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34E7" w:rsidRDefault="004E34E7" w:rsidP="004E34E7">
      <w:pPr>
        <w:jc w:val="center"/>
        <w:rPr>
          <w:b/>
          <w:sz w:val="44"/>
          <w:szCs w:val="44"/>
        </w:rPr>
      </w:pPr>
      <w:bookmarkStart w:id="0" w:name="OLE_LINK1"/>
      <w:bookmarkStart w:id="1" w:name="OLE_LINK2"/>
      <w:r>
        <w:rPr>
          <w:noProof/>
          <w:lang w:eastAsia="fr-FR" w:bidi="ar-SA"/>
        </w:rPr>
        <w:drawing>
          <wp:anchor distT="0" distB="0" distL="114300" distR="114300" simplePos="0" relativeHeight="251670527" behindDoc="0" locked="0" layoutInCell="1" allowOverlap="1" wp14:anchorId="573A612D" wp14:editId="75AEE9B7">
            <wp:simplePos x="0" y="0"/>
            <wp:positionH relativeFrom="column">
              <wp:posOffset>-201295</wp:posOffset>
            </wp:positionH>
            <wp:positionV relativeFrom="paragraph">
              <wp:posOffset>163195</wp:posOffset>
            </wp:positionV>
            <wp:extent cx="1052195" cy="931545"/>
            <wp:effectExtent l="0" t="0" r="0" b="1905"/>
            <wp:wrapNone/>
            <wp:docPr id="7056" name="Image 13">
              <a:extLst xmlns:a="http://schemas.openxmlformats.org/drawingml/2006/main">
                <a:ext uri="{FF2B5EF4-FFF2-40B4-BE49-F238E27FC236}">
                  <a16:creationId xmlns:a16="http://schemas.microsoft.com/office/drawing/2014/main" id="{178B8851-6C1B-3A42-8C90-040AC628960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13">
                      <a:extLst>
                        <a:ext uri="{FF2B5EF4-FFF2-40B4-BE49-F238E27FC236}">
                          <a16:creationId xmlns:a16="http://schemas.microsoft.com/office/drawing/2014/main" id="{178B8851-6C1B-3A42-8C90-040AC628960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2195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 w:bidi="ar-SA"/>
        </w:rPr>
        <w:drawing>
          <wp:anchor distT="0" distB="0" distL="114300" distR="114300" simplePos="0" relativeHeight="251671551" behindDoc="0" locked="0" layoutInCell="1" allowOverlap="1" wp14:anchorId="524900AC" wp14:editId="55ABB59A">
            <wp:simplePos x="0" y="0"/>
            <wp:positionH relativeFrom="column">
              <wp:posOffset>4120515</wp:posOffset>
            </wp:positionH>
            <wp:positionV relativeFrom="paragraph">
              <wp:posOffset>369570</wp:posOffset>
            </wp:positionV>
            <wp:extent cx="2151839" cy="7427368"/>
            <wp:effectExtent l="0" t="0" r="0" b="0"/>
            <wp:wrapNone/>
            <wp:docPr id="7057" name="Image 12">
              <a:extLst xmlns:a="http://schemas.openxmlformats.org/drawingml/2006/main">
                <a:ext uri="{FF2B5EF4-FFF2-40B4-BE49-F238E27FC236}">
                  <a16:creationId xmlns:a16="http://schemas.microsoft.com/office/drawing/2014/main" id="{B894C022-BB0E-2846-80FD-C532077640C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12">
                      <a:extLst>
                        <a:ext uri="{FF2B5EF4-FFF2-40B4-BE49-F238E27FC236}">
                          <a16:creationId xmlns:a16="http://schemas.microsoft.com/office/drawing/2014/main" id="{B894C022-BB0E-2846-80FD-C532077640C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1839" cy="7427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E34E7" w:rsidRDefault="004E34E7" w:rsidP="004E34E7">
      <w:pPr>
        <w:jc w:val="center"/>
        <w:rPr>
          <w:b/>
          <w:sz w:val="44"/>
          <w:szCs w:val="44"/>
        </w:rPr>
      </w:pPr>
    </w:p>
    <w:p w:rsidR="004E34E7" w:rsidRDefault="004E34E7" w:rsidP="004E34E7">
      <w:pPr>
        <w:jc w:val="center"/>
        <w:rPr>
          <w:b/>
          <w:sz w:val="44"/>
          <w:szCs w:val="44"/>
        </w:rPr>
      </w:pPr>
    </w:p>
    <w:p w:rsidR="004E34E7" w:rsidRDefault="004E34E7" w:rsidP="004E34E7">
      <w:pPr>
        <w:jc w:val="center"/>
        <w:rPr>
          <w:b/>
          <w:sz w:val="44"/>
          <w:szCs w:val="44"/>
        </w:rPr>
      </w:pPr>
    </w:p>
    <w:p w:rsidR="004E34E7" w:rsidRPr="00494DA5" w:rsidRDefault="004E34E7" w:rsidP="004E34E7">
      <w:pPr>
        <w:jc w:val="center"/>
        <w:rPr>
          <w:b/>
          <w:sz w:val="44"/>
          <w:szCs w:val="44"/>
        </w:rPr>
      </w:pPr>
    </w:p>
    <w:bookmarkEnd w:id="0"/>
    <w:bookmarkEnd w:id="1"/>
    <w:p w:rsidR="00E71056" w:rsidRDefault="004E34E7">
      <w:pPr>
        <w:spacing w:after="0"/>
        <w:jc w:val="left"/>
        <w:rPr>
          <w:rFonts w:cs="Arial"/>
        </w:rPr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72575" behindDoc="0" locked="0" layoutInCell="1" allowOverlap="1" wp14:anchorId="69868232" wp14:editId="683D990B">
                <wp:simplePos x="0" y="0"/>
                <wp:positionH relativeFrom="column">
                  <wp:posOffset>-204470</wp:posOffset>
                </wp:positionH>
                <wp:positionV relativeFrom="margin">
                  <wp:posOffset>3262630</wp:posOffset>
                </wp:positionV>
                <wp:extent cx="4086225" cy="2162175"/>
                <wp:effectExtent l="0" t="0" r="28575" b="28575"/>
                <wp:wrapNone/>
                <wp:docPr id="705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6225" cy="21621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575757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Grilledutableau"/>
                              <w:tblOverlap w:val="never"/>
                              <w:tblW w:w="4510" w:type="pct"/>
                              <w:tblInd w:w="199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CellMar>
                                <w:top w:w="57" w:type="dxa"/>
                                <w:left w:w="57" w:type="dxa"/>
                                <w:bottom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5532"/>
                            </w:tblGrid>
                            <w:tr w:rsidR="00976D95" w:rsidRPr="00795469" w:rsidTr="004E34E7">
                              <w:trPr>
                                <w:trHeight w:val="1417"/>
                              </w:trPr>
                              <w:tc>
                                <w:tcPr>
                                  <w:tcW w:w="5000" w:type="pct"/>
                                  <w:shd w:val="clear" w:color="auto" w:fill="auto"/>
                                </w:tcPr>
                                <w:p w:rsidR="00976D95" w:rsidRPr="00B2267D" w:rsidRDefault="00976D95" w:rsidP="004E34E7">
                                  <w:pPr>
                                    <w:pBdr>
                                      <w:left w:val="single" w:sz="4" w:space="4" w:color="984806" w:themeColor="accent6" w:themeShade="80"/>
                                    </w:pBdr>
                                    <w:spacing w:after="240"/>
                                    <w:rPr>
                                      <w:rFonts w:cs="Arial"/>
                                      <w:caps/>
                                      <w:color w:val="006AB2"/>
                                    </w:rPr>
                                  </w:pPr>
                                  <w:r w:rsidRPr="00B2267D">
                                    <w:rPr>
                                      <w:rFonts w:cs="Arial"/>
                                      <w:caps/>
                                      <w:color w:val="006AB2"/>
                                    </w:rPr>
                                    <w:t>RÉfÉrentiels</w:t>
                                  </w:r>
                                </w:p>
                                <w:p w:rsidR="00976D95" w:rsidRPr="00B2267D" w:rsidRDefault="00976D95" w:rsidP="004E34E7">
                                  <w:pPr>
                                    <w:pBdr>
                                      <w:left w:val="single" w:sz="4" w:space="4" w:color="984806" w:themeColor="accent6" w:themeShade="80"/>
                                    </w:pBdr>
                                    <w:spacing w:after="240"/>
                                    <w:rPr>
                                      <w:rFonts w:cs="Arial"/>
                                      <w:caps/>
                                      <w:color w:val="006AB2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color w:val="006AB2"/>
                                    </w:rPr>
                                    <w:t>Cadre d'</w:t>
                                  </w:r>
                                  <w:r w:rsidRPr="00B2267D">
                                    <w:rPr>
                                      <w:rFonts w:cs="Arial"/>
                                      <w:color w:val="006AB2"/>
                                    </w:rPr>
                                    <w:t>interopérabilité des SIS - Couche Contenus</w:t>
                                  </w:r>
                                </w:p>
                                <w:p w:rsidR="00976D95" w:rsidRPr="004E34E7" w:rsidRDefault="00976D95" w:rsidP="004E34E7">
                                  <w:pPr>
                                    <w:pBdr>
                                      <w:left w:val="single" w:sz="4" w:space="4" w:color="984806" w:themeColor="accent6" w:themeShade="80"/>
                                    </w:pBdr>
                                    <w:spacing w:after="240"/>
                                    <w:rPr>
                                      <w:rFonts w:cs="Arial"/>
                                      <w:color w:val="006AB2"/>
                                      <w:sz w:val="28"/>
                                    </w:rPr>
                                  </w:pPr>
                                  <w:r w:rsidRPr="004E34E7">
                                    <w:rPr>
                                      <w:rFonts w:cs="Arial"/>
                                      <w:caps/>
                                      <w:color w:val="006AB2"/>
                                    </w:rPr>
                                    <w:t>NOTICE</w:t>
                                  </w:r>
                                </w:p>
                                <w:p w:rsidR="00976D95" w:rsidRPr="004E34E7" w:rsidRDefault="00976D95" w:rsidP="004E34E7">
                                  <w:pPr>
                                    <w:pBdr>
                                      <w:left w:val="single" w:sz="4" w:space="4" w:color="984806" w:themeColor="accent6" w:themeShade="80"/>
                                    </w:pBdr>
                                    <w:spacing w:after="240"/>
                                    <w:rPr>
                                      <w:rFonts w:cs="Arial"/>
                                      <w:b/>
                                      <w:color w:val="006AB2"/>
                                      <w:sz w:val="24"/>
                                    </w:rPr>
                                  </w:pPr>
                                  <w:r w:rsidRPr="004E34E7">
                                    <w:rPr>
                                      <w:rFonts w:cs="Arial"/>
                                      <w:b/>
                                      <w:color w:val="006AB2"/>
                                      <w:sz w:val="24"/>
                                    </w:rPr>
                                    <w:t>Utilisation des exemples et outils de tests CDA</w:t>
                                  </w:r>
                                </w:p>
                                <w:p w:rsidR="00976D95" w:rsidRDefault="00976D95" w:rsidP="004E34E7">
                                  <w:pPr>
                                    <w:pStyle w:val="Pgarde-T3"/>
                                    <w:spacing w:before="0" w:after="240"/>
                                    <w:ind w:left="0"/>
                                    <w:suppressOverlap/>
                                    <w:jc w:val="left"/>
                                    <w:rPr>
                                      <w:color w:val="575757"/>
                                    </w:rPr>
                                  </w:pPr>
                                  <w:r w:rsidRPr="004E34E7">
                                    <w:rPr>
                                      <w:color w:val="575757"/>
                                    </w:rPr>
                                    <w:t>testContenuCDA</w:t>
                                  </w:r>
                                </w:p>
                                <w:p w:rsidR="00976D95" w:rsidRPr="00374AE5" w:rsidRDefault="00976D95" w:rsidP="00B52AE9">
                                  <w:pPr>
                                    <w:pBdr>
                                      <w:left w:val="single" w:sz="4" w:space="4" w:color="984806" w:themeColor="accent6" w:themeShade="80"/>
                                    </w:pBdr>
                                    <w:spacing w:after="240"/>
                                    <w:rPr>
                                      <w:color w:val="006AB2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color w:val="0070C0"/>
                                    </w:rPr>
                                    <w:t>0</w:t>
                                  </w:r>
                                  <w:r w:rsidR="00B52AE9">
                                    <w:rPr>
                                      <w:rFonts w:cs="Arial"/>
                                      <w:color w:val="0070C0"/>
                                    </w:rPr>
                                    <w:t>2</w:t>
                                  </w:r>
                                  <w:r>
                                    <w:rPr>
                                      <w:rFonts w:cs="Arial"/>
                                      <w:color w:val="0070C0"/>
                                    </w:rPr>
                                    <w:t>/12/2021</w:t>
                                  </w:r>
                                </w:p>
                              </w:tc>
                            </w:tr>
                          </w:tbl>
                          <w:p w:rsidR="00976D95" w:rsidRDefault="00976D95" w:rsidP="004E34E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868232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-16.1pt;margin-top:256.9pt;width:321.75pt;height:170.25pt;z-index:2516725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" filled="f" strokecolor="#575757">
                <v:textbox>
                  <w:txbxContent>
                    <w:tbl>
                      <w:tblPr>
                        <w:tblStyle w:val="Grilledutableau"/>
                        <w:tblOverlap w:val="never"/>
                        <w:tblW w:w="4510" w:type="pct"/>
                        <w:tblInd w:w="199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CellMar>
                          <w:top w:w="57" w:type="dxa"/>
                          <w:left w:w="57" w:type="dxa"/>
                          <w:bottom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5532"/>
                      </w:tblGrid>
                      <w:tr w:rsidR="00976D95" w:rsidRPr="00795469" w:rsidTr="004E34E7">
                        <w:trPr>
                          <w:trHeight w:val="1417"/>
                        </w:trPr>
                        <w:tc>
                          <w:tcPr>
                            <w:tcW w:w="5000" w:type="pct"/>
                            <w:shd w:val="clear" w:color="auto" w:fill="auto"/>
                          </w:tcPr>
                          <w:p w:rsidR="00976D95" w:rsidRPr="00B2267D" w:rsidRDefault="00976D95" w:rsidP="004E34E7">
                            <w:pPr>
                              <w:pBdr>
                                <w:left w:val="single" w:sz="4" w:space="4" w:color="984806" w:themeColor="accent6" w:themeShade="80"/>
                              </w:pBdr>
                              <w:spacing w:after="240"/>
                              <w:rPr>
                                <w:rFonts w:cs="Arial"/>
                                <w:caps/>
                                <w:color w:val="006AB2"/>
                              </w:rPr>
                            </w:pPr>
                            <w:r w:rsidRPr="00B2267D">
                              <w:rPr>
                                <w:rFonts w:cs="Arial"/>
                                <w:caps/>
                                <w:color w:val="006AB2"/>
                              </w:rPr>
                              <w:t>RÉfÉrentiels</w:t>
                            </w:r>
                          </w:p>
                          <w:p w:rsidR="00976D95" w:rsidRPr="00B2267D" w:rsidRDefault="00976D95" w:rsidP="004E34E7">
                            <w:pPr>
                              <w:pBdr>
                                <w:left w:val="single" w:sz="4" w:space="4" w:color="984806" w:themeColor="accent6" w:themeShade="80"/>
                              </w:pBdr>
                              <w:spacing w:after="240"/>
                              <w:rPr>
                                <w:rFonts w:cs="Arial"/>
                                <w:caps/>
                                <w:color w:val="006AB2"/>
                              </w:rPr>
                            </w:pPr>
                            <w:r>
                              <w:rPr>
                                <w:rFonts w:cs="Arial"/>
                                <w:color w:val="006AB2"/>
                              </w:rPr>
                              <w:t>Cadre d'</w:t>
                            </w:r>
                            <w:r w:rsidRPr="00B2267D">
                              <w:rPr>
                                <w:rFonts w:cs="Arial"/>
                                <w:color w:val="006AB2"/>
                              </w:rPr>
                              <w:t>interopérabilité des SIS - Couche Contenus</w:t>
                            </w:r>
                          </w:p>
                          <w:p w:rsidR="00976D95" w:rsidRPr="004E34E7" w:rsidRDefault="00976D95" w:rsidP="004E34E7">
                            <w:pPr>
                              <w:pBdr>
                                <w:left w:val="single" w:sz="4" w:space="4" w:color="984806" w:themeColor="accent6" w:themeShade="80"/>
                              </w:pBdr>
                              <w:spacing w:after="240"/>
                              <w:rPr>
                                <w:rFonts w:cs="Arial"/>
                                <w:color w:val="006AB2"/>
                                <w:sz w:val="28"/>
                              </w:rPr>
                            </w:pPr>
                            <w:r w:rsidRPr="004E34E7">
                              <w:rPr>
                                <w:rFonts w:cs="Arial"/>
                                <w:caps/>
                                <w:color w:val="006AB2"/>
                              </w:rPr>
                              <w:t>NOTICE</w:t>
                            </w:r>
                          </w:p>
                          <w:p w:rsidR="00976D95" w:rsidRPr="004E34E7" w:rsidRDefault="00976D95" w:rsidP="004E34E7">
                            <w:pPr>
                              <w:pBdr>
                                <w:left w:val="single" w:sz="4" w:space="4" w:color="984806" w:themeColor="accent6" w:themeShade="80"/>
                              </w:pBdr>
                              <w:spacing w:after="240"/>
                              <w:rPr>
                                <w:rFonts w:cs="Arial"/>
                                <w:b/>
                                <w:color w:val="006AB2"/>
                                <w:sz w:val="24"/>
                              </w:rPr>
                            </w:pPr>
                            <w:r w:rsidRPr="004E34E7">
                              <w:rPr>
                                <w:rFonts w:cs="Arial"/>
                                <w:b/>
                                <w:color w:val="006AB2"/>
                                <w:sz w:val="24"/>
                              </w:rPr>
                              <w:t>Utilisation des exemples et outils de tests CDA</w:t>
                            </w:r>
                          </w:p>
                          <w:p w:rsidR="00976D95" w:rsidRDefault="00976D95" w:rsidP="004E34E7">
                            <w:pPr>
                              <w:pStyle w:val="Pgarde-T3"/>
                              <w:spacing w:before="0" w:after="240"/>
                              <w:ind w:left="0"/>
                              <w:suppressOverlap/>
                              <w:jc w:val="left"/>
                              <w:rPr>
                                <w:color w:val="575757"/>
                              </w:rPr>
                            </w:pPr>
                            <w:r w:rsidRPr="004E34E7">
                              <w:rPr>
                                <w:color w:val="575757"/>
                              </w:rPr>
                              <w:t>testContenuCDA</w:t>
                            </w:r>
                          </w:p>
                          <w:p w:rsidR="00976D95" w:rsidRPr="00374AE5" w:rsidRDefault="00976D95" w:rsidP="00B52AE9">
                            <w:pPr>
                              <w:pBdr>
                                <w:left w:val="single" w:sz="4" w:space="4" w:color="984806" w:themeColor="accent6" w:themeShade="80"/>
                              </w:pBdr>
                              <w:spacing w:after="240"/>
                              <w:rPr>
                                <w:color w:val="006AB2"/>
                              </w:rPr>
                            </w:pPr>
                            <w:r>
                              <w:rPr>
                                <w:rFonts w:cs="Arial"/>
                                <w:color w:val="0070C0"/>
                              </w:rPr>
                              <w:t>0</w:t>
                            </w:r>
                            <w:r w:rsidR="00B52AE9">
                              <w:rPr>
                                <w:rFonts w:cs="Arial"/>
                                <w:color w:val="0070C0"/>
                              </w:rPr>
                              <w:t>2</w:t>
                            </w:r>
                            <w:r>
                              <w:rPr>
                                <w:rFonts w:cs="Arial"/>
                                <w:color w:val="0070C0"/>
                              </w:rPr>
                              <w:t>/12/2021</w:t>
                            </w:r>
                          </w:p>
                        </w:tc>
                      </w:tr>
                    </w:tbl>
                    <w:p w:rsidR="00976D95" w:rsidRDefault="00976D95" w:rsidP="004E34E7"/>
                  </w:txbxContent>
                </v:textbox>
                <w10:wrap anchory="margin"/>
              </v:shape>
            </w:pict>
          </mc:Fallback>
        </mc:AlternateContent>
      </w:r>
      <w:r w:rsidR="00E71056">
        <w:rPr>
          <w:rFonts w:cs="Arial"/>
        </w:rPr>
        <w:br w:type="page"/>
      </w:r>
    </w:p>
    <w:p w:rsidR="00AE034E" w:rsidRDefault="00AE034E">
      <w:pPr>
        <w:spacing w:after="0"/>
        <w:jc w:val="left"/>
        <w:rPr>
          <w:rFonts w:cs="Arial"/>
        </w:rPr>
      </w:pPr>
    </w:p>
    <w:p w:rsidR="00D92254" w:rsidRPr="00E71056" w:rsidRDefault="00D92254" w:rsidP="00A32464">
      <w:pPr>
        <w:pStyle w:val="Sommaire"/>
        <w:rPr>
          <w:rFonts w:asciiTheme="minorHAnsi" w:hAnsiTheme="minorHAnsi" w:cs="Arial"/>
        </w:rPr>
      </w:pPr>
      <w:r w:rsidRPr="00E71056">
        <w:rPr>
          <w:rFonts w:asciiTheme="minorHAnsi" w:hAnsiTheme="minorHAnsi" w:cs="Arial"/>
        </w:rPr>
        <w:t>Sommaire</w:t>
      </w:r>
    </w:p>
    <w:p w:rsidR="00D92254" w:rsidRPr="00E71056" w:rsidRDefault="00D92254" w:rsidP="00D92254">
      <w:pPr>
        <w:rPr>
          <w:rFonts w:asciiTheme="minorHAnsi" w:hAnsiTheme="minorHAnsi" w:cs="Arial"/>
        </w:rPr>
      </w:pPr>
    </w:p>
    <w:bookmarkStart w:id="2" w:name="_GoBack"/>
    <w:bookmarkEnd w:id="2"/>
    <w:p w:rsidR="00B52AE9" w:rsidRDefault="00191843">
      <w:pPr>
        <w:pStyle w:val="TM1"/>
        <w:rPr>
          <w:rFonts w:asciiTheme="minorHAnsi" w:eastAsiaTheme="minorEastAsia" w:hAnsiTheme="minorHAnsi" w:cstheme="minorBidi"/>
          <w:noProof/>
          <w:lang w:eastAsia="fr-FR" w:bidi="ar-SA"/>
        </w:rPr>
      </w:pPr>
      <w:r w:rsidRPr="0083235F">
        <w:rPr>
          <w:rFonts w:asciiTheme="minorHAnsi" w:hAnsiTheme="minorHAnsi" w:cs="Arial"/>
        </w:rPr>
        <w:fldChar w:fldCharType="begin"/>
      </w:r>
      <w:r w:rsidR="00D92254" w:rsidRPr="0083235F">
        <w:rPr>
          <w:rFonts w:asciiTheme="minorHAnsi" w:hAnsiTheme="minorHAnsi" w:cs="Arial"/>
        </w:rPr>
        <w:instrText xml:space="preserve"> TOC \o "1-3" \h \z \u </w:instrText>
      </w:r>
      <w:r w:rsidRPr="0083235F">
        <w:rPr>
          <w:rFonts w:asciiTheme="minorHAnsi" w:hAnsiTheme="minorHAnsi" w:cs="Arial"/>
        </w:rPr>
        <w:fldChar w:fldCharType="separate"/>
      </w:r>
      <w:hyperlink w:anchor="_Toc89341957" w:history="1">
        <w:r w:rsidR="00B52AE9" w:rsidRPr="0035451D">
          <w:rPr>
            <w:rStyle w:val="Lienhypertexte"/>
            <w:rFonts w:cs="Arial"/>
            <w:noProof/>
          </w:rPr>
          <w:t>1</w:t>
        </w:r>
        <w:r w:rsidR="00B52AE9"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="00B52AE9" w:rsidRPr="0035451D">
          <w:rPr>
            <w:rStyle w:val="Lienhypertexte"/>
            <w:noProof/>
          </w:rPr>
          <w:t>Objet du document</w:t>
        </w:r>
        <w:r w:rsidR="00B52AE9">
          <w:rPr>
            <w:noProof/>
            <w:webHidden/>
          </w:rPr>
          <w:tab/>
        </w:r>
        <w:r w:rsidR="00B52AE9">
          <w:rPr>
            <w:noProof/>
            <w:webHidden/>
          </w:rPr>
          <w:fldChar w:fldCharType="begin"/>
        </w:r>
        <w:r w:rsidR="00B52AE9">
          <w:rPr>
            <w:noProof/>
            <w:webHidden/>
          </w:rPr>
          <w:instrText xml:space="preserve"> PAGEREF _Toc89341957 \h </w:instrText>
        </w:r>
        <w:r w:rsidR="00B52AE9">
          <w:rPr>
            <w:noProof/>
            <w:webHidden/>
          </w:rPr>
        </w:r>
        <w:r w:rsidR="00B52AE9">
          <w:rPr>
            <w:noProof/>
            <w:webHidden/>
          </w:rPr>
          <w:fldChar w:fldCharType="separate"/>
        </w:r>
        <w:r w:rsidR="00B52AE9">
          <w:rPr>
            <w:noProof/>
            <w:webHidden/>
          </w:rPr>
          <w:t>3</w:t>
        </w:r>
        <w:r w:rsidR="00B52AE9">
          <w:rPr>
            <w:noProof/>
            <w:webHidden/>
          </w:rPr>
          <w:fldChar w:fldCharType="end"/>
        </w:r>
      </w:hyperlink>
    </w:p>
    <w:p w:rsidR="00B52AE9" w:rsidRDefault="00B52AE9">
      <w:pPr>
        <w:pStyle w:val="TM1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89341958" w:history="1">
        <w:r w:rsidRPr="0035451D">
          <w:rPr>
            <w:rStyle w:val="Lienhypertexte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Pr="0035451D">
          <w:rPr>
            <w:rStyle w:val="Lienhypertexte"/>
            <w:noProof/>
          </w:rPr>
          <w:t>Conformité d'un document médical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_Toc89341958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52AE9" w:rsidRDefault="00B52AE9">
      <w:pPr>
        <w:pStyle w:val="TM1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89341959" w:history="1">
        <w:r w:rsidRPr="0035451D">
          <w:rPr>
            <w:rStyle w:val="Lienhypertexte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Pr="0035451D">
          <w:rPr>
            <w:rStyle w:val="Lienhypertexte"/>
            <w:noProof/>
          </w:rPr>
          <w:t>Contenu du répertoire testContenuCDA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_Toc89341959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52AE9" w:rsidRDefault="00B52AE9">
      <w:pPr>
        <w:pStyle w:val="TM2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89341960" w:history="1">
        <w:r w:rsidRPr="0035451D">
          <w:rPr>
            <w:rStyle w:val="Lienhypertexte"/>
            <w:rFonts w:cs="Arial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Pr="0035451D">
          <w:rPr>
            <w:rStyle w:val="Lienhypertexte"/>
            <w:rFonts w:cs="Arial"/>
            <w:noProof/>
          </w:rPr>
          <w:t>Arborescence générale du répertoire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_Toc89341960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52AE9" w:rsidRDefault="00B52AE9">
      <w:pPr>
        <w:pStyle w:val="TM2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89341961" w:history="1">
        <w:r w:rsidRPr="0035451D">
          <w:rPr>
            <w:rStyle w:val="Lienhypertexte"/>
            <w:rFonts w:cs="Arial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Pr="0035451D">
          <w:rPr>
            <w:rStyle w:val="Lienhypertexte"/>
            <w:rFonts w:cs="Arial"/>
            <w:noProof/>
          </w:rPr>
          <w:t>Répertoire racine testContenuCDA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_Toc89341961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52AE9" w:rsidRDefault="00B52AE9">
      <w:pPr>
        <w:pStyle w:val="TM3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89341962" w:history="1">
        <w:r w:rsidRPr="0035451D">
          <w:rPr>
            <w:rStyle w:val="Lienhypertexte"/>
            <w:noProof/>
          </w:rPr>
          <w:t>3.2.1</w:t>
        </w:r>
        <w:r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Pr="0035451D">
          <w:rPr>
            <w:rStyle w:val="Lienhypertexte"/>
            <w:noProof/>
          </w:rPr>
          <w:t>Les exemples de documents CDA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_Toc89341962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52AE9" w:rsidRDefault="00B52AE9">
      <w:pPr>
        <w:pStyle w:val="TM3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89341963" w:history="1">
        <w:r w:rsidRPr="0035451D">
          <w:rPr>
            <w:rStyle w:val="Lienhypertexte"/>
            <w:noProof/>
          </w:rPr>
          <w:t>3.2.2</w:t>
        </w:r>
        <w:r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Pr="0035451D">
          <w:rPr>
            <w:rStyle w:val="Lienhypertexte"/>
            <w:noProof/>
          </w:rPr>
          <w:t>Répertoire infrastructure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_Toc89341963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52AE9" w:rsidRDefault="00B52AE9">
      <w:pPr>
        <w:pStyle w:val="TM3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89341964" w:history="1">
        <w:r w:rsidRPr="0035451D">
          <w:rPr>
            <w:rStyle w:val="Lienhypertexte"/>
            <w:noProof/>
          </w:rPr>
          <w:t>3.2.3</w:t>
        </w:r>
        <w:r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Pr="0035451D">
          <w:rPr>
            <w:rStyle w:val="Lienhypertexte"/>
            <w:noProof/>
          </w:rPr>
          <w:t>Répertoire jeuxDeValeurs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_Toc89341964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52AE9" w:rsidRDefault="00B52AE9">
      <w:pPr>
        <w:pStyle w:val="TM3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89341965" w:history="1">
        <w:r w:rsidRPr="0035451D">
          <w:rPr>
            <w:rStyle w:val="Lienhypertexte"/>
            <w:noProof/>
          </w:rPr>
          <w:t>3.2.4</w:t>
        </w:r>
        <w:r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Pr="0035451D">
          <w:rPr>
            <w:rStyle w:val="Lienhypertexte"/>
            <w:noProof/>
          </w:rPr>
          <w:t>Répertoire processable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_Toc89341965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52AE9" w:rsidRDefault="00B52AE9">
      <w:pPr>
        <w:pStyle w:val="TM3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89341966" w:history="1">
        <w:r w:rsidRPr="0035451D">
          <w:rPr>
            <w:rStyle w:val="Lienhypertexte"/>
            <w:noProof/>
          </w:rPr>
          <w:t>3.2.5</w:t>
        </w:r>
        <w:r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Pr="0035451D">
          <w:rPr>
            <w:rStyle w:val="Lienhypertexte"/>
            <w:noProof/>
          </w:rPr>
          <w:t>Répertoire schematrons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_Toc89341966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52AE9" w:rsidRDefault="00B52AE9">
      <w:pPr>
        <w:pStyle w:val="TM3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89341967" w:history="1">
        <w:r w:rsidRPr="0035451D">
          <w:rPr>
            <w:rStyle w:val="Lienhypertexte"/>
            <w:noProof/>
          </w:rPr>
          <w:t>3.2.6</w:t>
        </w:r>
        <w:r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Pr="0035451D">
          <w:rPr>
            <w:rStyle w:val="Lienhypertexte"/>
            <w:noProof/>
          </w:rPr>
          <w:t>Répertoire schematrons/profils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_Toc89341967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B52AE9" w:rsidRDefault="00B52AE9">
      <w:pPr>
        <w:pStyle w:val="TM3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89341968" w:history="1">
        <w:r w:rsidRPr="0035451D">
          <w:rPr>
            <w:rStyle w:val="Lienhypertexte"/>
            <w:noProof/>
          </w:rPr>
          <w:t>3.2.7</w:t>
        </w:r>
        <w:r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Pr="0035451D">
          <w:rPr>
            <w:rStyle w:val="Lienhypertexte"/>
            <w:noProof/>
          </w:rPr>
          <w:t>Répertoire schematrons/rapports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_Toc89341968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B52AE9" w:rsidRDefault="00B52AE9">
      <w:pPr>
        <w:pStyle w:val="TM1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89341969" w:history="1">
        <w:r w:rsidRPr="0035451D">
          <w:rPr>
            <w:rStyle w:val="Lienhypertexte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Pr="0035451D">
          <w:rPr>
            <w:rStyle w:val="Lienhypertexte"/>
            <w:noProof/>
          </w:rPr>
          <w:t>Procédure pour vérifier un document CDA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_Toc89341969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B52AE9" w:rsidRDefault="00B52AE9">
      <w:pPr>
        <w:pStyle w:val="TM2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89341970" w:history="1">
        <w:r w:rsidRPr="0035451D">
          <w:rPr>
            <w:rStyle w:val="Lienhypertexte"/>
            <w:rFonts w:cs="Arial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Pr="0035451D">
          <w:rPr>
            <w:rStyle w:val="Lienhypertexte"/>
            <w:rFonts w:cs="Arial"/>
            <w:noProof/>
          </w:rPr>
          <w:t>Sélection du fichier CDA à tester et du schématron correspondant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_Toc89341970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B52AE9" w:rsidRDefault="00B52AE9">
      <w:pPr>
        <w:pStyle w:val="TM2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89341971" w:history="1">
        <w:r w:rsidRPr="0035451D">
          <w:rPr>
            <w:rStyle w:val="Lienhypertexte"/>
            <w:rFonts w:cs="Arial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Pr="0035451D">
          <w:rPr>
            <w:rStyle w:val="Lienhypertexte"/>
            <w:rFonts w:cs="Arial"/>
            <w:noProof/>
          </w:rPr>
          <w:t>Lancement de la procédure de vérification de conformité du fichier CDA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_Toc89341971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B52AE9" w:rsidRDefault="00B52AE9">
      <w:pPr>
        <w:pStyle w:val="TM2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89341972" w:history="1">
        <w:r w:rsidRPr="0035451D">
          <w:rPr>
            <w:rStyle w:val="Lienhypertexte"/>
            <w:rFonts w:cs="Arial"/>
            <w:noProof/>
          </w:rPr>
          <w:t>4.3</w:t>
        </w:r>
        <w:r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Pr="0035451D">
          <w:rPr>
            <w:rStyle w:val="Lienhypertexte"/>
            <w:rFonts w:cs="Arial"/>
            <w:noProof/>
          </w:rPr>
          <w:t>Visualisation des rapports de conformité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_Toc89341972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B52AE9" w:rsidRDefault="00B52AE9">
      <w:pPr>
        <w:pStyle w:val="TM1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89341973" w:history="1">
        <w:r w:rsidRPr="0035451D">
          <w:rPr>
            <w:rStyle w:val="Lienhypertexte"/>
            <w:noProof/>
          </w:rPr>
          <w:t>5</w:t>
        </w:r>
        <w:r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Pr="0035451D">
          <w:rPr>
            <w:rStyle w:val="Lienhypertexte"/>
            <w:noProof/>
          </w:rPr>
          <w:t>Convention de nommage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_Toc89341973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B52AE9" w:rsidRDefault="00B52AE9">
      <w:pPr>
        <w:pStyle w:val="TM1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89341974" w:history="1">
        <w:r w:rsidRPr="0035451D">
          <w:rPr>
            <w:rStyle w:val="Lienhypertexte"/>
            <w:noProof/>
          </w:rPr>
          <w:t>6</w:t>
        </w:r>
        <w:r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Pr="0035451D">
          <w:rPr>
            <w:rStyle w:val="Lienhypertexte"/>
            <w:noProof/>
          </w:rPr>
          <w:t>Historique des évolutions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_Toc89341974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DE3F2E" w:rsidRPr="00E71056" w:rsidRDefault="00191843" w:rsidP="00DE3F2E">
      <w:pPr>
        <w:rPr>
          <w:rFonts w:asciiTheme="minorHAnsi" w:hAnsiTheme="minorHAnsi" w:cs="Arial"/>
        </w:rPr>
      </w:pPr>
      <w:r w:rsidRPr="0083235F">
        <w:rPr>
          <w:rFonts w:asciiTheme="minorHAnsi" w:hAnsiTheme="minorHAnsi" w:cs="Arial"/>
        </w:rPr>
        <w:fldChar w:fldCharType="end"/>
      </w:r>
    </w:p>
    <w:p w:rsidR="008E0992" w:rsidRDefault="00DE3F2E" w:rsidP="00AD0D9C">
      <w:pPr>
        <w:pStyle w:val="Titre1"/>
        <w:rPr>
          <w:rFonts w:cs="Arial"/>
        </w:rPr>
      </w:pPr>
      <w:r w:rsidRPr="00CB2828">
        <w:rPr>
          <w:rFonts w:cs="Arial"/>
        </w:rPr>
        <w:br w:type="page"/>
      </w:r>
      <w:bookmarkStart w:id="3" w:name="_Toc89341957"/>
      <w:r w:rsidR="008E0992" w:rsidRPr="00AD0D9C">
        <w:lastRenderedPageBreak/>
        <w:t>Objet du document</w:t>
      </w:r>
      <w:bookmarkEnd w:id="3"/>
    </w:p>
    <w:p w:rsidR="00D351DF" w:rsidRPr="00906D9A" w:rsidRDefault="008E0992" w:rsidP="008E0992">
      <w:pPr>
        <w:rPr>
          <w:rFonts w:asciiTheme="minorHAnsi" w:hAnsiTheme="minorHAnsi"/>
          <w:sz w:val="20"/>
        </w:rPr>
      </w:pPr>
      <w:r w:rsidRPr="00906D9A">
        <w:rPr>
          <w:rFonts w:asciiTheme="minorHAnsi" w:hAnsiTheme="minorHAnsi"/>
          <w:sz w:val="20"/>
        </w:rPr>
        <w:t>Ce</w:t>
      </w:r>
      <w:r w:rsidR="00D351DF" w:rsidRPr="00906D9A">
        <w:rPr>
          <w:rFonts w:asciiTheme="minorHAnsi" w:hAnsiTheme="minorHAnsi"/>
          <w:sz w:val="20"/>
        </w:rPr>
        <w:t xml:space="preserve"> document expose l’organisation </w:t>
      </w:r>
      <w:r w:rsidR="000E4A66" w:rsidRPr="00906D9A">
        <w:rPr>
          <w:rFonts w:asciiTheme="minorHAnsi" w:hAnsiTheme="minorHAnsi"/>
          <w:sz w:val="20"/>
        </w:rPr>
        <w:t xml:space="preserve">et le contenu </w:t>
      </w:r>
      <w:r w:rsidR="00D351DF" w:rsidRPr="00906D9A">
        <w:rPr>
          <w:rFonts w:asciiTheme="minorHAnsi" w:hAnsiTheme="minorHAnsi"/>
          <w:sz w:val="20"/>
        </w:rPr>
        <w:t xml:space="preserve">du répertoire </w:t>
      </w:r>
      <w:r w:rsidR="00D351DF" w:rsidRPr="00906D9A">
        <w:rPr>
          <w:rFonts w:asciiTheme="minorHAnsi" w:hAnsiTheme="minorHAnsi"/>
          <w:b/>
          <w:i/>
          <w:sz w:val="20"/>
        </w:rPr>
        <w:t>testContenuCDA</w:t>
      </w:r>
      <w:r w:rsidR="00D351DF" w:rsidRPr="00906D9A">
        <w:rPr>
          <w:rFonts w:asciiTheme="minorHAnsi" w:hAnsiTheme="minorHAnsi"/>
          <w:sz w:val="20"/>
        </w:rPr>
        <w:t xml:space="preserve"> du Cadre d’interopérabilité des systèmes d’information de santé (CI-SIS).</w:t>
      </w:r>
    </w:p>
    <w:p w:rsidR="006F2735" w:rsidRPr="00906D9A" w:rsidRDefault="006F2735" w:rsidP="006F2735">
      <w:pPr>
        <w:rPr>
          <w:rFonts w:asciiTheme="minorHAnsi" w:hAnsiTheme="minorHAnsi"/>
          <w:sz w:val="20"/>
        </w:rPr>
      </w:pPr>
      <w:r w:rsidRPr="00906D9A">
        <w:rPr>
          <w:rFonts w:asciiTheme="minorHAnsi" w:hAnsiTheme="minorHAnsi"/>
          <w:sz w:val="20"/>
        </w:rPr>
        <w:t xml:space="preserve">Le répertoire </w:t>
      </w:r>
      <w:r w:rsidRPr="00906D9A">
        <w:rPr>
          <w:rFonts w:asciiTheme="minorHAnsi" w:hAnsiTheme="minorHAnsi"/>
          <w:b/>
          <w:i/>
          <w:sz w:val="20"/>
        </w:rPr>
        <w:t>testContenuCDA</w:t>
      </w:r>
      <w:r w:rsidRPr="00906D9A">
        <w:rPr>
          <w:rFonts w:asciiTheme="minorHAnsi" w:hAnsiTheme="minorHAnsi"/>
          <w:sz w:val="20"/>
        </w:rPr>
        <w:t xml:space="preserve"> fourni est compressé au format zip. Il doit être décompressé pour être correctement utilisable.</w:t>
      </w:r>
    </w:p>
    <w:p w:rsidR="006F2735" w:rsidRPr="00906D9A" w:rsidRDefault="006F2735" w:rsidP="008E0992">
      <w:pPr>
        <w:rPr>
          <w:rFonts w:asciiTheme="minorHAnsi" w:hAnsiTheme="minorHAnsi"/>
          <w:sz w:val="20"/>
        </w:rPr>
      </w:pPr>
    </w:p>
    <w:p w:rsidR="008D6045" w:rsidRPr="00AD0D9C" w:rsidRDefault="008D6045" w:rsidP="00AD0D9C">
      <w:pPr>
        <w:pStyle w:val="Titre1"/>
      </w:pPr>
      <w:bookmarkStart w:id="4" w:name="_Toc89341958"/>
      <w:r w:rsidRPr="00AD0D9C">
        <w:t>Conformité d</w:t>
      </w:r>
      <w:r w:rsidR="00B829EF">
        <w:t>'</w:t>
      </w:r>
      <w:r w:rsidRPr="00AD0D9C">
        <w:t>un document médical</w:t>
      </w:r>
      <w:bookmarkEnd w:id="4"/>
    </w:p>
    <w:p w:rsidR="001142B0" w:rsidRPr="00906D9A" w:rsidRDefault="00C039BE" w:rsidP="00FC4796">
      <w:pPr>
        <w:rPr>
          <w:rFonts w:asciiTheme="minorHAnsi" w:hAnsiTheme="minorHAnsi"/>
          <w:sz w:val="20"/>
        </w:rPr>
      </w:pPr>
      <w:r w:rsidRPr="00906D9A">
        <w:rPr>
          <w:rFonts w:asciiTheme="minorHAnsi" w:hAnsiTheme="minorHAnsi"/>
          <w:sz w:val="20"/>
        </w:rPr>
        <w:t>Tout</w:t>
      </w:r>
      <w:r w:rsidR="008D6045" w:rsidRPr="00906D9A">
        <w:rPr>
          <w:rFonts w:asciiTheme="minorHAnsi" w:hAnsiTheme="minorHAnsi"/>
          <w:sz w:val="20"/>
        </w:rPr>
        <w:t xml:space="preserve"> document médical </w:t>
      </w:r>
      <w:r w:rsidR="006F2735" w:rsidRPr="00906D9A">
        <w:rPr>
          <w:rFonts w:asciiTheme="minorHAnsi" w:hAnsiTheme="minorHAnsi"/>
          <w:sz w:val="20"/>
        </w:rPr>
        <w:t xml:space="preserve">au format CDA </w:t>
      </w:r>
      <w:r w:rsidR="003A1F9F" w:rsidRPr="00906D9A">
        <w:rPr>
          <w:rFonts w:asciiTheme="minorHAnsi" w:hAnsiTheme="minorHAnsi"/>
          <w:sz w:val="20"/>
        </w:rPr>
        <w:t>R</w:t>
      </w:r>
      <w:r w:rsidR="006F2735" w:rsidRPr="00906D9A">
        <w:rPr>
          <w:rFonts w:asciiTheme="minorHAnsi" w:hAnsiTheme="minorHAnsi"/>
          <w:sz w:val="20"/>
        </w:rPr>
        <w:t xml:space="preserve">2 </w:t>
      </w:r>
      <w:r w:rsidR="008D6045" w:rsidRPr="00906D9A">
        <w:rPr>
          <w:rFonts w:asciiTheme="minorHAnsi" w:hAnsiTheme="minorHAnsi"/>
          <w:sz w:val="20"/>
        </w:rPr>
        <w:t>doit être conforme</w:t>
      </w:r>
      <w:r w:rsidR="00F66CAD" w:rsidRPr="00906D9A">
        <w:rPr>
          <w:rFonts w:asciiTheme="minorHAnsi" w:hAnsiTheme="minorHAnsi"/>
          <w:sz w:val="20"/>
        </w:rPr>
        <w:t xml:space="preserve"> </w:t>
      </w:r>
      <w:r w:rsidR="000E4A66" w:rsidRPr="00906D9A">
        <w:rPr>
          <w:rFonts w:asciiTheme="minorHAnsi" w:hAnsiTheme="minorHAnsi"/>
          <w:sz w:val="20"/>
        </w:rPr>
        <w:t>:</w:t>
      </w:r>
    </w:p>
    <w:p w:rsidR="008D6045" w:rsidRPr="00906D9A" w:rsidRDefault="008D6045" w:rsidP="00642216">
      <w:pPr>
        <w:pStyle w:val="Paragraphedeliste"/>
        <w:numPr>
          <w:ilvl w:val="0"/>
          <w:numId w:val="7"/>
        </w:numPr>
        <w:rPr>
          <w:rFonts w:asciiTheme="minorHAnsi" w:hAnsiTheme="minorHAnsi"/>
          <w:b/>
          <w:sz w:val="20"/>
        </w:rPr>
      </w:pPr>
      <w:r w:rsidRPr="00906D9A">
        <w:rPr>
          <w:rFonts w:asciiTheme="minorHAnsi" w:hAnsiTheme="minorHAnsi"/>
          <w:b/>
          <w:sz w:val="20"/>
        </w:rPr>
        <w:t>au standard CDA</w:t>
      </w:r>
      <w:r w:rsidR="00940292" w:rsidRPr="00906D9A">
        <w:rPr>
          <w:rFonts w:asciiTheme="minorHAnsi" w:hAnsiTheme="minorHAnsi"/>
          <w:b/>
          <w:sz w:val="20"/>
        </w:rPr>
        <w:t xml:space="preserve"> </w:t>
      </w:r>
      <w:r w:rsidR="003A1F9F" w:rsidRPr="00906D9A">
        <w:rPr>
          <w:rFonts w:asciiTheme="minorHAnsi" w:hAnsiTheme="minorHAnsi"/>
          <w:b/>
          <w:sz w:val="20"/>
        </w:rPr>
        <w:t>R</w:t>
      </w:r>
      <w:r w:rsidR="00940292" w:rsidRPr="00906D9A">
        <w:rPr>
          <w:rFonts w:asciiTheme="minorHAnsi" w:hAnsiTheme="minorHAnsi"/>
          <w:b/>
          <w:sz w:val="20"/>
        </w:rPr>
        <w:t>2</w:t>
      </w:r>
      <w:r w:rsidR="001142B0" w:rsidRPr="00906D9A">
        <w:rPr>
          <w:rFonts w:asciiTheme="minorHAnsi" w:hAnsiTheme="minorHAnsi"/>
          <w:b/>
          <w:sz w:val="20"/>
        </w:rPr>
        <w:t xml:space="preserve"> utilisé pour les documents médicaux</w:t>
      </w:r>
      <w:r w:rsidR="005E05DC" w:rsidRPr="00906D9A">
        <w:rPr>
          <w:rFonts w:asciiTheme="minorHAnsi" w:hAnsiTheme="minorHAnsi"/>
          <w:b/>
          <w:sz w:val="20"/>
        </w:rPr>
        <w:t xml:space="preserve"> </w:t>
      </w:r>
      <w:r w:rsidR="005E05DC" w:rsidRPr="00906D9A">
        <w:rPr>
          <w:rFonts w:asciiTheme="minorHAnsi" w:hAnsiTheme="minorHAnsi"/>
          <w:sz w:val="20"/>
        </w:rPr>
        <w:t>(</w:t>
      </w:r>
      <w:r w:rsidRPr="00906D9A">
        <w:rPr>
          <w:rFonts w:asciiTheme="minorHAnsi" w:hAnsiTheme="minorHAnsi"/>
          <w:sz w:val="20"/>
        </w:rPr>
        <w:t xml:space="preserve">schéma xml </w:t>
      </w:r>
      <w:r w:rsidRPr="00906D9A">
        <w:rPr>
          <w:rFonts w:asciiTheme="minorHAnsi" w:hAnsiTheme="minorHAnsi"/>
          <w:i/>
          <w:sz w:val="20"/>
        </w:rPr>
        <w:t>CDA</w:t>
      </w:r>
      <w:r w:rsidR="00D36D17" w:rsidRPr="00906D9A">
        <w:rPr>
          <w:rFonts w:asciiTheme="minorHAnsi" w:hAnsiTheme="minorHAnsi"/>
          <w:i/>
          <w:sz w:val="20"/>
        </w:rPr>
        <w:t>_extended</w:t>
      </w:r>
      <w:r w:rsidRPr="00906D9A">
        <w:rPr>
          <w:rFonts w:asciiTheme="minorHAnsi" w:hAnsiTheme="minorHAnsi"/>
          <w:i/>
          <w:sz w:val="20"/>
        </w:rPr>
        <w:t>.xsd</w:t>
      </w:r>
      <w:r w:rsidR="005E05DC" w:rsidRPr="00906D9A">
        <w:rPr>
          <w:rFonts w:asciiTheme="minorHAnsi" w:hAnsiTheme="minorHAnsi"/>
          <w:i/>
          <w:sz w:val="20"/>
        </w:rPr>
        <w:t>)</w:t>
      </w:r>
      <w:r w:rsidRPr="00906D9A">
        <w:rPr>
          <w:rFonts w:asciiTheme="minorHAnsi" w:hAnsiTheme="minorHAnsi"/>
          <w:b/>
          <w:sz w:val="20"/>
        </w:rPr>
        <w:t>.</w:t>
      </w:r>
    </w:p>
    <w:p w:rsidR="00100ADF" w:rsidRPr="00906D9A" w:rsidRDefault="00100ADF" w:rsidP="00642216">
      <w:pPr>
        <w:pStyle w:val="Paragraphedeliste"/>
        <w:numPr>
          <w:ilvl w:val="0"/>
          <w:numId w:val="7"/>
        </w:numPr>
        <w:rPr>
          <w:rFonts w:asciiTheme="minorHAnsi" w:hAnsiTheme="minorHAnsi"/>
          <w:b/>
          <w:sz w:val="20"/>
        </w:rPr>
      </w:pPr>
      <w:r w:rsidRPr="00906D9A">
        <w:rPr>
          <w:rFonts w:asciiTheme="minorHAnsi" w:hAnsiTheme="minorHAnsi"/>
          <w:b/>
          <w:sz w:val="20"/>
        </w:rPr>
        <w:t>aux spécifications internationales IHE de l’en-tête,</w:t>
      </w:r>
    </w:p>
    <w:p w:rsidR="00100ADF" w:rsidRPr="00906D9A" w:rsidRDefault="00100ADF" w:rsidP="00642216">
      <w:pPr>
        <w:pStyle w:val="Paragraphedeliste"/>
        <w:numPr>
          <w:ilvl w:val="0"/>
          <w:numId w:val="7"/>
        </w:numPr>
        <w:rPr>
          <w:rFonts w:asciiTheme="minorHAnsi" w:hAnsiTheme="minorHAnsi"/>
          <w:b/>
          <w:sz w:val="20"/>
        </w:rPr>
      </w:pPr>
      <w:r w:rsidRPr="00906D9A">
        <w:rPr>
          <w:rFonts w:asciiTheme="minorHAnsi" w:hAnsiTheme="minorHAnsi"/>
          <w:b/>
          <w:sz w:val="20"/>
        </w:rPr>
        <w:t xml:space="preserve">aux spécifications françaises de l’en-tête </w:t>
      </w:r>
      <w:r w:rsidRPr="00906D9A">
        <w:rPr>
          <w:rFonts w:asciiTheme="minorHAnsi" w:hAnsiTheme="minorHAnsi"/>
          <w:sz w:val="20"/>
        </w:rPr>
        <w:t xml:space="preserve">(Volet Structuration minimale des documents </w:t>
      </w:r>
      <w:r w:rsidR="004C5C88" w:rsidRPr="00906D9A">
        <w:rPr>
          <w:rFonts w:asciiTheme="minorHAnsi" w:hAnsiTheme="minorHAnsi"/>
          <w:sz w:val="20"/>
        </w:rPr>
        <w:t>de santé</w:t>
      </w:r>
      <w:r w:rsidRPr="00906D9A">
        <w:rPr>
          <w:rFonts w:asciiTheme="minorHAnsi" w:hAnsiTheme="minorHAnsi"/>
          <w:sz w:val="20"/>
        </w:rPr>
        <w:t>)</w:t>
      </w:r>
      <w:r w:rsidRPr="00906D9A">
        <w:rPr>
          <w:rFonts w:asciiTheme="minorHAnsi" w:hAnsiTheme="minorHAnsi"/>
          <w:b/>
          <w:sz w:val="20"/>
        </w:rPr>
        <w:t>,</w:t>
      </w:r>
    </w:p>
    <w:p w:rsidR="00100ADF" w:rsidRPr="00906D9A" w:rsidRDefault="00100ADF" w:rsidP="00642216">
      <w:pPr>
        <w:pStyle w:val="Paragraphedeliste"/>
        <w:numPr>
          <w:ilvl w:val="0"/>
          <w:numId w:val="7"/>
        </w:numPr>
        <w:rPr>
          <w:rFonts w:asciiTheme="minorHAnsi" w:hAnsiTheme="minorHAnsi"/>
          <w:b/>
          <w:sz w:val="20"/>
        </w:rPr>
      </w:pPr>
      <w:r w:rsidRPr="00906D9A">
        <w:rPr>
          <w:rFonts w:asciiTheme="minorHAnsi" w:hAnsiTheme="minorHAnsi"/>
          <w:b/>
          <w:sz w:val="20"/>
        </w:rPr>
        <w:t>aux spécifications internationales IHE du corps (sections, entrées et jeux de valeurs),</w:t>
      </w:r>
    </w:p>
    <w:p w:rsidR="00100ADF" w:rsidRPr="00906D9A" w:rsidRDefault="00100ADF" w:rsidP="00642216">
      <w:pPr>
        <w:pStyle w:val="Paragraphedeliste"/>
        <w:numPr>
          <w:ilvl w:val="0"/>
          <w:numId w:val="7"/>
        </w:numPr>
        <w:rPr>
          <w:rFonts w:asciiTheme="minorHAnsi" w:hAnsiTheme="minorHAnsi"/>
          <w:b/>
          <w:sz w:val="20"/>
        </w:rPr>
      </w:pPr>
      <w:r w:rsidRPr="00906D9A">
        <w:rPr>
          <w:rFonts w:asciiTheme="minorHAnsi" w:hAnsiTheme="minorHAnsi"/>
          <w:b/>
          <w:sz w:val="20"/>
        </w:rPr>
        <w:t xml:space="preserve">aux spécifications françaises du corps (sections, entrées et jeux de valeurs IHE) </w:t>
      </w:r>
      <w:r w:rsidRPr="00906D9A">
        <w:rPr>
          <w:rFonts w:asciiTheme="minorHAnsi" w:hAnsiTheme="minorHAnsi"/>
          <w:sz w:val="20"/>
        </w:rPr>
        <w:t>(Volet Modèles de contenus CDA)</w:t>
      </w:r>
      <w:r w:rsidRPr="00906D9A">
        <w:rPr>
          <w:rFonts w:asciiTheme="minorHAnsi" w:hAnsiTheme="minorHAnsi"/>
          <w:b/>
          <w:sz w:val="20"/>
        </w:rPr>
        <w:t>,</w:t>
      </w:r>
    </w:p>
    <w:p w:rsidR="00100ADF" w:rsidRPr="00906D9A" w:rsidRDefault="00100ADF" w:rsidP="00642216">
      <w:pPr>
        <w:pStyle w:val="Paragraphedeliste"/>
        <w:numPr>
          <w:ilvl w:val="0"/>
          <w:numId w:val="7"/>
        </w:numPr>
        <w:rPr>
          <w:rFonts w:asciiTheme="minorHAnsi" w:hAnsiTheme="minorHAnsi"/>
          <w:b/>
          <w:sz w:val="20"/>
        </w:rPr>
      </w:pPr>
      <w:r w:rsidRPr="00906D9A">
        <w:rPr>
          <w:rFonts w:asciiTheme="minorHAnsi" w:hAnsiTheme="minorHAnsi"/>
          <w:b/>
          <w:sz w:val="20"/>
        </w:rPr>
        <w:t xml:space="preserve">aux spécifications </w:t>
      </w:r>
      <w:r w:rsidR="00353D9D" w:rsidRPr="00906D9A">
        <w:rPr>
          <w:rFonts w:asciiTheme="minorHAnsi" w:hAnsiTheme="minorHAnsi"/>
          <w:b/>
          <w:sz w:val="20"/>
        </w:rPr>
        <w:t>françaises du corps (</w:t>
      </w:r>
      <w:r w:rsidRPr="00906D9A">
        <w:rPr>
          <w:rFonts w:asciiTheme="minorHAnsi" w:hAnsiTheme="minorHAnsi"/>
          <w:b/>
          <w:sz w:val="20"/>
        </w:rPr>
        <w:t>sections et entrées créées par l’A</w:t>
      </w:r>
      <w:r w:rsidR="00322020" w:rsidRPr="00906D9A">
        <w:rPr>
          <w:rFonts w:asciiTheme="minorHAnsi" w:hAnsiTheme="minorHAnsi"/>
          <w:b/>
          <w:sz w:val="20"/>
        </w:rPr>
        <w:t>N</w:t>
      </w:r>
      <w:r w:rsidRPr="00906D9A">
        <w:rPr>
          <w:rFonts w:asciiTheme="minorHAnsi" w:hAnsiTheme="minorHAnsi"/>
          <w:b/>
          <w:sz w:val="20"/>
        </w:rPr>
        <w:t>S pour les volets français</w:t>
      </w:r>
      <w:r w:rsidR="00353D9D" w:rsidRPr="00906D9A">
        <w:rPr>
          <w:rFonts w:asciiTheme="minorHAnsi" w:hAnsiTheme="minorHAnsi"/>
          <w:b/>
          <w:sz w:val="20"/>
        </w:rPr>
        <w:t>)</w:t>
      </w:r>
      <w:r w:rsidRPr="00906D9A">
        <w:rPr>
          <w:rFonts w:asciiTheme="minorHAnsi" w:hAnsiTheme="minorHAnsi"/>
          <w:b/>
          <w:sz w:val="20"/>
        </w:rPr>
        <w:t xml:space="preserve"> </w:t>
      </w:r>
      <w:r w:rsidRPr="00906D9A">
        <w:rPr>
          <w:rFonts w:asciiTheme="minorHAnsi" w:hAnsiTheme="minorHAnsi"/>
          <w:sz w:val="20"/>
        </w:rPr>
        <w:t>(Volet Modèles de contenus CDA)</w:t>
      </w:r>
      <w:r w:rsidRPr="00906D9A">
        <w:rPr>
          <w:rFonts w:asciiTheme="minorHAnsi" w:hAnsiTheme="minorHAnsi"/>
          <w:b/>
          <w:sz w:val="20"/>
        </w:rPr>
        <w:t>,</w:t>
      </w:r>
    </w:p>
    <w:p w:rsidR="006F2735" w:rsidRPr="00906D9A" w:rsidRDefault="00100ADF" w:rsidP="00642216">
      <w:pPr>
        <w:pStyle w:val="Paragraphedeliste"/>
        <w:numPr>
          <w:ilvl w:val="0"/>
          <w:numId w:val="7"/>
        </w:numPr>
        <w:rPr>
          <w:rFonts w:asciiTheme="minorHAnsi" w:hAnsiTheme="minorHAnsi"/>
          <w:b/>
          <w:sz w:val="20"/>
        </w:rPr>
      </w:pPr>
      <w:r w:rsidRPr="00906D9A">
        <w:rPr>
          <w:rFonts w:asciiTheme="minorHAnsi" w:hAnsiTheme="minorHAnsi"/>
          <w:b/>
          <w:sz w:val="20"/>
        </w:rPr>
        <w:t xml:space="preserve">aux spécifications d’un document (en-tête et corps) </w:t>
      </w:r>
      <w:r w:rsidRPr="00906D9A">
        <w:rPr>
          <w:rFonts w:asciiTheme="minorHAnsi" w:hAnsiTheme="minorHAnsi"/>
          <w:sz w:val="20"/>
        </w:rPr>
        <w:t>(Volet du document)</w:t>
      </w:r>
    </w:p>
    <w:p w:rsidR="00100ADF" w:rsidRPr="00906D9A" w:rsidRDefault="00100ADF" w:rsidP="006F2735">
      <w:pPr>
        <w:rPr>
          <w:rFonts w:asciiTheme="minorHAnsi" w:hAnsiTheme="minorHAnsi"/>
          <w:sz w:val="20"/>
        </w:rPr>
      </w:pPr>
    </w:p>
    <w:p w:rsidR="006F2735" w:rsidRPr="00906D9A" w:rsidRDefault="006F2735" w:rsidP="006F2735">
      <w:pPr>
        <w:rPr>
          <w:rFonts w:asciiTheme="minorHAnsi" w:hAnsiTheme="minorHAnsi"/>
          <w:sz w:val="20"/>
        </w:rPr>
      </w:pPr>
      <w:r w:rsidRPr="00906D9A">
        <w:rPr>
          <w:rFonts w:asciiTheme="minorHAnsi" w:hAnsiTheme="minorHAnsi"/>
          <w:sz w:val="20"/>
        </w:rPr>
        <w:t xml:space="preserve">Le répertoire </w:t>
      </w:r>
      <w:r w:rsidRPr="00906D9A">
        <w:rPr>
          <w:rFonts w:asciiTheme="minorHAnsi" w:hAnsiTheme="minorHAnsi"/>
          <w:b/>
          <w:sz w:val="20"/>
        </w:rPr>
        <w:t xml:space="preserve">testContenuCDA </w:t>
      </w:r>
      <w:r w:rsidRPr="00906D9A">
        <w:rPr>
          <w:rFonts w:asciiTheme="minorHAnsi" w:hAnsiTheme="minorHAnsi"/>
          <w:sz w:val="20"/>
        </w:rPr>
        <w:t xml:space="preserve">contient </w:t>
      </w:r>
      <w:r w:rsidR="004C5C88" w:rsidRPr="00906D9A">
        <w:rPr>
          <w:rFonts w:asciiTheme="minorHAnsi" w:hAnsiTheme="minorHAnsi"/>
          <w:sz w:val="20"/>
        </w:rPr>
        <w:t>un</w:t>
      </w:r>
      <w:r w:rsidRPr="00906D9A">
        <w:rPr>
          <w:rFonts w:asciiTheme="minorHAnsi" w:hAnsiTheme="minorHAnsi"/>
          <w:sz w:val="20"/>
        </w:rPr>
        <w:t xml:space="preserve"> outil permettant de vérifier la conformité d’un document médical</w:t>
      </w:r>
      <w:r w:rsidR="003A1F9F" w:rsidRPr="00906D9A">
        <w:rPr>
          <w:rFonts w:asciiTheme="minorHAnsi" w:hAnsiTheme="minorHAnsi"/>
          <w:sz w:val="20"/>
        </w:rPr>
        <w:t xml:space="preserve"> au format CDA R2</w:t>
      </w:r>
      <w:r w:rsidRPr="00906D9A">
        <w:rPr>
          <w:rFonts w:asciiTheme="minorHAnsi" w:hAnsiTheme="minorHAnsi"/>
          <w:sz w:val="20"/>
        </w:rPr>
        <w:t>.</w:t>
      </w:r>
    </w:p>
    <w:p w:rsidR="00EF257A" w:rsidRPr="00906D9A" w:rsidRDefault="00EF257A" w:rsidP="006F2735">
      <w:pPr>
        <w:rPr>
          <w:rFonts w:asciiTheme="minorHAnsi" w:hAnsiTheme="minorHAnsi"/>
          <w:sz w:val="20"/>
        </w:rPr>
      </w:pPr>
    </w:p>
    <w:p w:rsidR="006F2735" w:rsidRPr="00906D9A" w:rsidRDefault="006F2735" w:rsidP="006F2735">
      <w:pPr>
        <w:rPr>
          <w:rFonts w:asciiTheme="minorHAnsi" w:hAnsiTheme="minorHAnsi"/>
          <w:sz w:val="20"/>
        </w:rPr>
      </w:pPr>
    </w:p>
    <w:p w:rsidR="006F2735" w:rsidRDefault="006F2735">
      <w:pPr>
        <w:spacing w:after="0"/>
        <w:jc w:val="left"/>
        <w:rPr>
          <w:rFonts w:cs="Arial"/>
          <w:b/>
          <w:bCs/>
          <w:sz w:val="42"/>
          <w:szCs w:val="28"/>
        </w:rPr>
      </w:pPr>
      <w:r>
        <w:rPr>
          <w:rFonts w:cs="Arial"/>
        </w:rPr>
        <w:br w:type="page"/>
      </w:r>
    </w:p>
    <w:p w:rsidR="003C4016" w:rsidRPr="00AD0D9C" w:rsidRDefault="008E0992" w:rsidP="00AD0D9C">
      <w:pPr>
        <w:pStyle w:val="Titre1"/>
      </w:pPr>
      <w:bookmarkStart w:id="5" w:name="_Toc89341959"/>
      <w:r w:rsidRPr="00AD0D9C">
        <w:lastRenderedPageBreak/>
        <w:t>Contenu du répertoire testContenuCDA</w:t>
      </w:r>
      <w:bookmarkEnd w:id="5"/>
    </w:p>
    <w:p w:rsidR="00780452" w:rsidRDefault="00244EB1" w:rsidP="004C6461">
      <w:pPr>
        <w:pStyle w:val="Titre2"/>
        <w:rPr>
          <w:rFonts w:cs="Arial"/>
        </w:rPr>
      </w:pPr>
      <w:bookmarkStart w:id="6" w:name="_Toc89341960"/>
      <w:r>
        <w:rPr>
          <w:rFonts w:cs="Arial"/>
        </w:rPr>
        <w:t>A</w:t>
      </w:r>
      <w:r w:rsidR="00780452">
        <w:rPr>
          <w:rFonts w:cs="Arial"/>
        </w:rPr>
        <w:t>rborescence</w:t>
      </w:r>
      <w:r>
        <w:rPr>
          <w:rFonts w:cs="Arial"/>
        </w:rPr>
        <w:t xml:space="preserve"> </w:t>
      </w:r>
      <w:r w:rsidR="00804514">
        <w:rPr>
          <w:rFonts w:cs="Arial"/>
        </w:rPr>
        <w:t xml:space="preserve">générale </w:t>
      </w:r>
      <w:r>
        <w:rPr>
          <w:rFonts w:cs="Arial"/>
        </w:rPr>
        <w:t>du répertoire</w:t>
      </w:r>
      <w:bookmarkEnd w:id="6"/>
    </w:p>
    <w:p w:rsidR="00244EB1" w:rsidRPr="00906D9A" w:rsidRDefault="00244EB1" w:rsidP="00F300BE">
      <w:pPr>
        <w:rPr>
          <w:rFonts w:asciiTheme="minorHAnsi" w:hAnsiTheme="minorHAnsi"/>
          <w:sz w:val="20"/>
        </w:rPr>
      </w:pPr>
    </w:p>
    <w:p w:rsidR="008E0992" w:rsidRPr="00906D9A" w:rsidRDefault="008E0992" w:rsidP="00F300BE">
      <w:pPr>
        <w:rPr>
          <w:rFonts w:asciiTheme="minorHAnsi" w:hAnsiTheme="minorHAnsi"/>
          <w:sz w:val="20"/>
        </w:rPr>
      </w:pPr>
      <w:r w:rsidRPr="00906D9A">
        <w:rPr>
          <w:rFonts w:asciiTheme="minorHAnsi" w:hAnsiTheme="minorHAnsi"/>
          <w:sz w:val="20"/>
        </w:rPr>
        <w:t xml:space="preserve">Le répertoire </w:t>
      </w:r>
      <w:r w:rsidRPr="00906D9A">
        <w:rPr>
          <w:rFonts w:asciiTheme="minorHAnsi" w:hAnsiTheme="minorHAnsi"/>
          <w:i/>
          <w:sz w:val="20"/>
        </w:rPr>
        <w:t>testContenuCDA</w:t>
      </w:r>
      <w:r w:rsidRPr="00906D9A">
        <w:rPr>
          <w:rFonts w:asciiTheme="minorHAnsi" w:hAnsiTheme="minorHAnsi"/>
          <w:sz w:val="20"/>
        </w:rPr>
        <w:t xml:space="preserve"> est compressé au format zip.</w:t>
      </w:r>
    </w:p>
    <w:p w:rsidR="008E0992" w:rsidRPr="00906D9A" w:rsidRDefault="008E0992" w:rsidP="00F300BE">
      <w:pPr>
        <w:rPr>
          <w:rFonts w:asciiTheme="minorHAnsi" w:hAnsiTheme="minorHAnsi"/>
          <w:sz w:val="20"/>
        </w:rPr>
      </w:pPr>
      <w:r w:rsidRPr="00906D9A">
        <w:rPr>
          <w:rFonts w:asciiTheme="minorHAnsi" w:hAnsiTheme="minorHAnsi"/>
          <w:sz w:val="20"/>
        </w:rPr>
        <w:t xml:space="preserve">La décompression dans un environnement windows produit </w:t>
      </w:r>
      <w:r w:rsidR="00F9165A" w:rsidRPr="00906D9A">
        <w:rPr>
          <w:rFonts w:asciiTheme="minorHAnsi" w:hAnsiTheme="minorHAnsi"/>
          <w:sz w:val="20"/>
        </w:rPr>
        <w:t>l’</w:t>
      </w:r>
      <w:r w:rsidRPr="00906D9A">
        <w:rPr>
          <w:rFonts w:asciiTheme="minorHAnsi" w:hAnsiTheme="minorHAnsi"/>
          <w:sz w:val="20"/>
        </w:rPr>
        <w:t>arborescence</w:t>
      </w:r>
      <w:r w:rsidR="00F9165A" w:rsidRPr="00906D9A">
        <w:rPr>
          <w:rFonts w:asciiTheme="minorHAnsi" w:hAnsiTheme="minorHAnsi"/>
          <w:sz w:val="20"/>
        </w:rPr>
        <w:t xml:space="preserve"> présentée </w:t>
      </w:r>
      <w:r w:rsidR="00146A9F" w:rsidRPr="00906D9A">
        <w:rPr>
          <w:rFonts w:asciiTheme="minorHAnsi" w:hAnsiTheme="minorHAnsi"/>
          <w:sz w:val="20"/>
        </w:rPr>
        <w:t xml:space="preserve">ci-dessous </w:t>
      </w:r>
      <w:r w:rsidRPr="00906D9A">
        <w:rPr>
          <w:rFonts w:asciiTheme="minorHAnsi" w:hAnsiTheme="minorHAnsi"/>
          <w:sz w:val="20"/>
        </w:rPr>
        <w:t>:</w:t>
      </w:r>
    </w:p>
    <w:p w:rsidR="00244EB1" w:rsidRPr="00906D9A" w:rsidRDefault="00244EB1" w:rsidP="00F300BE">
      <w:pPr>
        <w:rPr>
          <w:rFonts w:asciiTheme="minorHAnsi" w:hAnsiTheme="minorHAnsi"/>
          <w:sz w:val="20"/>
        </w:rPr>
      </w:pPr>
    </w:p>
    <w:p w:rsidR="00780452" w:rsidRPr="00F300BE" w:rsidRDefault="00D4771E" w:rsidP="00791225">
      <w:pPr>
        <w:keepNext/>
        <w:jc w:val="center"/>
        <w:rPr>
          <w:i/>
        </w:rPr>
      </w:pPr>
      <w:r w:rsidRPr="00D4771E">
        <w:rPr>
          <w:i/>
          <w:noProof/>
          <w:lang w:eastAsia="fr-FR" w:bidi="ar-SA"/>
        </w:rPr>
        <w:drawing>
          <wp:inline distT="0" distB="0" distL="0" distR="0" wp14:anchorId="57396CF3" wp14:editId="429E5C86">
            <wp:extent cx="1587582" cy="4559534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87582" cy="455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530" w:rsidRPr="00E71056" w:rsidRDefault="007F2530" w:rsidP="00F300BE">
      <w:pPr>
        <w:jc w:val="center"/>
        <w:rPr>
          <w:rFonts w:asciiTheme="minorHAnsi" w:hAnsiTheme="minorHAnsi"/>
          <w:b/>
          <w:i/>
          <w:color w:val="0070C0"/>
          <w:sz w:val="18"/>
        </w:rPr>
      </w:pPr>
      <w:r w:rsidRPr="00E71056">
        <w:rPr>
          <w:rFonts w:asciiTheme="minorHAnsi" w:hAnsiTheme="minorHAnsi"/>
          <w:b/>
          <w:color w:val="0070C0"/>
          <w:sz w:val="18"/>
        </w:rPr>
        <w:t xml:space="preserve">Figure 1: Arborescence du répertoire </w:t>
      </w:r>
      <w:r w:rsidRPr="00E71056">
        <w:rPr>
          <w:rFonts w:asciiTheme="minorHAnsi" w:hAnsiTheme="minorHAnsi"/>
          <w:b/>
          <w:i/>
          <w:color w:val="0070C0"/>
          <w:sz w:val="18"/>
        </w:rPr>
        <w:t>testContenuCDA</w:t>
      </w:r>
    </w:p>
    <w:p w:rsidR="00F300BE" w:rsidRPr="00906D9A" w:rsidRDefault="00F300BE" w:rsidP="008E0992">
      <w:pPr>
        <w:rPr>
          <w:rFonts w:asciiTheme="minorHAnsi" w:hAnsiTheme="minorHAnsi"/>
          <w:sz w:val="20"/>
        </w:rPr>
      </w:pPr>
    </w:p>
    <w:p w:rsidR="00B35EBF" w:rsidRPr="00906D9A" w:rsidRDefault="00286CAD" w:rsidP="008E0992">
      <w:pPr>
        <w:rPr>
          <w:rFonts w:asciiTheme="minorHAnsi" w:hAnsiTheme="minorHAnsi"/>
          <w:b/>
          <w:sz w:val="20"/>
        </w:rPr>
      </w:pPr>
      <w:r w:rsidRPr="00906D9A">
        <w:rPr>
          <w:rFonts w:asciiTheme="minorHAnsi" w:hAnsiTheme="minorHAnsi"/>
          <w:b/>
          <w:color w:val="984806" w:themeColor="accent6" w:themeShade="80"/>
          <w:sz w:val="20"/>
        </w:rPr>
        <w:t>IMPORTANT</w:t>
      </w:r>
      <w:r w:rsidR="004636DB" w:rsidRPr="00906D9A">
        <w:rPr>
          <w:rFonts w:asciiTheme="minorHAnsi" w:hAnsiTheme="minorHAnsi"/>
          <w:b/>
          <w:color w:val="984806" w:themeColor="accent6" w:themeShade="80"/>
          <w:sz w:val="20"/>
        </w:rPr>
        <w:t xml:space="preserve"> </w:t>
      </w:r>
      <w:r w:rsidRPr="00906D9A">
        <w:rPr>
          <w:rFonts w:asciiTheme="minorHAnsi" w:hAnsiTheme="minorHAnsi"/>
          <w:b/>
          <w:color w:val="984806" w:themeColor="accent6" w:themeShade="80"/>
          <w:sz w:val="20"/>
        </w:rPr>
        <w:t>:</w:t>
      </w:r>
      <w:r w:rsidR="00244EB1" w:rsidRPr="00906D9A">
        <w:rPr>
          <w:rFonts w:asciiTheme="minorHAnsi" w:hAnsiTheme="minorHAnsi"/>
          <w:b/>
          <w:sz w:val="20"/>
        </w:rPr>
        <w:t xml:space="preserve"> </w:t>
      </w:r>
      <w:r w:rsidR="00B9442B" w:rsidRPr="00906D9A">
        <w:rPr>
          <w:rFonts w:asciiTheme="minorHAnsi" w:hAnsiTheme="minorHAnsi"/>
          <w:b/>
          <w:sz w:val="20"/>
        </w:rPr>
        <w:t>Une utilisation correcte des exemples CDA</w:t>
      </w:r>
      <w:r w:rsidR="00C3189B" w:rsidRPr="00906D9A">
        <w:rPr>
          <w:rFonts w:asciiTheme="minorHAnsi" w:hAnsiTheme="minorHAnsi"/>
          <w:b/>
          <w:sz w:val="20"/>
        </w:rPr>
        <w:t xml:space="preserve"> suppose la préservation impérative de cette arborescence – structure et noms des fichiers.</w:t>
      </w:r>
    </w:p>
    <w:p w:rsidR="00804514" w:rsidRPr="00906D9A" w:rsidRDefault="00804514" w:rsidP="008E0992">
      <w:pPr>
        <w:rPr>
          <w:rFonts w:asciiTheme="minorHAnsi" w:hAnsiTheme="minorHAnsi"/>
          <w:b/>
          <w:sz w:val="20"/>
        </w:rPr>
      </w:pPr>
    </w:p>
    <w:p w:rsidR="00780452" w:rsidRPr="00EC46E4" w:rsidRDefault="00780452" w:rsidP="00110A82">
      <w:pPr>
        <w:pStyle w:val="Titre2"/>
        <w:pageBreakBefore/>
        <w:rPr>
          <w:rFonts w:cs="Arial"/>
        </w:rPr>
      </w:pPr>
      <w:bookmarkStart w:id="7" w:name="_Toc89341961"/>
      <w:r w:rsidRPr="00EC46E4">
        <w:rPr>
          <w:rFonts w:cs="Arial"/>
        </w:rPr>
        <w:lastRenderedPageBreak/>
        <w:t xml:space="preserve">Répertoire </w:t>
      </w:r>
      <w:r w:rsidR="00B7044A" w:rsidRPr="00EC46E4">
        <w:rPr>
          <w:rFonts w:cs="Arial"/>
        </w:rPr>
        <w:t xml:space="preserve">racine </w:t>
      </w:r>
      <w:r w:rsidRPr="00EC46E4">
        <w:rPr>
          <w:rFonts w:cs="Arial"/>
        </w:rPr>
        <w:t>testContenuCDA</w:t>
      </w:r>
      <w:bookmarkEnd w:id="7"/>
    </w:p>
    <w:p w:rsidR="002401DE" w:rsidRPr="00906D9A" w:rsidRDefault="00780452" w:rsidP="00F300BE">
      <w:pPr>
        <w:rPr>
          <w:rFonts w:asciiTheme="minorHAnsi" w:hAnsiTheme="minorHAnsi"/>
          <w:sz w:val="20"/>
        </w:rPr>
      </w:pPr>
      <w:r w:rsidRPr="00906D9A">
        <w:rPr>
          <w:rFonts w:asciiTheme="minorHAnsi" w:hAnsiTheme="minorHAnsi"/>
          <w:sz w:val="20"/>
        </w:rPr>
        <w:t>Ce répertoire contient</w:t>
      </w:r>
      <w:r w:rsidR="00F66CAD" w:rsidRPr="00906D9A">
        <w:rPr>
          <w:rFonts w:asciiTheme="minorHAnsi" w:hAnsiTheme="minorHAnsi"/>
          <w:sz w:val="20"/>
        </w:rPr>
        <w:t xml:space="preserve"> </w:t>
      </w:r>
      <w:r w:rsidR="002401DE" w:rsidRPr="00906D9A">
        <w:rPr>
          <w:rFonts w:asciiTheme="minorHAnsi" w:hAnsiTheme="minorHAnsi"/>
          <w:sz w:val="20"/>
        </w:rPr>
        <w:t>:</w:t>
      </w:r>
    </w:p>
    <w:p w:rsidR="00F300BE" w:rsidRPr="00906D9A" w:rsidRDefault="00804514" w:rsidP="00170BA4">
      <w:pPr>
        <w:pStyle w:val="Paragraphedeliste"/>
        <w:numPr>
          <w:ilvl w:val="0"/>
          <w:numId w:val="2"/>
        </w:numPr>
        <w:ind w:left="426"/>
        <w:rPr>
          <w:rFonts w:asciiTheme="minorHAnsi" w:hAnsiTheme="minorHAnsi"/>
          <w:sz w:val="20"/>
        </w:rPr>
      </w:pPr>
      <w:r w:rsidRPr="00906D9A">
        <w:rPr>
          <w:rFonts w:asciiTheme="minorHAnsi" w:hAnsiTheme="minorHAnsi"/>
          <w:sz w:val="20"/>
        </w:rPr>
        <w:t>Les</w:t>
      </w:r>
      <w:r w:rsidR="00780452" w:rsidRPr="00906D9A">
        <w:rPr>
          <w:rFonts w:asciiTheme="minorHAnsi" w:hAnsiTheme="minorHAnsi"/>
          <w:sz w:val="20"/>
        </w:rPr>
        <w:t xml:space="preserve"> </w:t>
      </w:r>
      <w:r w:rsidR="00C3189B" w:rsidRPr="00906D9A">
        <w:rPr>
          <w:rFonts w:asciiTheme="minorHAnsi" w:hAnsiTheme="minorHAnsi"/>
          <w:b/>
          <w:sz w:val="20"/>
        </w:rPr>
        <w:t xml:space="preserve">exemples de </w:t>
      </w:r>
      <w:r w:rsidR="00780452" w:rsidRPr="00906D9A">
        <w:rPr>
          <w:rFonts w:asciiTheme="minorHAnsi" w:hAnsiTheme="minorHAnsi"/>
          <w:b/>
          <w:sz w:val="20"/>
        </w:rPr>
        <w:t>documents CDA</w:t>
      </w:r>
      <w:r w:rsidR="00780452" w:rsidRPr="00906D9A">
        <w:rPr>
          <w:rFonts w:asciiTheme="minorHAnsi" w:hAnsiTheme="minorHAnsi"/>
          <w:sz w:val="20"/>
        </w:rPr>
        <w:t xml:space="preserve"> </w:t>
      </w:r>
      <w:r w:rsidR="00B7044A" w:rsidRPr="00906D9A">
        <w:rPr>
          <w:rFonts w:asciiTheme="minorHAnsi" w:hAnsiTheme="minorHAnsi"/>
          <w:sz w:val="20"/>
        </w:rPr>
        <w:t>conformes aux modèles spécifiés dans les volets de contenu</w:t>
      </w:r>
      <w:r w:rsidR="00BD3148" w:rsidRPr="00906D9A">
        <w:rPr>
          <w:rFonts w:asciiTheme="minorHAnsi" w:hAnsiTheme="minorHAnsi"/>
          <w:sz w:val="20"/>
        </w:rPr>
        <w:t>s</w:t>
      </w:r>
      <w:r w:rsidR="00B7044A" w:rsidRPr="00906D9A">
        <w:rPr>
          <w:rFonts w:asciiTheme="minorHAnsi" w:hAnsiTheme="minorHAnsi"/>
          <w:sz w:val="20"/>
        </w:rPr>
        <w:t xml:space="preserve"> </w:t>
      </w:r>
      <w:r w:rsidR="00C3189B" w:rsidRPr="00906D9A">
        <w:rPr>
          <w:rFonts w:asciiTheme="minorHAnsi" w:hAnsiTheme="minorHAnsi"/>
          <w:sz w:val="20"/>
        </w:rPr>
        <w:t xml:space="preserve">publiés </w:t>
      </w:r>
      <w:r w:rsidR="00F9165A" w:rsidRPr="00906D9A">
        <w:rPr>
          <w:rFonts w:asciiTheme="minorHAnsi" w:hAnsiTheme="minorHAnsi"/>
          <w:sz w:val="20"/>
        </w:rPr>
        <w:t>dans</w:t>
      </w:r>
      <w:r w:rsidR="00C3189B" w:rsidRPr="00906D9A">
        <w:rPr>
          <w:rFonts w:asciiTheme="minorHAnsi" w:hAnsiTheme="minorHAnsi"/>
          <w:sz w:val="20"/>
        </w:rPr>
        <w:t xml:space="preserve"> le</w:t>
      </w:r>
      <w:r w:rsidR="00780452" w:rsidRPr="00906D9A">
        <w:rPr>
          <w:rFonts w:asciiTheme="minorHAnsi" w:hAnsiTheme="minorHAnsi"/>
          <w:sz w:val="20"/>
        </w:rPr>
        <w:t xml:space="preserve"> CI-SIS.</w:t>
      </w:r>
    </w:p>
    <w:p w:rsidR="002401DE" w:rsidRPr="00906D9A" w:rsidRDefault="00804514" w:rsidP="00170BA4">
      <w:pPr>
        <w:pStyle w:val="Paragraphedeliste"/>
        <w:numPr>
          <w:ilvl w:val="0"/>
          <w:numId w:val="2"/>
        </w:numPr>
        <w:ind w:left="426"/>
        <w:rPr>
          <w:rFonts w:asciiTheme="minorHAnsi" w:hAnsiTheme="minorHAnsi"/>
          <w:sz w:val="20"/>
        </w:rPr>
      </w:pPr>
      <w:r w:rsidRPr="00906D9A">
        <w:rPr>
          <w:rFonts w:asciiTheme="minorHAnsi" w:hAnsiTheme="minorHAnsi"/>
          <w:sz w:val="20"/>
        </w:rPr>
        <w:t>La</w:t>
      </w:r>
      <w:r w:rsidR="002401DE" w:rsidRPr="00906D9A">
        <w:rPr>
          <w:rFonts w:asciiTheme="minorHAnsi" w:hAnsiTheme="minorHAnsi"/>
          <w:sz w:val="20"/>
        </w:rPr>
        <w:t xml:space="preserve"> feuille de style par défaut </w:t>
      </w:r>
      <w:r w:rsidR="002401DE" w:rsidRPr="00906D9A">
        <w:rPr>
          <w:rFonts w:asciiTheme="minorHAnsi" w:hAnsiTheme="minorHAnsi"/>
          <w:b/>
          <w:i/>
          <w:sz w:val="20"/>
        </w:rPr>
        <w:t>cda_asip.xsl</w:t>
      </w:r>
      <w:r w:rsidR="002401DE" w:rsidRPr="00906D9A">
        <w:rPr>
          <w:rFonts w:asciiTheme="minorHAnsi" w:hAnsiTheme="minorHAnsi"/>
          <w:sz w:val="20"/>
        </w:rPr>
        <w:t xml:space="preserve"> et ses fichiers annexes </w:t>
      </w:r>
      <w:r w:rsidR="002401DE" w:rsidRPr="00906D9A">
        <w:rPr>
          <w:rFonts w:asciiTheme="minorHAnsi" w:hAnsiTheme="minorHAnsi"/>
          <w:b/>
          <w:i/>
          <w:sz w:val="20"/>
        </w:rPr>
        <w:t>headers.xsl</w:t>
      </w:r>
      <w:r w:rsidR="002401DE" w:rsidRPr="00906D9A">
        <w:rPr>
          <w:rFonts w:asciiTheme="minorHAnsi" w:hAnsiTheme="minorHAnsi"/>
          <w:sz w:val="20"/>
        </w:rPr>
        <w:t xml:space="preserve">, </w:t>
      </w:r>
      <w:r w:rsidR="002401DE" w:rsidRPr="00906D9A">
        <w:rPr>
          <w:rFonts w:asciiTheme="minorHAnsi" w:hAnsiTheme="minorHAnsi"/>
          <w:b/>
          <w:i/>
          <w:sz w:val="20"/>
        </w:rPr>
        <w:t>style.xsl</w:t>
      </w:r>
      <w:r w:rsidR="002401DE" w:rsidRPr="00906D9A">
        <w:rPr>
          <w:rFonts w:asciiTheme="minorHAnsi" w:hAnsiTheme="minorHAnsi"/>
          <w:sz w:val="20"/>
        </w:rPr>
        <w:t xml:space="preserve">, </w:t>
      </w:r>
      <w:r w:rsidR="002401DE" w:rsidRPr="00906D9A">
        <w:rPr>
          <w:rFonts w:asciiTheme="minorHAnsi" w:hAnsiTheme="minorHAnsi"/>
          <w:b/>
          <w:i/>
          <w:sz w:val="20"/>
        </w:rPr>
        <w:t>utility.xsl</w:t>
      </w:r>
      <w:r w:rsidR="002401DE" w:rsidRPr="00906D9A">
        <w:rPr>
          <w:rFonts w:asciiTheme="minorHAnsi" w:hAnsiTheme="minorHAnsi"/>
          <w:sz w:val="20"/>
        </w:rPr>
        <w:t xml:space="preserve"> et </w:t>
      </w:r>
      <w:r w:rsidR="002401DE" w:rsidRPr="00906D9A">
        <w:rPr>
          <w:rFonts w:asciiTheme="minorHAnsi" w:hAnsiTheme="minorHAnsi"/>
          <w:b/>
          <w:i/>
          <w:sz w:val="20"/>
        </w:rPr>
        <w:t>cda.css</w:t>
      </w:r>
      <w:r w:rsidR="002401DE" w:rsidRPr="00906D9A">
        <w:rPr>
          <w:rFonts w:asciiTheme="minorHAnsi" w:hAnsiTheme="minorHAnsi"/>
          <w:sz w:val="20"/>
        </w:rPr>
        <w:t>.</w:t>
      </w:r>
    </w:p>
    <w:p w:rsidR="002401DE" w:rsidRPr="00906D9A" w:rsidRDefault="00804514" w:rsidP="00804514">
      <w:pPr>
        <w:pStyle w:val="Paragraphedeliste"/>
        <w:numPr>
          <w:ilvl w:val="0"/>
          <w:numId w:val="2"/>
        </w:numPr>
        <w:ind w:left="426"/>
        <w:rPr>
          <w:rFonts w:asciiTheme="minorHAnsi" w:hAnsiTheme="minorHAnsi"/>
          <w:sz w:val="20"/>
        </w:rPr>
      </w:pPr>
      <w:r w:rsidRPr="00906D9A">
        <w:rPr>
          <w:rFonts w:asciiTheme="minorHAnsi" w:hAnsiTheme="minorHAnsi"/>
          <w:sz w:val="20"/>
        </w:rPr>
        <w:t>Le</w:t>
      </w:r>
      <w:r w:rsidR="002401DE" w:rsidRPr="00906D9A">
        <w:rPr>
          <w:rFonts w:asciiTheme="minorHAnsi" w:hAnsiTheme="minorHAnsi"/>
          <w:sz w:val="20"/>
        </w:rPr>
        <w:t xml:space="preserve"> présent </w:t>
      </w:r>
      <w:r w:rsidR="00BD3148" w:rsidRPr="00906D9A">
        <w:rPr>
          <w:rFonts w:asciiTheme="minorHAnsi" w:hAnsiTheme="minorHAnsi"/>
          <w:sz w:val="20"/>
        </w:rPr>
        <w:t>document</w:t>
      </w:r>
      <w:r w:rsidRPr="00906D9A">
        <w:rPr>
          <w:rFonts w:asciiTheme="minorHAnsi" w:hAnsiTheme="minorHAnsi"/>
          <w:sz w:val="20"/>
        </w:rPr>
        <w:t xml:space="preserve"> « 00 CI-SIS_TEST-CDA-LISEZ-MOI_v</w:t>
      </w:r>
      <w:r w:rsidRPr="00906D9A">
        <w:rPr>
          <w:rFonts w:asciiTheme="minorHAnsi" w:hAnsiTheme="minorHAnsi"/>
          <w:color w:val="808080" w:themeColor="background1" w:themeShade="80"/>
          <w:sz w:val="20"/>
        </w:rPr>
        <w:t>X</w:t>
      </w:r>
      <w:r w:rsidRPr="00906D9A">
        <w:rPr>
          <w:rFonts w:asciiTheme="minorHAnsi" w:hAnsiTheme="minorHAnsi"/>
          <w:sz w:val="20"/>
        </w:rPr>
        <w:t>.</w:t>
      </w:r>
      <w:r w:rsidRPr="00906D9A">
        <w:rPr>
          <w:rFonts w:asciiTheme="minorHAnsi" w:hAnsiTheme="minorHAnsi"/>
          <w:color w:val="808080" w:themeColor="background1" w:themeShade="80"/>
          <w:sz w:val="20"/>
        </w:rPr>
        <w:t>XX</w:t>
      </w:r>
      <w:r w:rsidRPr="00906D9A">
        <w:rPr>
          <w:rFonts w:asciiTheme="minorHAnsi" w:hAnsiTheme="minorHAnsi"/>
          <w:sz w:val="20"/>
        </w:rPr>
        <w:t>.docx »</w:t>
      </w:r>
      <w:r w:rsidR="00BD3148" w:rsidRPr="00906D9A">
        <w:rPr>
          <w:rFonts w:asciiTheme="minorHAnsi" w:hAnsiTheme="minorHAnsi"/>
          <w:sz w:val="20"/>
        </w:rPr>
        <w:t>.</w:t>
      </w:r>
    </w:p>
    <w:p w:rsidR="00804514" w:rsidRPr="00906D9A" w:rsidRDefault="00804514" w:rsidP="00170BA4">
      <w:pPr>
        <w:pStyle w:val="Paragraphedeliste"/>
        <w:numPr>
          <w:ilvl w:val="0"/>
          <w:numId w:val="2"/>
        </w:numPr>
        <w:ind w:left="426"/>
        <w:rPr>
          <w:rFonts w:asciiTheme="minorHAnsi" w:hAnsiTheme="minorHAnsi"/>
          <w:sz w:val="20"/>
        </w:rPr>
      </w:pPr>
      <w:r w:rsidRPr="00906D9A">
        <w:rPr>
          <w:rFonts w:asciiTheme="minorHAnsi" w:hAnsiTheme="minorHAnsi"/>
          <w:sz w:val="20"/>
        </w:rPr>
        <w:t>Les sous-répertoires suivants :</w:t>
      </w:r>
    </w:p>
    <w:p w:rsidR="00804514" w:rsidRPr="00804514" w:rsidRDefault="00804514" w:rsidP="00804514">
      <w:pPr>
        <w:ind w:left="1080"/>
        <w:rPr>
          <w:rFonts w:asciiTheme="minorHAnsi" w:hAnsiTheme="minorHAnsi"/>
        </w:rPr>
      </w:pPr>
      <w:r w:rsidRPr="00804514">
        <w:rPr>
          <w:noProof/>
          <w:lang w:eastAsia="fr-FR" w:bidi="ar-SA"/>
        </w:rPr>
        <w:drawing>
          <wp:inline distT="0" distB="0" distL="0" distR="0" wp14:anchorId="13CC4ABF" wp14:editId="2EAFBC1B">
            <wp:extent cx="2673487" cy="1016052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1DE" w:rsidRDefault="002401DE" w:rsidP="00F300BE">
      <w:pPr>
        <w:rPr>
          <w:rFonts w:asciiTheme="minorHAnsi" w:hAnsiTheme="minorHAnsi"/>
        </w:rPr>
      </w:pPr>
    </w:p>
    <w:p w:rsidR="00804514" w:rsidRPr="00804514" w:rsidRDefault="00804514" w:rsidP="00B353A0">
      <w:pPr>
        <w:pStyle w:val="Titre3"/>
      </w:pPr>
      <w:bookmarkStart w:id="8" w:name="_Toc89341962"/>
      <w:r w:rsidRPr="00804514">
        <w:t>Les exemples de documents CDA</w:t>
      </w:r>
      <w:bookmarkEnd w:id="8"/>
    </w:p>
    <w:p w:rsidR="00B7044A" w:rsidRPr="00906D9A" w:rsidRDefault="002401DE" w:rsidP="00B7044A">
      <w:pPr>
        <w:rPr>
          <w:rFonts w:asciiTheme="minorHAnsi" w:hAnsiTheme="minorHAnsi"/>
          <w:sz w:val="20"/>
        </w:rPr>
      </w:pPr>
      <w:r w:rsidRPr="00906D9A">
        <w:rPr>
          <w:rFonts w:asciiTheme="minorHAnsi" w:hAnsiTheme="minorHAnsi"/>
          <w:b/>
          <w:sz w:val="20"/>
        </w:rPr>
        <w:t>L</w:t>
      </w:r>
      <w:r w:rsidR="00B7044A" w:rsidRPr="00906D9A">
        <w:rPr>
          <w:rFonts w:asciiTheme="minorHAnsi" w:hAnsiTheme="minorHAnsi"/>
          <w:b/>
          <w:sz w:val="20"/>
        </w:rPr>
        <w:t>es exemples</w:t>
      </w:r>
      <w:r w:rsidR="00B7044A" w:rsidRPr="00906D9A">
        <w:rPr>
          <w:rFonts w:asciiTheme="minorHAnsi" w:hAnsiTheme="minorHAnsi"/>
          <w:sz w:val="20"/>
        </w:rPr>
        <w:t xml:space="preserve"> </w:t>
      </w:r>
      <w:r w:rsidRPr="00906D9A">
        <w:rPr>
          <w:rFonts w:asciiTheme="minorHAnsi" w:hAnsiTheme="minorHAnsi"/>
          <w:b/>
          <w:sz w:val="20"/>
        </w:rPr>
        <w:t>de documents CDA</w:t>
      </w:r>
      <w:r w:rsidRPr="00906D9A">
        <w:rPr>
          <w:rFonts w:asciiTheme="minorHAnsi" w:hAnsiTheme="minorHAnsi"/>
          <w:sz w:val="20"/>
        </w:rPr>
        <w:t xml:space="preserve"> conformes aux modèles spécifiés dans les volets de contenu publiés dans le CI-SIS </w:t>
      </w:r>
      <w:r w:rsidR="00B7044A" w:rsidRPr="00906D9A">
        <w:rPr>
          <w:rFonts w:asciiTheme="minorHAnsi" w:hAnsiTheme="minorHAnsi"/>
          <w:sz w:val="20"/>
        </w:rPr>
        <w:t xml:space="preserve">sont visualisables dans un navigateur web, soit à l’aide de la feuille de style par défaut </w:t>
      </w:r>
      <w:r w:rsidR="00B7044A" w:rsidRPr="00906D9A">
        <w:rPr>
          <w:rFonts w:asciiTheme="minorHAnsi" w:hAnsiTheme="minorHAnsi"/>
          <w:i/>
          <w:sz w:val="20"/>
        </w:rPr>
        <w:t>cda_asip.xsl</w:t>
      </w:r>
      <w:r w:rsidR="00B7044A" w:rsidRPr="00906D9A">
        <w:rPr>
          <w:rFonts w:asciiTheme="minorHAnsi" w:hAnsiTheme="minorHAnsi"/>
          <w:sz w:val="20"/>
        </w:rPr>
        <w:t xml:space="preserve">, soit avec leur propre feuille de style pour les exemples auto-présentables. </w:t>
      </w:r>
    </w:p>
    <w:p w:rsidR="002401DE" w:rsidRPr="00906D9A" w:rsidRDefault="002401DE" w:rsidP="002401DE">
      <w:pPr>
        <w:rPr>
          <w:rFonts w:asciiTheme="minorHAnsi" w:hAnsiTheme="minorHAnsi"/>
          <w:color w:val="0070C0"/>
          <w:sz w:val="20"/>
        </w:rPr>
      </w:pPr>
      <w:r w:rsidRPr="00906D9A">
        <w:rPr>
          <w:rFonts w:asciiTheme="minorHAnsi" w:hAnsiTheme="minorHAnsi"/>
          <w:b/>
          <w:color w:val="0070C0"/>
          <w:sz w:val="20"/>
        </w:rPr>
        <w:t>INFORMATION UTILE</w:t>
      </w:r>
      <w:r w:rsidR="00185402" w:rsidRPr="00906D9A">
        <w:rPr>
          <w:rFonts w:asciiTheme="minorHAnsi" w:hAnsiTheme="minorHAnsi"/>
          <w:b/>
          <w:color w:val="0070C0"/>
          <w:sz w:val="20"/>
        </w:rPr>
        <w:t xml:space="preserve"> </w:t>
      </w:r>
      <w:r w:rsidRPr="00906D9A">
        <w:rPr>
          <w:rFonts w:asciiTheme="minorHAnsi" w:hAnsiTheme="minorHAnsi"/>
          <w:b/>
          <w:color w:val="0070C0"/>
          <w:sz w:val="20"/>
        </w:rPr>
        <w:t>:</w:t>
      </w:r>
      <w:r w:rsidRPr="00906D9A">
        <w:rPr>
          <w:rFonts w:asciiTheme="minorHAnsi" w:hAnsiTheme="minorHAnsi"/>
          <w:color w:val="0070C0"/>
          <w:sz w:val="20"/>
        </w:rPr>
        <w:t xml:space="preserve"> Un éditeur qui souhaite tester ses propres exemples de documents peut le faire en les copiant dans le répertoire racine testContenuCDA.</w:t>
      </w:r>
    </w:p>
    <w:p w:rsidR="00780452" w:rsidRPr="00906D9A" w:rsidRDefault="00110A82" w:rsidP="00F300BE">
      <w:pPr>
        <w:rPr>
          <w:rFonts w:asciiTheme="minorHAnsi" w:hAnsiTheme="minorHAnsi"/>
          <w:sz w:val="20"/>
        </w:rPr>
      </w:pPr>
      <w:r w:rsidRPr="00906D9A">
        <w:rPr>
          <w:rFonts w:asciiTheme="minorHAnsi" w:hAnsiTheme="minorHAnsi"/>
          <w:sz w:val="20"/>
        </w:rPr>
        <w:t xml:space="preserve">La </w:t>
      </w:r>
      <w:r w:rsidR="002401DE" w:rsidRPr="00906D9A">
        <w:rPr>
          <w:rFonts w:asciiTheme="minorHAnsi" w:hAnsiTheme="minorHAnsi"/>
          <w:sz w:val="20"/>
        </w:rPr>
        <w:t>version actuelle de testContenuCDA</w:t>
      </w:r>
      <w:r w:rsidRPr="00906D9A">
        <w:rPr>
          <w:rFonts w:asciiTheme="minorHAnsi" w:hAnsiTheme="minorHAnsi"/>
          <w:sz w:val="20"/>
        </w:rPr>
        <w:t xml:space="preserve"> contient les exemples suivants</w:t>
      </w:r>
      <w:r w:rsidR="002401DE" w:rsidRPr="00906D9A">
        <w:rPr>
          <w:rFonts w:asciiTheme="minorHAnsi" w:hAnsiTheme="minorHAnsi"/>
          <w:sz w:val="20"/>
        </w:rPr>
        <w:t xml:space="preserve"> </w:t>
      </w:r>
      <w:r w:rsidRPr="00906D9A">
        <w:rPr>
          <w:rFonts w:asciiTheme="minorHAnsi" w:hAnsiTheme="minorHAnsi"/>
          <w:sz w:val="20"/>
        </w:rPr>
        <w:t>:</w:t>
      </w:r>
    </w:p>
    <w:tbl>
      <w:tblPr>
        <w:tblStyle w:val="Grilledutableau"/>
        <w:tblW w:w="9143" w:type="dxa"/>
        <w:tblInd w:w="66" w:type="dxa"/>
        <w:tblLook w:val="04A0" w:firstRow="1" w:lastRow="0" w:firstColumn="1" w:lastColumn="0" w:noHBand="0" w:noVBand="1"/>
      </w:tblPr>
      <w:tblGrid>
        <w:gridCol w:w="3893"/>
        <w:gridCol w:w="5250"/>
      </w:tblGrid>
      <w:tr w:rsidR="00341097" w:rsidRPr="00E71056" w:rsidTr="008B54CA">
        <w:trPr>
          <w:tblHeader/>
        </w:trPr>
        <w:tc>
          <w:tcPr>
            <w:tcW w:w="3893" w:type="dxa"/>
            <w:shd w:val="clear" w:color="auto" w:fill="F2F2F2" w:themeFill="background1" w:themeFillShade="F2"/>
          </w:tcPr>
          <w:p w:rsidR="00341097" w:rsidRPr="00E71056" w:rsidRDefault="00341097" w:rsidP="00E2526F">
            <w:pPr>
              <w:spacing w:before="40" w:after="40"/>
              <w:rPr>
                <w:rFonts w:asciiTheme="minorHAnsi" w:hAnsiTheme="minorHAnsi"/>
                <w:b/>
                <w:sz w:val="16"/>
                <w:szCs w:val="16"/>
              </w:rPr>
            </w:pPr>
            <w:r w:rsidRPr="00E71056">
              <w:rPr>
                <w:rFonts w:asciiTheme="minorHAnsi" w:hAnsiTheme="minorHAnsi"/>
                <w:b/>
              </w:rPr>
              <w:t>Document</w:t>
            </w:r>
          </w:p>
        </w:tc>
        <w:tc>
          <w:tcPr>
            <w:tcW w:w="5250" w:type="dxa"/>
            <w:shd w:val="clear" w:color="auto" w:fill="F2F2F2" w:themeFill="background1" w:themeFillShade="F2"/>
          </w:tcPr>
          <w:p w:rsidR="00341097" w:rsidRPr="00E71056" w:rsidRDefault="00341097" w:rsidP="00B247CF">
            <w:pPr>
              <w:spacing w:before="40" w:after="40"/>
              <w:rPr>
                <w:rFonts w:asciiTheme="minorHAnsi" w:hAnsiTheme="minorHAnsi"/>
                <w:b/>
              </w:rPr>
            </w:pPr>
            <w:r w:rsidRPr="00E71056">
              <w:rPr>
                <w:rFonts w:asciiTheme="minorHAnsi" w:hAnsiTheme="minorHAnsi"/>
                <w:b/>
              </w:rPr>
              <w:t>Contenu</w:t>
            </w:r>
          </w:p>
        </w:tc>
      </w:tr>
      <w:tr w:rsidR="007B6F5F" w:rsidRPr="00E71056" w:rsidTr="00AB21A9">
        <w:tc>
          <w:tcPr>
            <w:tcW w:w="3893" w:type="dxa"/>
            <w:shd w:val="clear" w:color="auto" w:fill="auto"/>
          </w:tcPr>
          <w:p w:rsidR="007B6F5F" w:rsidRPr="00D80AB5" w:rsidRDefault="002A1281" w:rsidP="00AB21A9">
            <w:pPr>
              <w:spacing w:before="40" w:after="40"/>
              <w:jc w:val="left"/>
              <w:rPr>
                <w:rFonts w:asciiTheme="minorHAnsi" w:hAnsiTheme="minorHAnsi" w:cstheme="minorHAnsi"/>
                <w:sz w:val="16"/>
                <w:szCs w:val="16"/>
              </w:rPr>
            </w:pPr>
            <w:r w:rsidRPr="00E5249E">
              <w:rPr>
                <w:rFonts w:asciiTheme="minorHAnsi" w:hAnsiTheme="minorHAnsi" w:cstheme="minorHAnsi"/>
                <w:color w:val="00B050"/>
                <w:sz w:val="16"/>
                <w:szCs w:val="16"/>
              </w:rPr>
              <w:t>ANEST-CR-ANEST_</w:t>
            </w:r>
            <w:r w:rsidR="00BF2DE6" w:rsidRPr="00E5249E">
              <w:rPr>
                <w:rFonts w:asciiTheme="minorHAnsi" w:hAnsiTheme="minorHAnsi" w:cstheme="minorHAnsi"/>
                <w:color w:val="00B050"/>
                <w:sz w:val="16"/>
                <w:szCs w:val="16"/>
              </w:rPr>
              <w:t>202</w:t>
            </w:r>
            <w:r w:rsidR="00AB21A9" w:rsidRPr="00E5249E">
              <w:rPr>
                <w:rFonts w:asciiTheme="minorHAnsi" w:hAnsiTheme="minorHAnsi" w:cstheme="minorHAnsi"/>
                <w:color w:val="00B050"/>
                <w:sz w:val="16"/>
                <w:szCs w:val="16"/>
              </w:rPr>
              <w:t>1</w:t>
            </w:r>
            <w:r w:rsidR="00BF2DE6" w:rsidRPr="00E5249E">
              <w:rPr>
                <w:rFonts w:asciiTheme="minorHAnsi" w:hAnsiTheme="minorHAnsi" w:cstheme="minorHAnsi"/>
                <w:color w:val="00B050"/>
                <w:sz w:val="16"/>
                <w:szCs w:val="16"/>
              </w:rPr>
              <w:t>.01.xml</w:t>
            </w:r>
          </w:p>
        </w:tc>
        <w:tc>
          <w:tcPr>
            <w:tcW w:w="5250" w:type="dxa"/>
            <w:shd w:val="clear" w:color="auto" w:fill="auto"/>
          </w:tcPr>
          <w:p w:rsidR="007B6F5F" w:rsidRPr="00786FFC" w:rsidRDefault="007C6007" w:rsidP="007C6007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7C6007">
              <w:rPr>
                <w:rFonts w:asciiTheme="minorHAnsi" w:hAnsiTheme="minorHAnsi"/>
                <w:sz w:val="16"/>
                <w:szCs w:val="18"/>
              </w:rPr>
              <w:t>Anesthésie</w:t>
            </w:r>
            <w:r>
              <w:rPr>
                <w:rFonts w:asciiTheme="minorHAnsi" w:hAnsiTheme="minorHAnsi"/>
                <w:sz w:val="16"/>
                <w:szCs w:val="18"/>
              </w:rPr>
              <w:t>-</w:t>
            </w:r>
            <w:r w:rsidRPr="007C6007">
              <w:rPr>
                <w:rFonts w:asciiTheme="minorHAnsi" w:hAnsiTheme="minorHAnsi"/>
                <w:sz w:val="16"/>
                <w:szCs w:val="18"/>
              </w:rPr>
              <w:t>Réanimation</w:t>
            </w:r>
            <w:r>
              <w:rPr>
                <w:rFonts w:asciiTheme="minorHAnsi" w:hAnsiTheme="minorHAnsi"/>
                <w:sz w:val="16"/>
                <w:szCs w:val="18"/>
              </w:rPr>
              <w:t xml:space="preserve"> - </w:t>
            </w:r>
            <w:r w:rsidR="007B6F5F" w:rsidRPr="00786FFC">
              <w:rPr>
                <w:rFonts w:asciiTheme="minorHAnsi" w:hAnsiTheme="minorHAnsi"/>
                <w:sz w:val="16"/>
                <w:szCs w:val="18"/>
              </w:rPr>
              <w:t>CR de consultation pré-anesthésique</w:t>
            </w:r>
          </w:p>
        </w:tc>
      </w:tr>
      <w:tr w:rsidR="007B6F5F" w:rsidRPr="00E71056" w:rsidTr="00AB21A9">
        <w:tc>
          <w:tcPr>
            <w:tcW w:w="3893" w:type="dxa"/>
            <w:shd w:val="clear" w:color="auto" w:fill="auto"/>
          </w:tcPr>
          <w:p w:rsidR="007B6F5F" w:rsidRPr="00D80AB5" w:rsidRDefault="002A1281" w:rsidP="00AB21A9">
            <w:pPr>
              <w:spacing w:before="40" w:after="40"/>
              <w:jc w:val="left"/>
              <w:rPr>
                <w:rFonts w:asciiTheme="minorHAnsi" w:hAnsiTheme="minorHAnsi" w:cstheme="minorHAnsi"/>
                <w:sz w:val="16"/>
                <w:szCs w:val="16"/>
              </w:rPr>
            </w:pPr>
            <w:r w:rsidRPr="00D80AB5">
              <w:rPr>
                <w:rFonts w:asciiTheme="minorHAnsi" w:hAnsiTheme="minorHAnsi" w:cstheme="minorHAnsi"/>
                <w:sz w:val="16"/>
                <w:szCs w:val="16"/>
              </w:rPr>
              <w:t>ANEST-CR-CPA_</w:t>
            </w:r>
            <w:r w:rsidR="00BF2DE6" w:rsidRPr="00D80AB5">
              <w:rPr>
                <w:rFonts w:asciiTheme="minorHAnsi" w:hAnsiTheme="minorHAnsi" w:cstheme="minorHAnsi"/>
                <w:sz w:val="16"/>
                <w:szCs w:val="16"/>
              </w:rPr>
              <w:t>202</w:t>
            </w:r>
            <w:r w:rsidR="00AB21A9" w:rsidRPr="00D80AB5">
              <w:rPr>
                <w:rFonts w:asciiTheme="minorHAnsi" w:hAnsiTheme="minorHAnsi" w:cstheme="minorHAnsi"/>
                <w:sz w:val="16"/>
                <w:szCs w:val="16"/>
              </w:rPr>
              <w:t>1</w:t>
            </w:r>
            <w:r w:rsidR="00BF2DE6" w:rsidRPr="00D80AB5">
              <w:rPr>
                <w:rFonts w:asciiTheme="minorHAnsi" w:hAnsiTheme="minorHAnsi" w:cstheme="minorHAnsi"/>
                <w:sz w:val="16"/>
                <w:szCs w:val="16"/>
              </w:rPr>
              <w:t>.01.xml</w:t>
            </w:r>
          </w:p>
        </w:tc>
        <w:tc>
          <w:tcPr>
            <w:tcW w:w="5250" w:type="dxa"/>
            <w:shd w:val="clear" w:color="auto" w:fill="auto"/>
          </w:tcPr>
          <w:p w:rsidR="007B6F5F" w:rsidRPr="00786FFC" w:rsidRDefault="007C6007" w:rsidP="00BF2DE6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7C6007">
              <w:rPr>
                <w:rFonts w:asciiTheme="minorHAnsi" w:hAnsiTheme="minorHAnsi"/>
                <w:sz w:val="16"/>
                <w:szCs w:val="18"/>
              </w:rPr>
              <w:t>Anesthésie</w:t>
            </w:r>
            <w:r>
              <w:rPr>
                <w:rFonts w:asciiTheme="minorHAnsi" w:hAnsiTheme="minorHAnsi"/>
                <w:sz w:val="16"/>
                <w:szCs w:val="18"/>
              </w:rPr>
              <w:t>-</w:t>
            </w:r>
            <w:r w:rsidRPr="007C6007">
              <w:rPr>
                <w:rFonts w:asciiTheme="minorHAnsi" w:hAnsiTheme="minorHAnsi"/>
                <w:sz w:val="16"/>
                <w:szCs w:val="18"/>
              </w:rPr>
              <w:t>Réanimation</w:t>
            </w:r>
            <w:r>
              <w:rPr>
                <w:rFonts w:asciiTheme="minorHAnsi" w:hAnsiTheme="minorHAnsi"/>
                <w:sz w:val="16"/>
                <w:szCs w:val="18"/>
              </w:rPr>
              <w:t xml:space="preserve"> - </w:t>
            </w:r>
            <w:r w:rsidR="007B6F5F" w:rsidRPr="00786FFC">
              <w:rPr>
                <w:rFonts w:asciiTheme="minorHAnsi" w:hAnsiTheme="minorHAnsi"/>
                <w:sz w:val="16"/>
                <w:szCs w:val="18"/>
              </w:rPr>
              <w:t>CR d’anesthésie</w:t>
            </w:r>
          </w:p>
        </w:tc>
      </w:tr>
      <w:tr w:rsidR="00BD3148" w:rsidRPr="00E71056" w:rsidTr="008B54CA">
        <w:tc>
          <w:tcPr>
            <w:tcW w:w="3893" w:type="dxa"/>
          </w:tcPr>
          <w:p w:rsidR="00BD3148" w:rsidRPr="00930E88" w:rsidRDefault="002A1281" w:rsidP="00A87A40">
            <w:pPr>
              <w:spacing w:before="40" w:after="40"/>
              <w:jc w:val="left"/>
              <w:rPr>
                <w:rFonts w:asciiTheme="minorHAnsi" w:hAnsiTheme="minorHAnsi" w:cstheme="minorHAnsi"/>
                <w:sz w:val="16"/>
                <w:szCs w:val="16"/>
              </w:rPr>
            </w:pPr>
            <w:r w:rsidRPr="00930E88">
              <w:rPr>
                <w:rFonts w:asciiTheme="minorHAnsi" w:hAnsiTheme="minorHAnsi" w:cstheme="minorHAnsi"/>
                <w:sz w:val="16"/>
                <w:szCs w:val="16"/>
              </w:rPr>
              <w:t>AVC-AUNV_</w:t>
            </w:r>
            <w:r w:rsidR="00BF2DE6" w:rsidRPr="00930E88">
              <w:rPr>
                <w:rFonts w:asciiTheme="minorHAnsi" w:hAnsiTheme="minorHAnsi" w:cstheme="minorHAnsi"/>
                <w:sz w:val="16"/>
                <w:szCs w:val="16"/>
              </w:rPr>
              <w:t>2.2</w:t>
            </w:r>
            <w:r w:rsidR="00BD3148" w:rsidRPr="00930E88">
              <w:rPr>
                <w:rFonts w:asciiTheme="minorHAnsi" w:hAnsiTheme="minorHAnsi" w:cstheme="minorHAnsi"/>
                <w:sz w:val="16"/>
                <w:szCs w:val="16"/>
              </w:rPr>
              <w:t>.xml</w:t>
            </w:r>
          </w:p>
        </w:tc>
        <w:tc>
          <w:tcPr>
            <w:tcW w:w="5250" w:type="dxa"/>
          </w:tcPr>
          <w:p w:rsidR="00BD3148" w:rsidRPr="00786FFC" w:rsidRDefault="0017093D" w:rsidP="0017093D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>
              <w:rPr>
                <w:rFonts w:asciiTheme="minorHAnsi" w:hAnsiTheme="minorHAnsi"/>
                <w:sz w:val="16"/>
                <w:szCs w:val="18"/>
              </w:rPr>
              <w:t xml:space="preserve">AVC - </w:t>
            </w:r>
            <w:r w:rsidR="00BD3148" w:rsidRPr="00786FFC">
              <w:rPr>
                <w:rFonts w:asciiTheme="minorHAnsi" w:hAnsiTheme="minorHAnsi"/>
                <w:sz w:val="16"/>
                <w:szCs w:val="18"/>
              </w:rPr>
              <w:t>Admission en U</w:t>
            </w:r>
            <w:r>
              <w:rPr>
                <w:rFonts w:asciiTheme="minorHAnsi" w:hAnsiTheme="minorHAnsi"/>
                <w:sz w:val="16"/>
                <w:szCs w:val="18"/>
              </w:rPr>
              <w:t xml:space="preserve">nité </w:t>
            </w:r>
            <w:r w:rsidR="00BD3148" w:rsidRPr="00786FFC">
              <w:rPr>
                <w:rFonts w:asciiTheme="minorHAnsi" w:hAnsiTheme="minorHAnsi"/>
                <w:sz w:val="16"/>
                <w:szCs w:val="18"/>
              </w:rPr>
              <w:t>N</w:t>
            </w:r>
            <w:r>
              <w:rPr>
                <w:rFonts w:asciiTheme="minorHAnsi" w:hAnsiTheme="minorHAnsi"/>
                <w:sz w:val="16"/>
                <w:szCs w:val="18"/>
              </w:rPr>
              <w:t>euro-</w:t>
            </w:r>
            <w:r w:rsidR="00BD3148" w:rsidRPr="00786FFC">
              <w:rPr>
                <w:rFonts w:asciiTheme="minorHAnsi" w:hAnsiTheme="minorHAnsi"/>
                <w:sz w:val="16"/>
                <w:szCs w:val="18"/>
              </w:rPr>
              <w:t>V</w:t>
            </w:r>
            <w:r>
              <w:rPr>
                <w:rFonts w:asciiTheme="minorHAnsi" w:hAnsiTheme="minorHAnsi"/>
                <w:sz w:val="16"/>
                <w:szCs w:val="18"/>
              </w:rPr>
              <w:t>asculaire</w:t>
            </w:r>
          </w:p>
        </w:tc>
      </w:tr>
      <w:tr w:rsidR="00BD3148" w:rsidRPr="00E71056" w:rsidTr="008B54CA">
        <w:tc>
          <w:tcPr>
            <w:tcW w:w="3893" w:type="dxa"/>
          </w:tcPr>
          <w:p w:rsidR="00BD3148" w:rsidRPr="00D80AB5" w:rsidRDefault="002A1281" w:rsidP="00A87A40">
            <w:pPr>
              <w:spacing w:before="40" w:after="40"/>
              <w:jc w:val="left"/>
              <w:rPr>
                <w:rFonts w:asciiTheme="minorHAnsi" w:hAnsiTheme="minorHAnsi" w:cstheme="minorHAnsi"/>
                <w:sz w:val="16"/>
                <w:szCs w:val="16"/>
              </w:rPr>
            </w:pPr>
            <w:r w:rsidRPr="00E5249E">
              <w:rPr>
                <w:rFonts w:asciiTheme="minorHAnsi" w:hAnsiTheme="minorHAnsi" w:cstheme="minorHAnsi"/>
                <w:color w:val="00B050"/>
                <w:sz w:val="16"/>
                <w:szCs w:val="16"/>
              </w:rPr>
              <w:t>AVC-EUNV_</w:t>
            </w:r>
            <w:r w:rsidR="00BF2DE6" w:rsidRPr="00E5249E">
              <w:rPr>
                <w:rFonts w:asciiTheme="minorHAnsi" w:hAnsiTheme="minorHAnsi" w:cstheme="minorHAnsi"/>
                <w:color w:val="00B050"/>
                <w:sz w:val="16"/>
                <w:szCs w:val="16"/>
              </w:rPr>
              <w:t>2.2</w:t>
            </w:r>
            <w:r w:rsidR="00BD3148" w:rsidRPr="00E5249E">
              <w:rPr>
                <w:rFonts w:asciiTheme="minorHAnsi" w:hAnsiTheme="minorHAnsi" w:cstheme="minorHAnsi"/>
                <w:color w:val="00B050"/>
                <w:sz w:val="16"/>
                <w:szCs w:val="16"/>
              </w:rPr>
              <w:t>.xml</w:t>
            </w:r>
          </w:p>
        </w:tc>
        <w:tc>
          <w:tcPr>
            <w:tcW w:w="5250" w:type="dxa"/>
          </w:tcPr>
          <w:p w:rsidR="00BD3148" w:rsidRPr="00786FFC" w:rsidRDefault="003F5472" w:rsidP="00A87A40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>
              <w:rPr>
                <w:rFonts w:asciiTheme="minorHAnsi" w:hAnsiTheme="minorHAnsi"/>
                <w:sz w:val="16"/>
                <w:szCs w:val="18"/>
              </w:rPr>
              <w:t xml:space="preserve">AVC - </w:t>
            </w:r>
            <w:r w:rsidR="007E1B0C" w:rsidRPr="00786FFC">
              <w:rPr>
                <w:rFonts w:asciiTheme="minorHAnsi" w:hAnsiTheme="minorHAnsi"/>
                <w:sz w:val="16"/>
                <w:szCs w:val="18"/>
              </w:rPr>
              <w:t>Épisode</w:t>
            </w:r>
            <w:r w:rsidR="00BD3148" w:rsidRPr="00786FFC">
              <w:rPr>
                <w:rFonts w:asciiTheme="minorHAnsi" w:hAnsiTheme="minorHAnsi"/>
                <w:sz w:val="16"/>
                <w:szCs w:val="18"/>
              </w:rPr>
              <w:t xml:space="preserve"> de soins en </w:t>
            </w:r>
            <w:r w:rsidR="0017093D" w:rsidRPr="00786FFC">
              <w:rPr>
                <w:rFonts w:asciiTheme="minorHAnsi" w:hAnsiTheme="minorHAnsi"/>
                <w:sz w:val="16"/>
                <w:szCs w:val="18"/>
              </w:rPr>
              <w:t>U</w:t>
            </w:r>
            <w:r w:rsidR="0017093D">
              <w:rPr>
                <w:rFonts w:asciiTheme="minorHAnsi" w:hAnsiTheme="minorHAnsi"/>
                <w:sz w:val="16"/>
                <w:szCs w:val="18"/>
              </w:rPr>
              <w:t xml:space="preserve">nité </w:t>
            </w:r>
            <w:r w:rsidR="0017093D" w:rsidRPr="00786FFC">
              <w:rPr>
                <w:rFonts w:asciiTheme="minorHAnsi" w:hAnsiTheme="minorHAnsi"/>
                <w:sz w:val="16"/>
                <w:szCs w:val="18"/>
              </w:rPr>
              <w:t>N</w:t>
            </w:r>
            <w:r w:rsidR="0017093D">
              <w:rPr>
                <w:rFonts w:asciiTheme="minorHAnsi" w:hAnsiTheme="minorHAnsi"/>
                <w:sz w:val="16"/>
                <w:szCs w:val="18"/>
              </w:rPr>
              <w:t>euro-</w:t>
            </w:r>
            <w:r w:rsidR="0017093D" w:rsidRPr="00786FFC">
              <w:rPr>
                <w:rFonts w:asciiTheme="minorHAnsi" w:hAnsiTheme="minorHAnsi"/>
                <w:sz w:val="16"/>
                <w:szCs w:val="18"/>
              </w:rPr>
              <w:t>V</w:t>
            </w:r>
            <w:r w:rsidR="0017093D">
              <w:rPr>
                <w:rFonts w:asciiTheme="minorHAnsi" w:hAnsiTheme="minorHAnsi"/>
                <w:sz w:val="16"/>
                <w:szCs w:val="18"/>
              </w:rPr>
              <w:t>asculaire</w:t>
            </w:r>
          </w:p>
        </w:tc>
      </w:tr>
      <w:tr w:rsidR="00BD3148" w:rsidRPr="00E71056" w:rsidTr="008B54CA">
        <w:tc>
          <w:tcPr>
            <w:tcW w:w="3893" w:type="dxa"/>
          </w:tcPr>
          <w:p w:rsidR="00BD3148" w:rsidRPr="00D80AB5" w:rsidRDefault="002A1281" w:rsidP="003F5472">
            <w:pPr>
              <w:spacing w:before="40" w:after="40"/>
              <w:jc w:val="left"/>
              <w:rPr>
                <w:rFonts w:asciiTheme="minorHAnsi" w:hAnsiTheme="minorHAnsi" w:cstheme="minorHAnsi"/>
                <w:sz w:val="16"/>
                <w:szCs w:val="16"/>
              </w:rPr>
            </w:pPr>
            <w:r w:rsidRPr="00D80AB5">
              <w:rPr>
                <w:rFonts w:asciiTheme="minorHAnsi" w:hAnsiTheme="minorHAnsi" w:cstheme="minorHAnsi"/>
                <w:sz w:val="16"/>
                <w:szCs w:val="16"/>
              </w:rPr>
              <w:t>AVC-PAVC_</w:t>
            </w:r>
            <w:r w:rsidR="00BF2DE6" w:rsidRPr="00D80AB5">
              <w:rPr>
                <w:rFonts w:asciiTheme="minorHAnsi" w:hAnsiTheme="minorHAnsi" w:cstheme="minorHAnsi"/>
                <w:sz w:val="16"/>
                <w:szCs w:val="16"/>
              </w:rPr>
              <w:t>2.2</w:t>
            </w:r>
            <w:r w:rsidR="00BD3148" w:rsidRPr="00D80AB5">
              <w:rPr>
                <w:rFonts w:asciiTheme="minorHAnsi" w:hAnsiTheme="minorHAnsi" w:cstheme="minorHAnsi"/>
                <w:sz w:val="16"/>
                <w:szCs w:val="16"/>
              </w:rPr>
              <w:t>.xml</w:t>
            </w:r>
          </w:p>
        </w:tc>
        <w:tc>
          <w:tcPr>
            <w:tcW w:w="5250" w:type="dxa"/>
          </w:tcPr>
          <w:p w:rsidR="00BD3148" w:rsidRPr="00786FFC" w:rsidRDefault="003F5472" w:rsidP="00BD3148">
            <w:pPr>
              <w:spacing w:before="40" w:after="40"/>
              <w:rPr>
                <w:sz w:val="18"/>
                <w:szCs w:val="18"/>
              </w:rPr>
            </w:pPr>
            <w:r>
              <w:rPr>
                <w:rFonts w:asciiTheme="minorHAnsi" w:hAnsiTheme="minorHAnsi"/>
                <w:sz w:val="16"/>
                <w:szCs w:val="18"/>
              </w:rPr>
              <w:t xml:space="preserve">AVC - </w:t>
            </w:r>
            <w:r w:rsidR="00BD3148" w:rsidRPr="00786FFC">
              <w:rPr>
                <w:rFonts w:asciiTheme="minorHAnsi" w:hAnsiTheme="minorHAnsi"/>
                <w:sz w:val="16"/>
                <w:szCs w:val="18"/>
              </w:rPr>
              <w:t>CR de consultation d’évaluation pluri</w:t>
            </w:r>
            <w:r w:rsidR="0017093D">
              <w:rPr>
                <w:rFonts w:asciiTheme="minorHAnsi" w:hAnsiTheme="minorHAnsi"/>
                <w:sz w:val="16"/>
                <w:szCs w:val="18"/>
              </w:rPr>
              <w:t>-professionnelle Post-AVC</w:t>
            </w:r>
          </w:p>
        </w:tc>
      </w:tr>
      <w:tr w:rsidR="00BD3148" w:rsidRPr="00E71056" w:rsidTr="008B54CA">
        <w:tc>
          <w:tcPr>
            <w:tcW w:w="3893" w:type="dxa"/>
          </w:tcPr>
          <w:p w:rsidR="00BD3148" w:rsidRPr="00D80AB5" w:rsidRDefault="002A1281" w:rsidP="00A87A40">
            <w:pPr>
              <w:spacing w:before="40" w:after="40"/>
              <w:jc w:val="left"/>
              <w:rPr>
                <w:rFonts w:asciiTheme="minorHAnsi" w:hAnsiTheme="minorHAnsi" w:cstheme="minorHAnsi"/>
                <w:sz w:val="16"/>
                <w:szCs w:val="16"/>
              </w:rPr>
            </w:pPr>
            <w:r w:rsidRPr="00E5249E">
              <w:rPr>
                <w:rFonts w:asciiTheme="minorHAnsi" w:hAnsiTheme="minorHAnsi" w:cstheme="minorHAnsi"/>
                <w:color w:val="00B050"/>
                <w:sz w:val="16"/>
                <w:szCs w:val="16"/>
              </w:rPr>
              <w:t>AVC-SUNV_</w:t>
            </w:r>
            <w:r w:rsidR="00BF2DE6" w:rsidRPr="00E5249E">
              <w:rPr>
                <w:rFonts w:asciiTheme="minorHAnsi" w:hAnsiTheme="minorHAnsi" w:cstheme="minorHAnsi"/>
                <w:color w:val="00B050"/>
                <w:sz w:val="16"/>
                <w:szCs w:val="16"/>
              </w:rPr>
              <w:t>2.2</w:t>
            </w:r>
            <w:r w:rsidR="00BD3148" w:rsidRPr="00E5249E">
              <w:rPr>
                <w:rFonts w:asciiTheme="minorHAnsi" w:hAnsiTheme="minorHAnsi" w:cstheme="minorHAnsi"/>
                <w:color w:val="00B050"/>
                <w:sz w:val="16"/>
                <w:szCs w:val="16"/>
              </w:rPr>
              <w:t>.xml</w:t>
            </w:r>
          </w:p>
        </w:tc>
        <w:tc>
          <w:tcPr>
            <w:tcW w:w="5250" w:type="dxa"/>
          </w:tcPr>
          <w:p w:rsidR="00BD3148" w:rsidRPr="00786FFC" w:rsidRDefault="003F5472" w:rsidP="0017093D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>
              <w:rPr>
                <w:rFonts w:asciiTheme="minorHAnsi" w:hAnsiTheme="minorHAnsi"/>
                <w:sz w:val="16"/>
                <w:szCs w:val="18"/>
              </w:rPr>
              <w:t xml:space="preserve">AVC - </w:t>
            </w:r>
            <w:r w:rsidR="00BD3148" w:rsidRPr="00786FFC">
              <w:rPr>
                <w:rFonts w:asciiTheme="minorHAnsi" w:hAnsiTheme="minorHAnsi"/>
                <w:sz w:val="16"/>
                <w:szCs w:val="18"/>
              </w:rPr>
              <w:t xml:space="preserve">Sortie de </w:t>
            </w:r>
            <w:r w:rsidR="0017093D">
              <w:rPr>
                <w:rFonts w:asciiTheme="minorHAnsi" w:hAnsiTheme="minorHAnsi"/>
                <w:sz w:val="16"/>
                <w:szCs w:val="18"/>
              </w:rPr>
              <w:t>l’</w:t>
            </w:r>
            <w:r w:rsidR="0017093D" w:rsidRPr="00786FFC">
              <w:rPr>
                <w:rFonts w:asciiTheme="minorHAnsi" w:hAnsiTheme="minorHAnsi"/>
                <w:sz w:val="16"/>
                <w:szCs w:val="18"/>
              </w:rPr>
              <w:t>U</w:t>
            </w:r>
            <w:r w:rsidR="0017093D">
              <w:rPr>
                <w:rFonts w:asciiTheme="minorHAnsi" w:hAnsiTheme="minorHAnsi"/>
                <w:sz w:val="16"/>
                <w:szCs w:val="18"/>
              </w:rPr>
              <w:t xml:space="preserve">nité </w:t>
            </w:r>
            <w:r w:rsidR="0017093D" w:rsidRPr="00786FFC">
              <w:rPr>
                <w:rFonts w:asciiTheme="minorHAnsi" w:hAnsiTheme="minorHAnsi"/>
                <w:sz w:val="16"/>
                <w:szCs w:val="18"/>
              </w:rPr>
              <w:t>N</w:t>
            </w:r>
            <w:r w:rsidR="0017093D">
              <w:rPr>
                <w:rFonts w:asciiTheme="minorHAnsi" w:hAnsiTheme="minorHAnsi"/>
                <w:sz w:val="16"/>
                <w:szCs w:val="18"/>
              </w:rPr>
              <w:t>euro-</w:t>
            </w:r>
            <w:r w:rsidR="0017093D" w:rsidRPr="00786FFC">
              <w:rPr>
                <w:rFonts w:asciiTheme="minorHAnsi" w:hAnsiTheme="minorHAnsi"/>
                <w:sz w:val="16"/>
                <w:szCs w:val="18"/>
              </w:rPr>
              <w:t>V</w:t>
            </w:r>
            <w:r w:rsidR="0017093D">
              <w:rPr>
                <w:rFonts w:asciiTheme="minorHAnsi" w:hAnsiTheme="minorHAnsi"/>
                <w:sz w:val="16"/>
                <w:szCs w:val="18"/>
              </w:rPr>
              <w:t>asculaire</w:t>
            </w:r>
          </w:p>
        </w:tc>
      </w:tr>
      <w:tr w:rsidR="00906D9A" w:rsidRPr="00E71056" w:rsidTr="0017093D">
        <w:tc>
          <w:tcPr>
            <w:tcW w:w="3893" w:type="dxa"/>
            <w:shd w:val="clear" w:color="auto" w:fill="auto"/>
          </w:tcPr>
          <w:p w:rsidR="00906D9A" w:rsidRPr="00941A79" w:rsidRDefault="00906D9A" w:rsidP="00AB21A9">
            <w:pPr>
              <w:spacing w:before="40" w:after="40"/>
              <w:jc w:val="left"/>
              <w:rPr>
                <w:rFonts w:asciiTheme="minorHAnsi" w:hAnsiTheme="minorHAnsi" w:cstheme="minorHAnsi"/>
                <w:sz w:val="16"/>
                <w:szCs w:val="16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6"/>
                <w:szCs w:val="16"/>
                <w:lang w:val="en-AE"/>
              </w:rPr>
              <w:t>CANCER-CR-GM_2021.01_AnalyseNonRealisee.xml</w:t>
            </w:r>
          </w:p>
        </w:tc>
        <w:tc>
          <w:tcPr>
            <w:tcW w:w="5250" w:type="dxa"/>
            <w:shd w:val="clear" w:color="auto" w:fill="auto"/>
          </w:tcPr>
          <w:p w:rsidR="00906D9A" w:rsidRPr="00786FFC" w:rsidRDefault="007C6007" w:rsidP="00AB21A9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>
              <w:rPr>
                <w:rFonts w:asciiTheme="minorHAnsi" w:hAnsiTheme="minorHAnsi"/>
                <w:sz w:val="16"/>
                <w:szCs w:val="18"/>
              </w:rPr>
              <w:t xml:space="preserve">CANCER - </w:t>
            </w:r>
            <w:r w:rsidR="00906D9A">
              <w:rPr>
                <w:rFonts w:asciiTheme="minorHAnsi" w:hAnsiTheme="minorHAnsi"/>
                <w:sz w:val="16"/>
                <w:szCs w:val="18"/>
              </w:rPr>
              <w:t>CR de génétique moléculaire avec analyse non réalisée</w:t>
            </w:r>
          </w:p>
        </w:tc>
      </w:tr>
      <w:tr w:rsidR="00906D9A" w:rsidRPr="00E71056" w:rsidTr="0017093D">
        <w:tc>
          <w:tcPr>
            <w:tcW w:w="3893" w:type="dxa"/>
            <w:shd w:val="clear" w:color="auto" w:fill="auto"/>
          </w:tcPr>
          <w:p w:rsidR="00906D9A" w:rsidRPr="00941A79" w:rsidRDefault="00906D9A" w:rsidP="00AB21A9">
            <w:pPr>
              <w:spacing w:before="40" w:after="40"/>
              <w:jc w:val="left"/>
              <w:rPr>
                <w:rFonts w:asciiTheme="minorHAnsi" w:hAnsiTheme="minorHAnsi" w:cstheme="minorHAnsi"/>
                <w:sz w:val="16"/>
                <w:szCs w:val="16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6"/>
                <w:szCs w:val="16"/>
                <w:lang w:val="en-AE"/>
              </w:rPr>
              <w:t>CANCER-CR-GM_2021.01_AnalyseRealisee.xml</w:t>
            </w:r>
          </w:p>
        </w:tc>
        <w:tc>
          <w:tcPr>
            <w:tcW w:w="5250" w:type="dxa"/>
            <w:shd w:val="clear" w:color="auto" w:fill="auto"/>
          </w:tcPr>
          <w:p w:rsidR="00906D9A" w:rsidRPr="00786FFC" w:rsidRDefault="007C6007" w:rsidP="00906D9A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>
              <w:rPr>
                <w:rFonts w:asciiTheme="minorHAnsi" w:hAnsiTheme="minorHAnsi"/>
                <w:sz w:val="16"/>
                <w:szCs w:val="18"/>
              </w:rPr>
              <w:t xml:space="preserve">CANCER - </w:t>
            </w:r>
            <w:r w:rsidR="00906D9A">
              <w:rPr>
                <w:rFonts w:asciiTheme="minorHAnsi" w:hAnsiTheme="minorHAnsi"/>
                <w:sz w:val="16"/>
                <w:szCs w:val="18"/>
              </w:rPr>
              <w:t>CR de génétique moléculaire avec analyse réalisée</w:t>
            </w:r>
          </w:p>
        </w:tc>
      </w:tr>
      <w:tr w:rsidR="003F5472" w:rsidRPr="00E71056" w:rsidTr="00930E88">
        <w:tc>
          <w:tcPr>
            <w:tcW w:w="3893" w:type="dxa"/>
            <w:shd w:val="clear" w:color="auto" w:fill="auto"/>
          </w:tcPr>
          <w:p w:rsidR="003F5472" w:rsidRPr="00E5249E" w:rsidRDefault="003F5472" w:rsidP="003F5472">
            <w:pPr>
              <w:spacing w:before="40" w:after="40"/>
              <w:jc w:val="left"/>
              <w:rPr>
                <w:rFonts w:asciiTheme="minorHAnsi" w:hAnsiTheme="minorHAnsi" w:cstheme="minorHAnsi"/>
                <w:color w:val="00B050"/>
                <w:sz w:val="16"/>
                <w:szCs w:val="16"/>
                <w:lang w:val="en-US"/>
              </w:rPr>
            </w:pPr>
            <w:r w:rsidRPr="00E5249E">
              <w:rPr>
                <w:rFonts w:asciiTheme="minorHAnsi" w:hAnsiTheme="minorHAnsi" w:cstheme="minorHAnsi"/>
                <w:color w:val="00B050"/>
                <w:sz w:val="16"/>
                <w:szCs w:val="16"/>
                <w:lang w:val="en-US"/>
              </w:rPr>
              <w:t>CANCER-D2LM-FIDD_2021.01.xml</w:t>
            </w:r>
          </w:p>
        </w:tc>
        <w:tc>
          <w:tcPr>
            <w:tcW w:w="5250" w:type="dxa"/>
            <w:shd w:val="clear" w:color="auto" w:fill="auto"/>
          </w:tcPr>
          <w:p w:rsidR="003F5472" w:rsidRPr="00A9153B" w:rsidRDefault="007C6007" w:rsidP="00EC49E2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>
              <w:rPr>
                <w:rFonts w:asciiTheme="minorHAnsi" w:hAnsiTheme="minorHAnsi"/>
                <w:sz w:val="16"/>
                <w:szCs w:val="18"/>
              </w:rPr>
              <w:t xml:space="preserve">CANCER - </w:t>
            </w:r>
            <w:r w:rsidR="003F5472" w:rsidRPr="00A9153B">
              <w:rPr>
                <w:rFonts w:asciiTheme="minorHAnsi" w:hAnsiTheme="minorHAnsi"/>
                <w:sz w:val="16"/>
                <w:szCs w:val="18"/>
              </w:rPr>
              <w:t xml:space="preserve">Dématérialisation de la seconde lecture de la mammographie (Fiche d’Interprétation </w:t>
            </w:r>
            <w:r w:rsidR="003F5472">
              <w:rPr>
                <w:rFonts w:asciiTheme="minorHAnsi" w:hAnsiTheme="minorHAnsi"/>
                <w:sz w:val="16"/>
                <w:szCs w:val="18"/>
              </w:rPr>
              <w:t>de Diagnostic Différé</w:t>
            </w:r>
            <w:r w:rsidR="003F5472" w:rsidRPr="00A9153B">
              <w:rPr>
                <w:rFonts w:asciiTheme="minorHAnsi" w:hAnsiTheme="minorHAnsi"/>
                <w:sz w:val="16"/>
                <w:szCs w:val="18"/>
              </w:rPr>
              <w:t>)</w:t>
            </w:r>
          </w:p>
        </w:tc>
      </w:tr>
      <w:tr w:rsidR="003F5472" w:rsidRPr="00A9153B" w:rsidTr="00930E88">
        <w:tc>
          <w:tcPr>
            <w:tcW w:w="3893" w:type="dxa"/>
            <w:shd w:val="clear" w:color="auto" w:fill="auto"/>
          </w:tcPr>
          <w:p w:rsidR="003F5472" w:rsidRPr="00E5249E" w:rsidRDefault="003F5472" w:rsidP="003F5472">
            <w:pPr>
              <w:spacing w:before="40" w:after="40"/>
              <w:jc w:val="left"/>
              <w:rPr>
                <w:rFonts w:asciiTheme="minorHAnsi" w:hAnsiTheme="minorHAnsi" w:cstheme="minorHAnsi"/>
                <w:color w:val="00B050"/>
                <w:sz w:val="16"/>
                <w:szCs w:val="16"/>
              </w:rPr>
            </w:pPr>
            <w:r w:rsidRPr="00E5249E">
              <w:rPr>
                <w:rFonts w:asciiTheme="minorHAnsi" w:hAnsiTheme="minorHAnsi" w:cstheme="minorHAnsi"/>
                <w:color w:val="00B050"/>
                <w:sz w:val="16"/>
                <w:szCs w:val="16"/>
                <w:lang w:val="en-US"/>
              </w:rPr>
              <w:t>CANCER-</w:t>
            </w:r>
            <w:r w:rsidRPr="00E5249E">
              <w:rPr>
                <w:rFonts w:asciiTheme="minorHAnsi" w:hAnsiTheme="minorHAnsi" w:cstheme="minorHAnsi"/>
                <w:color w:val="00B050"/>
                <w:sz w:val="16"/>
                <w:szCs w:val="16"/>
              </w:rPr>
              <w:t>D2LM-FIN_2021.01.xml</w:t>
            </w:r>
          </w:p>
        </w:tc>
        <w:tc>
          <w:tcPr>
            <w:tcW w:w="5250" w:type="dxa"/>
            <w:shd w:val="clear" w:color="auto" w:fill="auto"/>
          </w:tcPr>
          <w:p w:rsidR="003F5472" w:rsidRPr="00A9153B" w:rsidRDefault="007C6007" w:rsidP="00EC49E2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>
              <w:rPr>
                <w:rFonts w:asciiTheme="minorHAnsi" w:hAnsiTheme="minorHAnsi"/>
                <w:sz w:val="16"/>
                <w:szCs w:val="18"/>
              </w:rPr>
              <w:t xml:space="preserve">CANCER - </w:t>
            </w:r>
            <w:r w:rsidR="003F5472" w:rsidRPr="00A9153B">
              <w:rPr>
                <w:rFonts w:asciiTheme="minorHAnsi" w:hAnsiTheme="minorHAnsi"/>
                <w:sz w:val="16"/>
                <w:szCs w:val="18"/>
              </w:rPr>
              <w:t>Dématérialisation de la seconde lecture de la mammographie (Fiche d’Interprétation Nationale)</w:t>
            </w:r>
          </w:p>
        </w:tc>
      </w:tr>
      <w:tr w:rsidR="007E1B0C" w:rsidRPr="00F438FE" w:rsidTr="00D80AB5">
        <w:tc>
          <w:tcPr>
            <w:tcW w:w="3893" w:type="dxa"/>
            <w:shd w:val="clear" w:color="auto" w:fill="auto"/>
          </w:tcPr>
          <w:p w:rsidR="007E1B0C" w:rsidRPr="00930E88" w:rsidRDefault="007E1B0C" w:rsidP="00274FD0">
            <w:pPr>
              <w:spacing w:before="40" w:after="40"/>
              <w:jc w:val="left"/>
              <w:rPr>
                <w:rFonts w:asciiTheme="minorHAnsi" w:hAnsiTheme="minorHAnsi" w:cstheme="minorHAnsi"/>
                <w:sz w:val="16"/>
                <w:szCs w:val="16"/>
              </w:rPr>
            </w:pPr>
            <w:r w:rsidRPr="00E5249E">
              <w:rPr>
                <w:rFonts w:asciiTheme="minorHAnsi" w:hAnsiTheme="minorHAnsi" w:cstheme="minorHAnsi"/>
                <w:color w:val="00B050"/>
                <w:sz w:val="16"/>
                <w:szCs w:val="16"/>
              </w:rPr>
              <w:t>CANCER-FRCP_2021.01_Appareil.xml</w:t>
            </w:r>
          </w:p>
        </w:tc>
        <w:tc>
          <w:tcPr>
            <w:tcW w:w="5250" w:type="dxa"/>
            <w:shd w:val="clear" w:color="auto" w:fill="auto"/>
          </w:tcPr>
          <w:p w:rsidR="007E1B0C" w:rsidRPr="00786FFC" w:rsidRDefault="007C6007" w:rsidP="00274FD0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>
              <w:rPr>
                <w:rFonts w:asciiTheme="minorHAnsi" w:hAnsiTheme="minorHAnsi"/>
                <w:sz w:val="16"/>
                <w:szCs w:val="18"/>
              </w:rPr>
              <w:t xml:space="preserve">CANCER - </w:t>
            </w:r>
            <w:r w:rsidR="007E1B0C" w:rsidRPr="00786FFC">
              <w:rPr>
                <w:rFonts w:asciiTheme="minorHAnsi" w:hAnsiTheme="minorHAnsi"/>
                <w:sz w:val="16"/>
                <w:szCs w:val="18"/>
              </w:rPr>
              <w:t>Fiche de concertation pluridisciplinaire de cancérologie</w:t>
            </w:r>
            <w:r w:rsidR="007E1B0C">
              <w:rPr>
                <w:rFonts w:asciiTheme="minorHAnsi" w:hAnsiTheme="minorHAnsi"/>
                <w:sz w:val="16"/>
                <w:szCs w:val="18"/>
              </w:rPr>
              <w:t xml:space="preserve"> – RCP Appareil</w:t>
            </w:r>
          </w:p>
        </w:tc>
      </w:tr>
      <w:tr w:rsidR="007E1B0C" w:rsidRPr="00F438FE" w:rsidTr="00D80AB5">
        <w:tc>
          <w:tcPr>
            <w:tcW w:w="3893" w:type="dxa"/>
            <w:shd w:val="clear" w:color="auto" w:fill="auto"/>
          </w:tcPr>
          <w:p w:rsidR="007E1B0C" w:rsidRPr="00930E88" w:rsidRDefault="007E1B0C" w:rsidP="00274FD0">
            <w:pPr>
              <w:spacing w:before="40" w:after="40"/>
              <w:jc w:val="left"/>
              <w:rPr>
                <w:rFonts w:asciiTheme="minorHAnsi" w:hAnsiTheme="minorHAnsi" w:cstheme="minorHAnsi"/>
                <w:sz w:val="16"/>
                <w:szCs w:val="16"/>
              </w:rPr>
            </w:pPr>
            <w:r w:rsidRPr="00930E88">
              <w:rPr>
                <w:rFonts w:asciiTheme="minorHAnsi" w:hAnsiTheme="minorHAnsi" w:cstheme="minorHAnsi"/>
                <w:sz w:val="16"/>
                <w:szCs w:val="16"/>
              </w:rPr>
              <w:t>CANCER-FRCP_2021.01_Transversale.xml</w:t>
            </w:r>
          </w:p>
        </w:tc>
        <w:tc>
          <w:tcPr>
            <w:tcW w:w="5250" w:type="dxa"/>
            <w:shd w:val="clear" w:color="auto" w:fill="auto"/>
          </w:tcPr>
          <w:p w:rsidR="007E1B0C" w:rsidRPr="00786FFC" w:rsidRDefault="007C6007" w:rsidP="00274FD0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>
              <w:rPr>
                <w:rFonts w:asciiTheme="minorHAnsi" w:hAnsiTheme="minorHAnsi"/>
                <w:sz w:val="16"/>
                <w:szCs w:val="18"/>
              </w:rPr>
              <w:t xml:space="preserve">CANCER - </w:t>
            </w:r>
            <w:r w:rsidR="007E1B0C" w:rsidRPr="00786FFC">
              <w:rPr>
                <w:rFonts w:asciiTheme="minorHAnsi" w:hAnsiTheme="minorHAnsi"/>
                <w:sz w:val="16"/>
                <w:szCs w:val="18"/>
              </w:rPr>
              <w:t>Fiche de concertation pluridisciplinaire de cancérologie</w:t>
            </w:r>
            <w:r w:rsidR="007E1B0C">
              <w:rPr>
                <w:rFonts w:asciiTheme="minorHAnsi" w:hAnsiTheme="minorHAnsi"/>
                <w:sz w:val="16"/>
                <w:szCs w:val="18"/>
              </w:rPr>
              <w:t xml:space="preserve"> – RCP Transversale</w:t>
            </w:r>
          </w:p>
        </w:tc>
      </w:tr>
      <w:tr w:rsidR="007E1B0C" w:rsidRPr="00F438FE" w:rsidTr="00D80AB5">
        <w:tc>
          <w:tcPr>
            <w:tcW w:w="3893" w:type="dxa"/>
            <w:shd w:val="clear" w:color="auto" w:fill="auto"/>
          </w:tcPr>
          <w:p w:rsidR="007E1B0C" w:rsidRPr="00E51D4F" w:rsidRDefault="007E1B0C" w:rsidP="00D80AB5">
            <w:pPr>
              <w:spacing w:before="40" w:after="40"/>
              <w:jc w:val="left"/>
              <w:rPr>
                <w:rFonts w:asciiTheme="minorHAnsi" w:hAnsiTheme="minorHAnsi" w:cstheme="minorHAnsi"/>
                <w:color w:val="00B050"/>
                <w:sz w:val="16"/>
                <w:szCs w:val="16"/>
              </w:rPr>
            </w:pPr>
            <w:r w:rsidRPr="00E5249E">
              <w:rPr>
                <w:rFonts w:asciiTheme="minorHAnsi" w:hAnsiTheme="minorHAnsi" w:cstheme="minorHAnsi"/>
                <w:sz w:val="16"/>
                <w:szCs w:val="16"/>
              </w:rPr>
              <w:t>CANCER-PPS_2021.01_Autopresentable.xml</w:t>
            </w:r>
          </w:p>
        </w:tc>
        <w:tc>
          <w:tcPr>
            <w:tcW w:w="5250" w:type="dxa"/>
            <w:shd w:val="clear" w:color="auto" w:fill="auto"/>
          </w:tcPr>
          <w:p w:rsidR="007E1B0C" w:rsidRPr="00786FFC" w:rsidRDefault="007C6007" w:rsidP="00274FD0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>
              <w:rPr>
                <w:rFonts w:asciiTheme="minorHAnsi" w:hAnsiTheme="minorHAnsi"/>
                <w:sz w:val="16"/>
                <w:szCs w:val="18"/>
              </w:rPr>
              <w:t xml:space="preserve">CANCER - </w:t>
            </w:r>
            <w:r w:rsidR="007E1B0C">
              <w:rPr>
                <w:rFonts w:asciiTheme="minorHAnsi" w:hAnsiTheme="minorHAnsi"/>
                <w:sz w:val="16"/>
                <w:szCs w:val="18"/>
              </w:rPr>
              <w:t>PPS en cancérologie – Auto-présentable</w:t>
            </w:r>
          </w:p>
        </w:tc>
      </w:tr>
      <w:tr w:rsidR="00F438FE" w:rsidRPr="00F438FE" w:rsidTr="008B54CA">
        <w:tc>
          <w:tcPr>
            <w:tcW w:w="3893" w:type="dxa"/>
            <w:shd w:val="clear" w:color="auto" w:fill="auto"/>
          </w:tcPr>
          <w:p w:rsidR="00CE138B" w:rsidRPr="00941A79" w:rsidRDefault="002A1281" w:rsidP="00F722F3">
            <w:pPr>
              <w:spacing w:before="40" w:after="40"/>
              <w:jc w:val="left"/>
              <w:rPr>
                <w:rFonts w:asciiTheme="minorHAnsi" w:hAnsiTheme="minorHAnsi" w:cstheme="minorHAnsi"/>
                <w:sz w:val="16"/>
                <w:szCs w:val="16"/>
              </w:rPr>
            </w:pPr>
            <w:r w:rsidRPr="00941A79">
              <w:rPr>
                <w:rFonts w:asciiTheme="minorHAnsi" w:hAnsiTheme="minorHAnsi" w:cstheme="minorHAnsi"/>
                <w:sz w:val="16"/>
                <w:szCs w:val="16"/>
              </w:rPr>
              <w:t>CNAM-HR_</w:t>
            </w:r>
            <w:r w:rsidR="00BF2DE6" w:rsidRPr="00941A79">
              <w:rPr>
                <w:rFonts w:asciiTheme="minorHAnsi" w:hAnsiTheme="minorHAnsi" w:cstheme="minorHAnsi"/>
                <w:sz w:val="16"/>
                <w:szCs w:val="16"/>
              </w:rPr>
              <w:t>2020.01_sans-info</w:t>
            </w:r>
            <w:r w:rsidR="004E34E7" w:rsidRPr="00941A79">
              <w:rPr>
                <w:rFonts w:asciiTheme="minorHAnsi" w:hAnsiTheme="minorHAnsi" w:cstheme="minorHAnsi"/>
                <w:sz w:val="16"/>
                <w:szCs w:val="16"/>
              </w:rPr>
              <w:t>.xml</w:t>
            </w:r>
          </w:p>
        </w:tc>
        <w:tc>
          <w:tcPr>
            <w:tcW w:w="5250" w:type="dxa"/>
            <w:shd w:val="clear" w:color="auto" w:fill="auto"/>
          </w:tcPr>
          <w:p w:rsidR="00CE138B" w:rsidRPr="00786FFC" w:rsidRDefault="00CE138B" w:rsidP="00A87A40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786FFC">
              <w:rPr>
                <w:rFonts w:asciiTheme="minorHAnsi" w:hAnsiTheme="minorHAnsi"/>
                <w:sz w:val="16"/>
                <w:szCs w:val="18"/>
              </w:rPr>
              <w:t>Historique de remboursements (sans données de remboursement)</w:t>
            </w:r>
          </w:p>
        </w:tc>
      </w:tr>
      <w:tr w:rsidR="00F438FE" w:rsidRPr="00F438FE" w:rsidTr="008B54CA">
        <w:tc>
          <w:tcPr>
            <w:tcW w:w="3893" w:type="dxa"/>
            <w:shd w:val="clear" w:color="auto" w:fill="auto"/>
          </w:tcPr>
          <w:p w:rsidR="00CE138B" w:rsidRPr="00941A79" w:rsidRDefault="002A1281" w:rsidP="00F722F3">
            <w:pPr>
              <w:spacing w:before="40" w:after="40"/>
              <w:jc w:val="lef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 w:rsidRPr="00941A79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CNAM-HR_</w:t>
            </w:r>
            <w:r w:rsidR="00BF2DE6" w:rsidRPr="00941A79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2020.01</w:t>
            </w:r>
            <w:r w:rsidR="004E34E7" w:rsidRPr="00941A79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.xml</w:t>
            </w:r>
          </w:p>
        </w:tc>
        <w:tc>
          <w:tcPr>
            <w:tcW w:w="5250" w:type="dxa"/>
            <w:shd w:val="clear" w:color="auto" w:fill="auto"/>
          </w:tcPr>
          <w:p w:rsidR="00CE138B" w:rsidRPr="00786FFC" w:rsidRDefault="00CE138B" w:rsidP="00A87A40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786FFC">
              <w:rPr>
                <w:rFonts w:asciiTheme="minorHAnsi" w:hAnsiTheme="minorHAnsi"/>
                <w:sz w:val="16"/>
                <w:szCs w:val="18"/>
              </w:rPr>
              <w:t>Historique de remboursements</w:t>
            </w:r>
          </w:p>
        </w:tc>
      </w:tr>
      <w:tr w:rsidR="00906D9A" w:rsidRPr="00774DC7" w:rsidTr="00AB21A9">
        <w:tc>
          <w:tcPr>
            <w:tcW w:w="3893" w:type="dxa"/>
            <w:shd w:val="clear" w:color="auto" w:fill="auto"/>
          </w:tcPr>
          <w:p w:rsidR="00906D9A" w:rsidRPr="00941A79" w:rsidRDefault="00906D9A" w:rsidP="00D051FD">
            <w:pPr>
              <w:spacing w:before="40" w:after="40"/>
              <w:jc w:val="left"/>
              <w:rPr>
                <w:rFonts w:asciiTheme="minorHAnsi" w:hAnsiTheme="minorHAnsi" w:cstheme="minorHAnsi"/>
                <w:sz w:val="16"/>
                <w:szCs w:val="16"/>
                <w:lang w:val="es-ES_tradnl"/>
              </w:rPr>
            </w:pPr>
            <w:r w:rsidRPr="00941A79">
              <w:rPr>
                <w:rFonts w:asciiTheme="minorHAnsi" w:hAnsiTheme="minorHAnsi" w:cstheme="minorHAnsi"/>
                <w:sz w:val="16"/>
                <w:szCs w:val="16"/>
                <w:lang w:val="es-ES_tradnl"/>
              </w:rPr>
              <w:t>CR-BIO_2021.01_Auto-Presentable.xml</w:t>
            </w:r>
          </w:p>
        </w:tc>
        <w:tc>
          <w:tcPr>
            <w:tcW w:w="5250" w:type="dxa"/>
            <w:shd w:val="clear" w:color="auto" w:fill="auto"/>
          </w:tcPr>
          <w:p w:rsidR="00906D9A" w:rsidRPr="00786FFC" w:rsidRDefault="00906D9A" w:rsidP="00E346BE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786FFC">
              <w:rPr>
                <w:rFonts w:asciiTheme="minorHAnsi" w:hAnsiTheme="minorHAnsi"/>
                <w:sz w:val="16"/>
                <w:szCs w:val="18"/>
              </w:rPr>
              <w:t>CR d’analyses biologiques médicales (document auto-présentable)</w:t>
            </w:r>
          </w:p>
        </w:tc>
      </w:tr>
      <w:tr w:rsidR="00906D9A" w:rsidRPr="00774DC7" w:rsidTr="00AB21A9">
        <w:tc>
          <w:tcPr>
            <w:tcW w:w="3893" w:type="dxa"/>
            <w:shd w:val="clear" w:color="auto" w:fill="auto"/>
          </w:tcPr>
          <w:p w:rsidR="00906D9A" w:rsidRPr="00941A79" w:rsidRDefault="00906D9A" w:rsidP="00D051FD">
            <w:pPr>
              <w:spacing w:before="40" w:after="40"/>
              <w:jc w:val="left"/>
              <w:rPr>
                <w:rFonts w:asciiTheme="minorHAnsi" w:hAnsiTheme="minorHAnsi" w:cstheme="minorHAnsi"/>
                <w:sz w:val="16"/>
                <w:szCs w:val="16"/>
                <w:lang w:val="es-ES_tradnl"/>
              </w:rPr>
            </w:pPr>
            <w:r w:rsidRPr="00941A79">
              <w:rPr>
                <w:rFonts w:asciiTheme="minorHAnsi" w:hAnsiTheme="minorHAnsi" w:cstheme="minorHAnsi"/>
                <w:sz w:val="16"/>
                <w:szCs w:val="16"/>
                <w:lang w:val="es-ES_tradnl"/>
              </w:rPr>
              <w:t>CR-BIO_2021.01_Auto-Presentable_avec-image.xml</w:t>
            </w:r>
          </w:p>
        </w:tc>
        <w:tc>
          <w:tcPr>
            <w:tcW w:w="5250" w:type="dxa"/>
            <w:shd w:val="clear" w:color="auto" w:fill="auto"/>
          </w:tcPr>
          <w:p w:rsidR="00906D9A" w:rsidRPr="00786FFC" w:rsidRDefault="00906D9A" w:rsidP="00E346BE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786FFC">
              <w:rPr>
                <w:rFonts w:asciiTheme="minorHAnsi" w:hAnsiTheme="minorHAnsi"/>
                <w:sz w:val="16"/>
                <w:szCs w:val="18"/>
              </w:rPr>
              <w:t>CR d’analyses biologiques médicales (document auto-présentable)</w:t>
            </w:r>
            <w:r>
              <w:rPr>
                <w:rFonts w:asciiTheme="minorHAnsi" w:hAnsiTheme="minorHAnsi"/>
                <w:sz w:val="16"/>
                <w:szCs w:val="18"/>
              </w:rPr>
              <w:t xml:space="preserve"> avec image et PDF</w:t>
            </w:r>
          </w:p>
        </w:tc>
      </w:tr>
      <w:tr w:rsidR="00906D9A" w:rsidRPr="00774DC7" w:rsidTr="00AB21A9">
        <w:tc>
          <w:tcPr>
            <w:tcW w:w="3893" w:type="dxa"/>
            <w:shd w:val="clear" w:color="auto" w:fill="auto"/>
          </w:tcPr>
          <w:p w:rsidR="00906D9A" w:rsidRPr="00941A79" w:rsidRDefault="00906D9A" w:rsidP="00D051FD">
            <w:pPr>
              <w:spacing w:before="40" w:after="40"/>
              <w:jc w:val="left"/>
              <w:rPr>
                <w:rFonts w:asciiTheme="minorHAnsi" w:hAnsiTheme="minorHAnsi" w:cstheme="minorHAnsi"/>
                <w:sz w:val="16"/>
                <w:szCs w:val="16"/>
                <w:lang w:val="es-ES_tradnl"/>
              </w:rPr>
            </w:pPr>
            <w:r w:rsidRPr="00941A79">
              <w:rPr>
                <w:rFonts w:asciiTheme="minorHAnsi" w:hAnsiTheme="minorHAnsi" w:cstheme="minorHAnsi"/>
                <w:sz w:val="16"/>
                <w:szCs w:val="16"/>
                <w:lang w:val="es-ES_tradnl"/>
              </w:rPr>
              <w:t>CR-BIO_2021.01_CDA-R2-Niveau-1.xml</w:t>
            </w:r>
          </w:p>
        </w:tc>
        <w:tc>
          <w:tcPr>
            <w:tcW w:w="5250" w:type="dxa"/>
            <w:shd w:val="clear" w:color="auto" w:fill="auto"/>
          </w:tcPr>
          <w:p w:rsidR="00906D9A" w:rsidRPr="00786FFC" w:rsidRDefault="00906D9A" w:rsidP="00E346BE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786FFC">
              <w:rPr>
                <w:rFonts w:asciiTheme="minorHAnsi" w:hAnsiTheme="minorHAnsi"/>
                <w:sz w:val="16"/>
                <w:szCs w:val="18"/>
              </w:rPr>
              <w:t>CR d’analyses biologiques médicales</w:t>
            </w:r>
            <w:r>
              <w:rPr>
                <w:rFonts w:asciiTheme="minorHAnsi" w:hAnsiTheme="minorHAnsi"/>
                <w:sz w:val="16"/>
                <w:szCs w:val="18"/>
              </w:rPr>
              <w:t xml:space="preserve"> au format CDA R2 niveau 1 (non structuré)</w:t>
            </w:r>
          </w:p>
        </w:tc>
      </w:tr>
      <w:tr w:rsidR="00906D9A" w:rsidRPr="00774DC7" w:rsidTr="00AB21A9">
        <w:tc>
          <w:tcPr>
            <w:tcW w:w="3893" w:type="dxa"/>
            <w:shd w:val="clear" w:color="auto" w:fill="auto"/>
          </w:tcPr>
          <w:p w:rsidR="00906D9A" w:rsidRPr="00930E88" w:rsidRDefault="00906D9A" w:rsidP="00906D9A">
            <w:pPr>
              <w:spacing w:before="40" w:after="40"/>
              <w:jc w:val="left"/>
              <w:rPr>
                <w:rFonts w:asciiTheme="minorHAnsi" w:hAnsiTheme="minorHAnsi" w:cstheme="minorHAnsi"/>
                <w:sz w:val="16"/>
                <w:szCs w:val="16"/>
                <w:lang w:val="es-ES_tradnl"/>
              </w:rPr>
            </w:pPr>
            <w:r w:rsidRPr="00930E88">
              <w:rPr>
                <w:rFonts w:asciiTheme="minorHAnsi" w:hAnsiTheme="minorHAnsi" w:cstheme="minorHAnsi"/>
                <w:sz w:val="16"/>
                <w:szCs w:val="16"/>
                <w:lang w:val="es-ES_tradnl"/>
              </w:rPr>
              <w:t>CR-BIO_2021.01_Electrophorese.xml</w:t>
            </w:r>
          </w:p>
        </w:tc>
        <w:tc>
          <w:tcPr>
            <w:tcW w:w="5250" w:type="dxa"/>
            <w:shd w:val="clear" w:color="auto" w:fill="auto"/>
          </w:tcPr>
          <w:p w:rsidR="00906D9A" w:rsidRPr="00786FFC" w:rsidRDefault="00906D9A" w:rsidP="00906D9A">
            <w:pPr>
              <w:spacing w:before="40" w:after="40"/>
              <w:rPr>
                <w:rFonts w:ascii="Calibri" w:hAnsi="Calibri"/>
                <w:sz w:val="16"/>
                <w:szCs w:val="24"/>
              </w:rPr>
            </w:pPr>
            <w:r w:rsidRPr="00786FFC">
              <w:rPr>
                <w:rFonts w:asciiTheme="minorHAnsi" w:hAnsiTheme="minorHAnsi"/>
                <w:sz w:val="16"/>
                <w:szCs w:val="18"/>
              </w:rPr>
              <w:t>CR d’analyses biologiques médicales (biologie générale)</w:t>
            </w:r>
          </w:p>
        </w:tc>
      </w:tr>
      <w:tr w:rsidR="00E46FD9" w:rsidRPr="00774DC7" w:rsidTr="00AB21A9">
        <w:tc>
          <w:tcPr>
            <w:tcW w:w="3893" w:type="dxa"/>
            <w:shd w:val="clear" w:color="auto" w:fill="auto"/>
          </w:tcPr>
          <w:p w:rsidR="00E46FD9" w:rsidRPr="00930E88" w:rsidRDefault="00E46FD9" w:rsidP="00E46FD9">
            <w:pPr>
              <w:spacing w:before="40" w:after="40"/>
              <w:jc w:val="left"/>
              <w:rPr>
                <w:rFonts w:asciiTheme="minorHAnsi" w:hAnsiTheme="minorHAnsi" w:cstheme="minorHAnsi"/>
                <w:sz w:val="16"/>
                <w:szCs w:val="16"/>
                <w:lang w:val="es-ES_tradnl"/>
              </w:rPr>
            </w:pPr>
            <w:r w:rsidRPr="00930E88">
              <w:rPr>
                <w:rFonts w:asciiTheme="minorHAnsi" w:hAnsiTheme="minorHAnsi" w:cstheme="minorHAnsi"/>
                <w:sz w:val="16"/>
                <w:szCs w:val="16"/>
                <w:lang w:val="es-ES_tradnl"/>
              </w:rPr>
              <w:lastRenderedPageBreak/>
              <w:t>CR-BIO_2021.01_Microbiologie_V1.xml</w:t>
            </w:r>
          </w:p>
          <w:p w:rsidR="00E46FD9" w:rsidRPr="00930E88" w:rsidRDefault="00E46FD9" w:rsidP="00E46FD9">
            <w:pPr>
              <w:spacing w:before="40" w:after="40"/>
              <w:jc w:val="left"/>
              <w:rPr>
                <w:rFonts w:asciiTheme="minorHAnsi" w:hAnsiTheme="minorHAnsi" w:cstheme="minorHAnsi"/>
                <w:sz w:val="16"/>
                <w:szCs w:val="16"/>
                <w:lang w:val="es-ES_tradnl"/>
              </w:rPr>
            </w:pPr>
            <w:r w:rsidRPr="00930E88">
              <w:rPr>
                <w:rFonts w:asciiTheme="minorHAnsi" w:hAnsiTheme="minorHAnsi" w:cstheme="minorHAnsi"/>
                <w:sz w:val="16"/>
                <w:szCs w:val="16"/>
                <w:lang w:val="es-ES_tradnl"/>
              </w:rPr>
              <w:t>CR-BIO_2021.01_Microbiologie_V2.xml</w:t>
            </w:r>
          </w:p>
        </w:tc>
        <w:tc>
          <w:tcPr>
            <w:tcW w:w="5250" w:type="dxa"/>
            <w:shd w:val="clear" w:color="auto" w:fill="auto"/>
          </w:tcPr>
          <w:p w:rsidR="00E46FD9" w:rsidRPr="00786FFC" w:rsidRDefault="00E46FD9" w:rsidP="00E46FD9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786FFC">
              <w:rPr>
                <w:rFonts w:asciiTheme="minorHAnsi" w:hAnsiTheme="minorHAnsi"/>
                <w:sz w:val="16"/>
                <w:szCs w:val="18"/>
              </w:rPr>
              <w:t>CR d’analyses biologiques médicales (</w:t>
            </w:r>
            <w:r>
              <w:rPr>
                <w:rFonts w:asciiTheme="minorHAnsi" w:hAnsiTheme="minorHAnsi"/>
                <w:sz w:val="16"/>
                <w:szCs w:val="18"/>
              </w:rPr>
              <w:t>microbiologie V1 et V2 qui remplace V1</w:t>
            </w:r>
            <w:r w:rsidRPr="00786FFC">
              <w:rPr>
                <w:rFonts w:asciiTheme="minorHAnsi" w:hAnsiTheme="minorHAnsi"/>
                <w:sz w:val="16"/>
                <w:szCs w:val="18"/>
              </w:rPr>
              <w:t>)</w:t>
            </w:r>
          </w:p>
        </w:tc>
      </w:tr>
      <w:tr w:rsidR="00906D9A" w:rsidRPr="00774DC7" w:rsidTr="00AB21A9">
        <w:tc>
          <w:tcPr>
            <w:tcW w:w="3893" w:type="dxa"/>
            <w:shd w:val="clear" w:color="auto" w:fill="auto"/>
          </w:tcPr>
          <w:p w:rsidR="00906D9A" w:rsidRPr="00941A79" w:rsidRDefault="00906D9A" w:rsidP="00906D9A">
            <w:pPr>
              <w:spacing w:before="40" w:after="40"/>
              <w:jc w:val="left"/>
              <w:rPr>
                <w:rFonts w:asciiTheme="minorHAnsi" w:hAnsiTheme="minorHAnsi" w:cstheme="minorHAnsi"/>
                <w:sz w:val="16"/>
                <w:szCs w:val="16"/>
                <w:lang w:val="es-ES_tradnl"/>
              </w:rPr>
            </w:pPr>
            <w:r w:rsidRPr="00941A79">
              <w:rPr>
                <w:rFonts w:asciiTheme="minorHAnsi" w:hAnsiTheme="minorHAnsi" w:cstheme="minorHAnsi"/>
                <w:sz w:val="16"/>
                <w:szCs w:val="16"/>
                <w:lang w:val="es-ES_tradnl"/>
              </w:rPr>
              <w:t>CR-BIO_2021.01_PDF.xml</w:t>
            </w:r>
          </w:p>
        </w:tc>
        <w:tc>
          <w:tcPr>
            <w:tcW w:w="5250" w:type="dxa"/>
            <w:shd w:val="clear" w:color="auto" w:fill="auto"/>
          </w:tcPr>
          <w:p w:rsidR="00906D9A" w:rsidRPr="00786FFC" w:rsidRDefault="00906D9A" w:rsidP="00906D9A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786FFC">
              <w:rPr>
                <w:rFonts w:asciiTheme="minorHAnsi" w:hAnsiTheme="minorHAnsi"/>
                <w:sz w:val="16"/>
                <w:szCs w:val="18"/>
              </w:rPr>
              <w:t>CR d’analyses biologiques médicales (avec une section au format PDF)</w:t>
            </w:r>
          </w:p>
        </w:tc>
      </w:tr>
      <w:tr w:rsidR="00F438FE" w:rsidRPr="00F438FE" w:rsidTr="008B54CA">
        <w:tc>
          <w:tcPr>
            <w:tcW w:w="3893" w:type="dxa"/>
            <w:shd w:val="clear" w:color="auto" w:fill="auto"/>
          </w:tcPr>
          <w:p w:rsidR="00084922" w:rsidRPr="00D80AB5" w:rsidRDefault="002A1281" w:rsidP="00786FFC">
            <w:pPr>
              <w:spacing w:before="40" w:after="40"/>
              <w:jc w:val="left"/>
              <w:rPr>
                <w:rFonts w:asciiTheme="minorHAnsi" w:hAnsiTheme="minorHAnsi" w:cstheme="minorHAnsi"/>
                <w:sz w:val="16"/>
                <w:szCs w:val="16"/>
              </w:rPr>
            </w:pPr>
            <w:r w:rsidRPr="00D80AB5">
              <w:rPr>
                <w:rFonts w:asciiTheme="minorHAnsi" w:hAnsiTheme="minorHAnsi" w:cstheme="minorHAnsi"/>
                <w:sz w:val="16"/>
                <w:szCs w:val="16"/>
              </w:rPr>
              <w:t>CSE-CS8_</w:t>
            </w:r>
            <w:r w:rsidR="00BF2DE6" w:rsidRPr="00D80AB5">
              <w:rPr>
                <w:rFonts w:asciiTheme="minorHAnsi" w:hAnsiTheme="minorHAnsi" w:cstheme="minorHAnsi"/>
                <w:sz w:val="16"/>
                <w:szCs w:val="16"/>
              </w:rPr>
              <w:t>202</w:t>
            </w:r>
            <w:r w:rsidR="00786FFC" w:rsidRPr="00D80AB5">
              <w:rPr>
                <w:rFonts w:asciiTheme="minorHAnsi" w:hAnsiTheme="minorHAnsi" w:cstheme="minorHAnsi"/>
                <w:sz w:val="16"/>
                <w:szCs w:val="16"/>
              </w:rPr>
              <w:t>1</w:t>
            </w:r>
            <w:r w:rsidR="00BF2DE6" w:rsidRPr="00D80AB5">
              <w:rPr>
                <w:rFonts w:asciiTheme="minorHAnsi" w:hAnsiTheme="minorHAnsi" w:cstheme="minorHAnsi"/>
                <w:sz w:val="16"/>
                <w:szCs w:val="16"/>
              </w:rPr>
              <w:t>.01</w:t>
            </w:r>
            <w:r w:rsidR="00C26E2E" w:rsidRPr="00D80AB5">
              <w:rPr>
                <w:rFonts w:asciiTheme="minorHAnsi" w:hAnsiTheme="minorHAnsi" w:cstheme="minorHAnsi"/>
                <w:sz w:val="16"/>
                <w:szCs w:val="16"/>
              </w:rPr>
              <w:t>.xml</w:t>
            </w:r>
          </w:p>
        </w:tc>
        <w:tc>
          <w:tcPr>
            <w:tcW w:w="5250" w:type="dxa"/>
            <w:shd w:val="clear" w:color="auto" w:fill="auto"/>
          </w:tcPr>
          <w:p w:rsidR="00084922" w:rsidRPr="00F438FE" w:rsidRDefault="00084922" w:rsidP="00A60DF6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F438FE">
              <w:rPr>
                <w:rFonts w:asciiTheme="minorHAnsi" w:hAnsiTheme="minorHAnsi"/>
                <w:sz w:val="16"/>
                <w:szCs w:val="18"/>
              </w:rPr>
              <w:t>Certificat de santé de l’enfant au 8</w:t>
            </w:r>
            <w:r w:rsidRPr="00F438FE">
              <w:rPr>
                <w:rFonts w:asciiTheme="minorHAnsi" w:hAnsiTheme="minorHAnsi"/>
                <w:sz w:val="16"/>
                <w:szCs w:val="18"/>
                <w:vertAlign w:val="superscript"/>
              </w:rPr>
              <w:t>ème</w:t>
            </w:r>
            <w:r w:rsidRPr="00F438FE">
              <w:rPr>
                <w:rFonts w:asciiTheme="minorHAnsi" w:hAnsiTheme="minorHAnsi"/>
                <w:sz w:val="16"/>
                <w:szCs w:val="18"/>
              </w:rPr>
              <w:t xml:space="preserve"> jour</w:t>
            </w:r>
          </w:p>
        </w:tc>
      </w:tr>
      <w:tr w:rsidR="00F438FE" w:rsidRPr="00F438FE" w:rsidTr="008B54CA">
        <w:tc>
          <w:tcPr>
            <w:tcW w:w="3893" w:type="dxa"/>
            <w:shd w:val="clear" w:color="auto" w:fill="auto"/>
          </w:tcPr>
          <w:p w:rsidR="00084922" w:rsidRPr="00E5249E" w:rsidRDefault="002A1281" w:rsidP="00786FFC">
            <w:pPr>
              <w:spacing w:before="40" w:after="40"/>
              <w:jc w:val="left"/>
              <w:rPr>
                <w:rFonts w:asciiTheme="minorHAnsi" w:hAnsiTheme="minorHAnsi" w:cstheme="minorHAnsi"/>
                <w:color w:val="00B050"/>
                <w:sz w:val="16"/>
                <w:szCs w:val="16"/>
              </w:rPr>
            </w:pPr>
            <w:r w:rsidRPr="00E5249E">
              <w:rPr>
                <w:rFonts w:asciiTheme="minorHAnsi" w:hAnsiTheme="minorHAnsi" w:cstheme="minorHAnsi"/>
                <w:color w:val="00B050"/>
                <w:sz w:val="16"/>
                <w:szCs w:val="16"/>
              </w:rPr>
              <w:t>CSE-CS9_</w:t>
            </w:r>
            <w:r w:rsidR="00BF2DE6" w:rsidRPr="00E5249E">
              <w:rPr>
                <w:rFonts w:asciiTheme="minorHAnsi" w:hAnsiTheme="minorHAnsi" w:cstheme="minorHAnsi"/>
                <w:color w:val="00B050"/>
                <w:sz w:val="16"/>
                <w:szCs w:val="16"/>
              </w:rPr>
              <w:t>202</w:t>
            </w:r>
            <w:r w:rsidR="00786FFC" w:rsidRPr="00E5249E">
              <w:rPr>
                <w:rFonts w:asciiTheme="minorHAnsi" w:hAnsiTheme="minorHAnsi" w:cstheme="minorHAnsi"/>
                <w:color w:val="00B050"/>
                <w:sz w:val="16"/>
                <w:szCs w:val="16"/>
              </w:rPr>
              <w:t>1</w:t>
            </w:r>
            <w:r w:rsidR="00BF2DE6" w:rsidRPr="00E5249E">
              <w:rPr>
                <w:rFonts w:asciiTheme="minorHAnsi" w:hAnsiTheme="minorHAnsi" w:cstheme="minorHAnsi"/>
                <w:color w:val="00B050"/>
                <w:sz w:val="16"/>
                <w:szCs w:val="16"/>
              </w:rPr>
              <w:t>.01</w:t>
            </w:r>
            <w:r w:rsidR="00C26E2E" w:rsidRPr="00E5249E">
              <w:rPr>
                <w:rFonts w:asciiTheme="minorHAnsi" w:hAnsiTheme="minorHAnsi" w:cstheme="minorHAnsi"/>
                <w:color w:val="00B050"/>
                <w:sz w:val="16"/>
                <w:szCs w:val="16"/>
              </w:rPr>
              <w:t>.xml</w:t>
            </w:r>
          </w:p>
        </w:tc>
        <w:tc>
          <w:tcPr>
            <w:tcW w:w="5250" w:type="dxa"/>
            <w:shd w:val="clear" w:color="auto" w:fill="auto"/>
          </w:tcPr>
          <w:p w:rsidR="00084922" w:rsidRPr="00F438FE" w:rsidRDefault="00084922" w:rsidP="00A60DF6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F438FE">
              <w:rPr>
                <w:rFonts w:asciiTheme="minorHAnsi" w:hAnsiTheme="minorHAnsi"/>
                <w:sz w:val="16"/>
                <w:szCs w:val="18"/>
              </w:rPr>
              <w:t>Certificat de santé de l’enfant au 9</w:t>
            </w:r>
            <w:r w:rsidRPr="00F438FE">
              <w:rPr>
                <w:rFonts w:asciiTheme="minorHAnsi" w:hAnsiTheme="minorHAnsi"/>
                <w:sz w:val="16"/>
                <w:szCs w:val="18"/>
                <w:vertAlign w:val="superscript"/>
              </w:rPr>
              <w:t>ème</w:t>
            </w:r>
            <w:r w:rsidRPr="00F438FE">
              <w:rPr>
                <w:rFonts w:asciiTheme="minorHAnsi" w:hAnsiTheme="minorHAnsi"/>
                <w:sz w:val="16"/>
                <w:szCs w:val="18"/>
              </w:rPr>
              <w:t xml:space="preserve"> mois</w:t>
            </w:r>
          </w:p>
        </w:tc>
      </w:tr>
      <w:tr w:rsidR="00F438FE" w:rsidRPr="00F438FE" w:rsidTr="008B54CA">
        <w:tc>
          <w:tcPr>
            <w:tcW w:w="3893" w:type="dxa"/>
            <w:shd w:val="clear" w:color="auto" w:fill="auto"/>
          </w:tcPr>
          <w:p w:rsidR="00084922" w:rsidRPr="00E5249E" w:rsidRDefault="002A1281" w:rsidP="00786FFC">
            <w:pPr>
              <w:spacing w:before="40" w:after="40"/>
              <w:jc w:val="left"/>
              <w:rPr>
                <w:rFonts w:asciiTheme="minorHAnsi" w:hAnsiTheme="minorHAnsi" w:cstheme="minorHAnsi"/>
                <w:color w:val="00B050"/>
                <w:sz w:val="16"/>
                <w:szCs w:val="16"/>
              </w:rPr>
            </w:pPr>
            <w:r w:rsidRPr="00E5249E">
              <w:rPr>
                <w:rFonts w:asciiTheme="minorHAnsi" w:hAnsiTheme="minorHAnsi" w:cstheme="minorHAnsi"/>
                <w:color w:val="00B050"/>
                <w:sz w:val="16"/>
                <w:szCs w:val="16"/>
              </w:rPr>
              <w:t>CSE-CS24_</w:t>
            </w:r>
            <w:r w:rsidR="00BF2DE6" w:rsidRPr="00E5249E">
              <w:rPr>
                <w:rFonts w:asciiTheme="minorHAnsi" w:hAnsiTheme="minorHAnsi" w:cstheme="minorHAnsi"/>
                <w:color w:val="00B050"/>
                <w:sz w:val="16"/>
                <w:szCs w:val="16"/>
              </w:rPr>
              <w:t>202</w:t>
            </w:r>
            <w:r w:rsidR="00786FFC" w:rsidRPr="00E5249E">
              <w:rPr>
                <w:rFonts w:asciiTheme="minorHAnsi" w:hAnsiTheme="minorHAnsi" w:cstheme="minorHAnsi"/>
                <w:color w:val="00B050"/>
                <w:sz w:val="16"/>
                <w:szCs w:val="16"/>
              </w:rPr>
              <w:t>1</w:t>
            </w:r>
            <w:r w:rsidR="00BF2DE6" w:rsidRPr="00E5249E">
              <w:rPr>
                <w:rFonts w:asciiTheme="minorHAnsi" w:hAnsiTheme="minorHAnsi" w:cstheme="minorHAnsi"/>
                <w:color w:val="00B050"/>
                <w:sz w:val="16"/>
                <w:szCs w:val="16"/>
              </w:rPr>
              <w:t>.01</w:t>
            </w:r>
            <w:r w:rsidR="00C26E2E" w:rsidRPr="00E5249E">
              <w:rPr>
                <w:rFonts w:asciiTheme="minorHAnsi" w:hAnsiTheme="minorHAnsi" w:cstheme="minorHAnsi"/>
                <w:color w:val="00B050"/>
                <w:sz w:val="16"/>
                <w:szCs w:val="16"/>
              </w:rPr>
              <w:t>.xml</w:t>
            </w:r>
          </w:p>
        </w:tc>
        <w:tc>
          <w:tcPr>
            <w:tcW w:w="5250" w:type="dxa"/>
            <w:shd w:val="clear" w:color="auto" w:fill="auto"/>
          </w:tcPr>
          <w:p w:rsidR="00084922" w:rsidRPr="00F438FE" w:rsidRDefault="00084922" w:rsidP="00A60DF6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F438FE">
              <w:rPr>
                <w:rFonts w:asciiTheme="minorHAnsi" w:hAnsiTheme="minorHAnsi"/>
                <w:sz w:val="16"/>
                <w:szCs w:val="18"/>
              </w:rPr>
              <w:t>Certificat de santé de l’enfant au 24</w:t>
            </w:r>
            <w:r w:rsidRPr="00F438FE">
              <w:rPr>
                <w:rFonts w:asciiTheme="minorHAnsi" w:hAnsiTheme="minorHAnsi"/>
                <w:sz w:val="16"/>
                <w:szCs w:val="18"/>
                <w:vertAlign w:val="superscript"/>
              </w:rPr>
              <w:t>ème</w:t>
            </w:r>
            <w:r w:rsidRPr="00F438FE">
              <w:rPr>
                <w:rFonts w:asciiTheme="minorHAnsi" w:hAnsiTheme="minorHAnsi"/>
                <w:sz w:val="16"/>
                <w:szCs w:val="18"/>
              </w:rPr>
              <w:t xml:space="preserve"> mois</w:t>
            </w:r>
          </w:p>
        </w:tc>
      </w:tr>
      <w:tr w:rsidR="00BF2DE6" w:rsidRPr="00E71056" w:rsidTr="008B54CA">
        <w:tc>
          <w:tcPr>
            <w:tcW w:w="3893" w:type="dxa"/>
            <w:shd w:val="clear" w:color="auto" w:fill="auto"/>
          </w:tcPr>
          <w:p w:rsidR="00BF2DE6" w:rsidRPr="00941A79" w:rsidRDefault="002A1281" w:rsidP="00BF2DE6">
            <w:pPr>
              <w:spacing w:before="40" w:after="40"/>
              <w:jc w:val="left"/>
              <w:rPr>
                <w:rFonts w:asciiTheme="minorHAnsi" w:hAnsiTheme="minorHAnsi" w:cstheme="minorHAnsi"/>
                <w:sz w:val="16"/>
                <w:szCs w:val="16"/>
              </w:rPr>
            </w:pPr>
            <w:r w:rsidRPr="00E5249E">
              <w:rPr>
                <w:rFonts w:asciiTheme="minorHAnsi" w:hAnsiTheme="minorHAnsi" w:cstheme="minorHAnsi"/>
                <w:color w:val="00B050"/>
                <w:sz w:val="16"/>
                <w:szCs w:val="16"/>
              </w:rPr>
              <w:t>DLU-DLU_</w:t>
            </w:r>
            <w:r w:rsidR="00BF2DE6" w:rsidRPr="00E5249E">
              <w:rPr>
                <w:rFonts w:asciiTheme="minorHAnsi" w:hAnsiTheme="minorHAnsi" w:cstheme="minorHAnsi"/>
                <w:color w:val="00B050"/>
                <w:sz w:val="16"/>
                <w:szCs w:val="16"/>
              </w:rPr>
              <w:t>2021.01.xml</w:t>
            </w:r>
          </w:p>
        </w:tc>
        <w:tc>
          <w:tcPr>
            <w:tcW w:w="5250" w:type="dxa"/>
            <w:shd w:val="clear" w:color="auto" w:fill="auto"/>
          </w:tcPr>
          <w:p w:rsidR="00BF2DE6" w:rsidRPr="008B54CA" w:rsidRDefault="00BF2DE6" w:rsidP="00BF2DE6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8B54CA">
              <w:rPr>
                <w:rFonts w:asciiTheme="minorHAnsi" w:hAnsiTheme="minorHAnsi"/>
                <w:sz w:val="16"/>
                <w:szCs w:val="18"/>
              </w:rPr>
              <w:t>Document de liaison d’urgence</w:t>
            </w:r>
          </w:p>
        </w:tc>
      </w:tr>
      <w:tr w:rsidR="00BF2DE6" w:rsidRPr="00E71056" w:rsidTr="008B54CA">
        <w:tc>
          <w:tcPr>
            <w:tcW w:w="3893" w:type="dxa"/>
            <w:shd w:val="clear" w:color="auto" w:fill="auto"/>
          </w:tcPr>
          <w:p w:rsidR="00BF2DE6" w:rsidRPr="00941A79" w:rsidRDefault="002A1281" w:rsidP="00BF2DE6">
            <w:pPr>
              <w:spacing w:before="40" w:after="40"/>
              <w:jc w:val="left"/>
              <w:rPr>
                <w:rFonts w:asciiTheme="minorHAnsi" w:hAnsiTheme="minorHAnsi" w:cstheme="minorHAnsi"/>
                <w:sz w:val="16"/>
                <w:szCs w:val="16"/>
              </w:rPr>
            </w:pPr>
            <w:r w:rsidRPr="00941A79">
              <w:rPr>
                <w:rFonts w:asciiTheme="minorHAnsi" w:hAnsiTheme="minorHAnsi" w:cstheme="minorHAnsi"/>
                <w:sz w:val="16"/>
                <w:szCs w:val="16"/>
              </w:rPr>
              <w:t>DLU-FLUDR_</w:t>
            </w:r>
            <w:r w:rsidR="00931A37" w:rsidRPr="00941A79">
              <w:rPr>
                <w:rFonts w:asciiTheme="minorHAnsi" w:hAnsiTheme="minorHAnsi" w:cstheme="minorHAnsi"/>
                <w:sz w:val="16"/>
                <w:szCs w:val="16"/>
              </w:rPr>
              <w:t>2021.01</w:t>
            </w:r>
            <w:r w:rsidR="00BF2DE6" w:rsidRPr="00941A79">
              <w:rPr>
                <w:rFonts w:asciiTheme="minorHAnsi" w:hAnsiTheme="minorHAnsi" w:cstheme="minorHAnsi"/>
                <w:sz w:val="16"/>
                <w:szCs w:val="16"/>
              </w:rPr>
              <w:t>.xml</w:t>
            </w:r>
          </w:p>
        </w:tc>
        <w:tc>
          <w:tcPr>
            <w:tcW w:w="5250" w:type="dxa"/>
            <w:shd w:val="clear" w:color="auto" w:fill="auto"/>
          </w:tcPr>
          <w:p w:rsidR="00BF2DE6" w:rsidRPr="008B54CA" w:rsidRDefault="00BF2DE6" w:rsidP="00BF2DE6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8B54CA">
              <w:rPr>
                <w:rFonts w:asciiTheme="minorHAnsi" w:hAnsiTheme="minorHAnsi"/>
                <w:sz w:val="16"/>
                <w:szCs w:val="18"/>
              </w:rPr>
              <w:t>Fiche de liaison d’urgence / document de retour du service des urgences vers l’EHPAD</w:t>
            </w:r>
          </w:p>
        </w:tc>
      </w:tr>
      <w:tr w:rsidR="00BF2DE6" w:rsidRPr="00F438FE" w:rsidTr="008B54CA">
        <w:tc>
          <w:tcPr>
            <w:tcW w:w="3893" w:type="dxa"/>
            <w:shd w:val="clear" w:color="auto" w:fill="auto"/>
          </w:tcPr>
          <w:p w:rsidR="00BF2DE6" w:rsidRPr="00941A79" w:rsidRDefault="002A1281" w:rsidP="00BF2DE6">
            <w:pPr>
              <w:spacing w:before="40" w:after="40"/>
              <w:jc w:val="left"/>
              <w:rPr>
                <w:rFonts w:asciiTheme="minorHAnsi" w:hAnsiTheme="minorHAnsi" w:cstheme="minorHAnsi"/>
                <w:sz w:val="16"/>
                <w:szCs w:val="16"/>
              </w:rPr>
            </w:pPr>
            <w:r w:rsidRPr="00941A79">
              <w:rPr>
                <w:rFonts w:asciiTheme="minorHAnsi" w:hAnsiTheme="minorHAnsi" w:cstheme="minorHAnsi"/>
                <w:sz w:val="16"/>
                <w:szCs w:val="16"/>
              </w:rPr>
              <w:t>DLU-FLUDT_</w:t>
            </w:r>
            <w:r w:rsidR="00931A37" w:rsidRPr="00941A79">
              <w:rPr>
                <w:rFonts w:asciiTheme="minorHAnsi" w:hAnsiTheme="minorHAnsi" w:cstheme="minorHAnsi"/>
                <w:sz w:val="16"/>
                <w:szCs w:val="16"/>
              </w:rPr>
              <w:t>2021.01</w:t>
            </w:r>
            <w:r w:rsidR="00BF2DE6" w:rsidRPr="00941A79">
              <w:rPr>
                <w:rFonts w:asciiTheme="minorHAnsi" w:hAnsiTheme="minorHAnsi" w:cstheme="minorHAnsi"/>
                <w:sz w:val="16"/>
                <w:szCs w:val="16"/>
              </w:rPr>
              <w:t>.xml</w:t>
            </w:r>
          </w:p>
        </w:tc>
        <w:tc>
          <w:tcPr>
            <w:tcW w:w="5250" w:type="dxa"/>
            <w:shd w:val="clear" w:color="auto" w:fill="auto"/>
          </w:tcPr>
          <w:p w:rsidR="00BF2DE6" w:rsidRPr="008B54CA" w:rsidRDefault="00BF2DE6" w:rsidP="00BF2DE6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8B54CA">
              <w:rPr>
                <w:rFonts w:asciiTheme="minorHAnsi" w:hAnsiTheme="minorHAnsi"/>
                <w:sz w:val="16"/>
                <w:szCs w:val="18"/>
              </w:rPr>
              <w:t>Fiche de liaison d’urgence / document de transfert de l’EHPAD vers le service des urgences</w:t>
            </w:r>
          </w:p>
        </w:tc>
      </w:tr>
      <w:tr w:rsidR="00F438FE" w:rsidRPr="00F438FE" w:rsidTr="008B54CA">
        <w:tc>
          <w:tcPr>
            <w:tcW w:w="3893" w:type="dxa"/>
          </w:tcPr>
          <w:p w:rsidR="00794AFD" w:rsidRPr="00D80AB5" w:rsidRDefault="002A1281" w:rsidP="00322020">
            <w:pPr>
              <w:spacing w:before="40" w:after="40"/>
              <w:jc w:val="left"/>
              <w:rPr>
                <w:rFonts w:asciiTheme="minorHAnsi" w:hAnsiTheme="minorHAnsi" w:cstheme="minorHAnsi"/>
                <w:sz w:val="16"/>
                <w:szCs w:val="16"/>
              </w:rPr>
            </w:pPr>
            <w:r w:rsidRPr="00D80AB5">
              <w:rPr>
                <w:rFonts w:asciiTheme="minorHAnsi" w:hAnsiTheme="minorHAnsi" w:cstheme="minorHAnsi"/>
                <w:sz w:val="16"/>
                <w:szCs w:val="16"/>
              </w:rPr>
              <w:t>F-PRC-AVK_</w:t>
            </w:r>
            <w:r w:rsidR="00931A37" w:rsidRPr="00D80AB5">
              <w:rPr>
                <w:rFonts w:asciiTheme="minorHAnsi" w:hAnsiTheme="minorHAnsi" w:cstheme="minorHAnsi"/>
                <w:sz w:val="16"/>
                <w:szCs w:val="16"/>
              </w:rPr>
              <w:t>1.4</w:t>
            </w:r>
            <w:r w:rsidR="00794AFD" w:rsidRPr="00D80AB5">
              <w:rPr>
                <w:rFonts w:asciiTheme="minorHAnsi" w:hAnsiTheme="minorHAnsi" w:cstheme="minorHAnsi"/>
                <w:sz w:val="16"/>
                <w:szCs w:val="16"/>
              </w:rPr>
              <w:t>.xml</w:t>
            </w:r>
          </w:p>
        </w:tc>
        <w:tc>
          <w:tcPr>
            <w:tcW w:w="5250" w:type="dxa"/>
          </w:tcPr>
          <w:p w:rsidR="00794AFD" w:rsidRPr="00786FFC" w:rsidRDefault="00794AFD" w:rsidP="00322020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786FFC">
              <w:rPr>
                <w:rFonts w:asciiTheme="minorHAnsi" w:hAnsiTheme="minorHAnsi"/>
                <w:sz w:val="16"/>
                <w:szCs w:val="18"/>
              </w:rPr>
              <w:t>Fiche cardio de patient sous AVK</w:t>
            </w:r>
          </w:p>
        </w:tc>
      </w:tr>
      <w:tr w:rsidR="00F438FE" w:rsidRPr="00F438FE" w:rsidTr="008B54CA">
        <w:tc>
          <w:tcPr>
            <w:tcW w:w="3893" w:type="dxa"/>
          </w:tcPr>
          <w:p w:rsidR="00794AFD" w:rsidRPr="00D80AB5" w:rsidRDefault="00794AFD" w:rsidP="00931A37">
            <w:pPr>
              <w:spacing w:before="40" w:after="40"/>
              <w:jc w:val="left"/>
              <w:rPr>
                <w:rFonts w:asciiTheme="minorHAnsi" w:hAnsiTheme="minorHAnsi" w:cstheme="minorHAnsi"/>
                <w:sz w:val="16"/>
                <w:szCs w:val="16"/>
              </w:rPr>
            </w:pPr>
            <w:r w:rsidRPr="00D80AB5">
              <w:rPr>
                <w:rFonts w:asciiTheme="minorHAnsi" w:hAnsiTheme="minorHAnsi" w:cstheme="minorHAnsi"/>
                <w:sz w:val="16"/>
                <w:szCs w:val="16"/>
              </w:rPr>
              <w:t>F-PRC</w:t>
            </w:r>
            <w:r w:rsidR="00931A37" w:rsidRPr="00D80AB5">
              <w:rPr>
                <w:rFonts w:asciiTheme="minorHAnsi" w:hAnsiTheme="minorHAnsi" w:cstheme="minorHAnsi"/>
                <w:sz w:val="16"/>
                <w:szCs w:val="16"/>
              </w:rPr>
              <w:t>-</w:t>
            </w:r>
            <w:r w:rsidR="002A1281" w:rsidRPr="00D80AB5">
              <w:rPr>
                <w:rFonts w:asciiTheme="minorHAnsi" w:hAnsiTheme="minorHAnsi" w:cstheme="minorHAnsi"/>
                <w:sz w:val="16"/>
                <w:szCs w:val="16"/>
              </w:rPr>
              <w:t>DCI_</w:t>
            </w:r>
            <w:r w:rsidRPr="00D80AB5">
              <w:rPr>
                <w:rFonts w:asciiTheme="minorHAnsi" w:hAnsiTheme="minorHAnsi" w:cstheme="minorHAnsi"/>
                <w:sz w:val="16"/>
                <w:szCs w:val="16"/>
              </w:rPr>
              <w:t>1.4.xml</w:t>
            </w:r>
          </w:p>
        </w:tc>
        <w:tc>
          <w:tcPr>
            <w:tcW w:w="5250" w:type="dxa"/>
          </w:tcPr>
          <w:p w:rsidR="00794AFD" w:rsidRPr="00786FFC" w:rsidRDefault="00794AFD" w:rsidP="00322020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786FFC">
              <w:rPr>
                <w:rFonts w:asciiTheme="minorHAnsi" w:hAnsiTheme="minorHAnsi"/>
                <w:sz w:val="16"/>
                <w:szCs w:val="18"/>
              </w:rPr>
              <w:t>Fiche cardio de porteur de défibrillateur cardiaque</w:t>
            </w:r>
          </w:p>
        </w:tc>
      </w:tr>
      <w:tr w:rsidR="00F438FE" w:rsidRPr="00F438FE" w:rsidTr="008B54CA">
        <w:tc>
          <w:tcPr>
            <w:tcW w:w="3893" w:type="dxa"/>
          </w:tcPr>
          <w:p w:rsidR="00794AFD" w:rsidRPr="00D80AB5" w:rsidRDefault="00794AFD" w:rsidP="00931A37">
            <w:pPr>
              <w:spacing w:before="40" w:after="40"/>
              <w:jc w:val="lef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 w:rsidRPr="00D80AB5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F-PRC</w:t>
            </w:r>
            <w:r w:rsidR="00931A37" w:rsidRPr="00D80AB5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-</w:t>
            </w:r>
            <w:r w:rsidR="002A1281" w:rsidRPr="00D80AB5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PPV_</w:t>
            </w:r>
            <w:r w:rsidRPr="00D80AB5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1.4.xml</w:t>
            </w:r>
          </w:p>
        </w:tc>
        <w:tc>
          <w:tcPr>
            <w:tcW w:w="5250" w:type="dxa"/>
          </w:tcPr>
          <w:p w:rsidR="00794AFD" w:rsidRPr="00786FFC" w:rsidRDefault="00794AFD" w:rsidP="00322020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786FFC">
              <w:rPr>
                <w:rFonts w:asciiTheme="minorHAnsi" w:hAnsiTheme="minorHAnsi"/>
                <w:sz w:val="16"/>
                <w:szCs w:val="18"/>
              </w:rPr>
              <w:t>Fiche cardio de porteur de prothèse valvulaire</w:t>
            </w:r>
          </w:p>
        </w:tc>
      </w:tr>
      <w:tr w:rsidR="00F438FE" w:rsidRPr="00F438FE" w:rsidTr="008B54CA">
        <w:tc>
          <w:tcPr>
            <w:tcW w:w="3893" w:type="dxa"/>
          </w:tcPr>
          <w:p w:rsidR="00794AFD" w:rsidRPr="00D80AB5" w:rsidRDefault="00794AFD" w:rsidP="00931A37">
            <w:pPr>
              <w:spacing w:before="40" w:after="40"/>
              <w:jc w:val="left"/>
              <w:rPr>
                <w:rFonts w:asciiTheme="minorHAnsi" w:hAnsiTheme="minorHAnsi" w:cstheme="minorHAnsi"/>
                <w:sz w:val="16"/>
                <w:szCs w:val="16"/>
              </w:rPr>
            </w:pPr>
            <w:r w:rsidRPr="00D80AB5">
              <w:rPr>
                <w:rFonts w:asciiTheme="minorHAnsi" w:hAnsiTheme="minorHAnsi" w:cstheme="minorHAnsi"/>
                <w:sz w:val="16"/>
                <w:szCs w:val="16"/>
              </w:rPr>
              <w:t>F-PRC</w:t>
            </w:r>
            <w:r w:rsidR="00931A37" w:rsidRPr="00D80AB5">
              <w:rPr>
                <w:rFonts w:asciiTheme="minorHAnsi" w:hAnsiTheme="minorHAnsi" w:cstheme="minorHAnsi"/>
                <w:sz w:val="16"/>
                <w:szCs w:val="16"/>
              </w:rPr>
              <w:t>-</w:t>
            </w:r>
            <w:r w:rsidR="002A1281" w:rsidRPr="00D80AB5">
              <w:rPr>
                <w:rFonts w:asciiTheme="minorHAnsi" w:hAnsiTheme="minorHAnsi" w:cstheme="minorHAnsi"/>
                <w:sz w:val="16"/>
                <w:szCs w:val="16"/>
              </w:rPr>
              <w:t>PSC_</w:t>
            </w:r>
            <w:r w:rsidRPr="00D80AB5">
              <w:rPr>
                <w:rFonts w:asciiTheme="minorHAnsi" w:hAnsiTheme="minorHAnsi" w:cstheme="minorHAnsi"/>
                <w:sz w:val="16"/>
                <w:szCs w:val="16"/>
              </w:rPr>
              <w:t>1.4.xml</w:t>
            </w:r>
          </w:p>
        </w:tc>
        <w:tc>
          <w:tcPr>
            <w:tcW w:w="5250" w:type="dxa"/>
          </w:tcPr>
          <w:p w:rsidR="00794AFD" w:rsidRPr="00786FFC" w:rsidRDefault="00794AFD" w:rsidP="00322020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786FFC">
              <w:rPr>
                <w:rFonts w:asciiTheme="minorHAnsi" w:hAnsiTheme="minorHAnsi"/>
                <w:sz w:val="16"/>
                <w:szCs w:val="18"/>
              </w:rPr>
              <w:t>Fiche cardio de porteur de stimulateur cardiaque</w:t>
            </w:r>
          </w:p>
        </w:tc>
      </w:tr>
      <w:tr w:rsidR="00F438FE" w:rsidRPr="00F438FE" w:rsidTr="008B54CA">
        <w:tc>
          <w:tcPr>
            <w:tcW w:w="3893" w:type="dxa"/>
          </w:tcPr>
          <w:p w:rsidR="00794AFD" w:rsidRPr="00D80AB5" w:rsidRDefault="00794AFD" w:rsidP="00931A37">
            <w:pPr>
              <w:spacing w:before="40" w:after="40"/>
              <w:jc w:val="lef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 w:rsidRPr="00D80AB5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F-PRC</w:t>
            </w:r>
            <w:r w:rsidR="00931A37" w:rsidRPr="00D80AB5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-</w:t>
            </w:r>
            <w:r w:rsidR="002A1281" w:rsidRPr="00D80AB5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TAP_</w:t>
            </w:r>
            <w:r w:rsidRPr="00D80AB5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1.4.xml</w:t>
            </w:r>
          </w:p>
        </w:tc>
        <w:tc>
          <w:tcPr>
            <w:tcW w:w="5250" w:type="dxa"/>
          </w:tcPr>
          <w:p w:rsidR="00794AFD" w:rsidRPr="00786FFC" w:rsidRDefault="00794AFD" w:rsidP="00322020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786FFC">
              <w:rPr>
                <w:rFonts w:asciiTheme="minorHAnsi" w:hAnsiTheme="minorHAnsi"/>
                <w:sz w:val="16"/>
                <w:szCs w:val="18"/>
              </w:rPr>
              <w:t>Fiche cardio stent et traitement antiaggrégant plaquettaire</w:t>
            </w:r>
          </w:p>
        </w:tc>
      </w:tr>
      <w:tr w:rsidR="00F438FE" w:rsidRPr="00F438FE" w:rsidTr="008B54CA">
        <w:tc>
          <w:tcPr>
            <w:tcW w:w="3893" w:type="dxa"/>
            <w:shd w:val="clear" w:color="auto" w:fill="auto"/>
          </w:tcPr>
          <w:p w:rsidR="00084922" w:rsidRPr="00941A79" w:rsidRDefault="004625B6" w:rsidP="00931A37">
            <w:pPr>
              <w:spacing w:before="40" w:after="40"/>
              <w:jc w:val="left"/>
              <w:rPr>
                <w:rFonts w:asciiTheme="minorHAnsi" w:hAnsiTheme="minorHAnsi" w:cstheme="minorHAnsi"/>
                <w:sz w:val="16"/>
                <w:szCs w:val="16"/>
              </w:rPr>
            </w:pPr>
            <w:r w:rsidRPr="00941A79">
              <w:rPr>
                <w:rFonts w:asciiTheme="minorHAnsi" w:hAnsiTheme="minorHAnsi" w:cstheme="minorHAnsi"/>
                <w:sz w:val="16"/>
                <w:szCs w:val="16"/>
              </w:rPr>
              <w:t>LDL</w:t>
            </w:r>
            <w:r w:rsidR="00931A37" w:rsidRPr="00941A79">
              <w:rPr>
                <w:rFonts w:asciiTheme="minorHAnsi" w:hAnsiTheme="minorHAnsi" w:cstheme="minorHAnsi"/>
                <w:sz w:val="16"/>
                <w:szCs w:val="16"/>
              </w:rPr>
              <w:t>-E</w:t>
            </w:r>
            <w:r w:rsidR="002A1281" w:rsidRPr="00941A79">
              <w:rPr>
                <w:rFonts w:asciiTheme="minorHAnsi" w:hAnsiTheme="minorHAnsi" w:cstheme="minorHAnsi"/>
                <w:sz w:val="16"/>
                <w:szCs w:val="16"/>
              </w:rPr>
              <w:t>ES_</w:t>
            </w:r>
            <w:r w:rsidRPr="00941A79">
              <w:rPr>
                <w:rFonts w:asciiTheme="minorHAnsi" w:hAnsiTheme="minorHAnsi" w:cstheme="minorHAnsi"/>
                <w:sz w:val="16"/>
                <w:szCs w:val="16"/>
              </w:rPr>
              <w:t>2020.0</w:t>
            </w:r>
            <w:r w:rsidR="0068464C" w:rsidRPr="00941A79">
              <w:rPr>
                <w:rFonts w:asciiTheme="minorHAnsi" w:hAnsiTheme="minorHAnsi" w:cstheme="minorHAnsi"/>
                <w:sz w:val="16"/>
                <w:szCs w:val="16"/>
              </w:rPr>
              <w:t>1</w:t>
            </w:r>
            <w:r w:rsidRPr="00941A79">
              <w:rPr>
                <w:rFonts w:asciiTheme="minorHAnsi" w:hAnsiTheme="minorHAnsi" w:cstheme="minorHAnsi"/>
                <w:sz w:val="16"/>
                <w:szCs w:val="16"/>
              </w:rPr>
              <w:t>.xml</w:t>
            </w:r>
          </w:p>
        </w:tc>
        <w:tc>
          <w:tcPr>
            <w:tcW w:w="5250" w:type="dxa"/>
            <w:shd w:val="clear" w:color="auto" w:fill="auto"/>
          </w:tcPr>
          <w:p w:rsidR="00084922" w:rsidRPr="00786FFC" w:rsidRDefault="00084922" w:rsidP="00A4250F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786FFC">
              <w:rPr>
                <w:rFonts w:asciiTheme="minorHAnsi" w:hAnsiTheme="minorHAnsi"/>
                <w:sz w:val="16"/>
                <w:szCs w:val="18"/>
              </w:rPr>
              <w:t>Lettre de liaison à l’entrée en établissement de santé</w:t>
            </w:r>
          </w:p>
        </w:tc>
      </w:tr>
      <w:tr w:rsidR="00F438FE" w:rsidRPr="00F438FE" w:rsidTr="008B54CA">
        <w:tc>
          <w:tcPr>
            <w:tcW w:w="3893" w:type="dxa"/>
            <w:shd w:val="clear" w:color="auto" w:fill="auto"/>
          </w:tcPr>
          <w:p w:rsidR="00084922" w:rsidRPr="00941A79" w:rsidRDefault="004625B6" w:rsidP="00931A37">
            <w:pPr>
              <w:spacing w:before="40" w:after="40"/>
              <w:jc w:val="left"/>
              <w:rPr>
                <w:rFonts w:asciiTheme="minorHAnsi" w:hAnsiTheme="minorHAnsi" w:cstheme="minorHAnsi"/>
                <w:sz w:val="16"/>
                <w:szCs w:val="16"/>
              </w:rPr>
            </w:pPr>
            <w:r w:rsidRPr="00941A79">
              <w:rPr>
                <w:rFonts w:asciiTheme="minorHAnsi" w:hAnsiTheme="minorHAnsi" w:cstheme="minorHAnsi"/>
                <w:sz w:val="16"/>
                <w:szCs w:val="16"/>
              </w:rPr>
              <w:t>LDL</w:t>
            </w:r>
            <w:r w:rsidR="00931A37" w:rsidRPr="00941A79">
              <w:rPr>
                <w:rFonts w:asciiTheme="minorHAnsi" w:hAnsiTheme="minorHAnsi" w:cstheme="minorHAnsi"/>
                <w:sz w:val="16"/>
                <w:szCs w:val="16"/>
              </w:rPr>
              <w:t>-S</w:t>
            </w:r>
            <w:r w:rsidR="002A1281" w:rsidRPr="00941A79">
              <w:rPr>
                <w:rFonts w:asciiTheme="minorHAnsi" w:hAnsiTheme="minorHAnsi" w:cstheme="minorHAnsi"/>
                <w:sz w:val="16"/>
                <w:szCs w:val="16"/>
              </w:rPr>
              <w:t>ES_</w:t>
            </w:r>
            <w:r w:rsidRPr="00941A79">
              <w:rPr>
                <w:rFonts w:asciiTheme="minorHAnsi" w:hAnsiTheme="minorHAnsi" w:cstheme="minorHAnsi"/>
                <w:sz w:val="16"/>
                <w:szCs w:val="16"/>
              </w:rPr>
              <w:t>2020.0</w:t>
            </w:r>
            <w:r w:rsidR="0068464C" w:rsidRPr="00941A79">
              <w:rPr>
                <w:rFonts w:asciiTheme="minorHAnsi" w:hAnsiTheme="minorHAnsi" w:cstheme="minorHAnsi"/>
                <w:sz w:val="16"/>
                <w:szCs w:val="16"/>
              </w:rPr>
              <w:t>1</w:t>
            </w:r>
            <w:r w:rsidRPr="00941A79">
              <w:rPr>
                <w:rFonts w:asciiTheme="minorHAnsi" w:hAnsiTheme="minorHAnsi" w:cstheme="minorHAnsi"/>
                <w:sz w:val="16"/>
                <w:szCs w:val="16"/>
              </w:rPr>
              <w:t>.xml</w:t>
            </w:r>
          </w:p>
        </w:tc>
        <w:tc>
          <w:tcPr>
            <w:tcW w:w="5250" w:type="dxa"/>
            <w:shd w:val="clear" w:color="auto" w:fill="auto"/>
          </w:tcPr>
          <w:p w:rsidR="00084922" w:rsidRPr="00786FFC" w:rsidRDefault="00084922" w:rsidP="00A4250F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786FFC">
              <w:rPr>
                <w:rFonts w:asciiTheme="minorHAnsi" w:hAnsiTheme="minorHAnsi"/>
                <w:sz w:val="16"/>
                <w:szCs w:val="18"/>
              </w:rPr>
              <w:t>Lettre de liaison à la sortie de l’établissement de santé</w:t>
            </w:r>
          </w:p>
        </w:tc>
      </w:tr>
      <w:tr w:rsidR="00F438FE" w:rsidRPr="00F438FE" w:rsidTr="008B54CA">
        <w:tc>
          <w:tcPr>
            <w:tcW w:w="3893" w:type="dxa"/>
          </w:tcPr>
          <w:p w:rsidR="00084922" w:rsidRPr="00941A79" w:rsidRDefault="00D051FD" w:rsidP="00931A37">
            <w:pPr>
              <w:spacing w:before="40" w:after="40"/>
              <w:jc w:val="left"/>
              <w:rPr>
                <w:rFonts w:asciiTheme="minorHAnsi" w:hAnsiTheme="minorHAnsi" w:cstheme="minorHAnsi"/>
                <w:sz w:val="16"/>
                <w:szCs w:val="16"/>
              </w:rPr>
            </w:pPr>
            <w:r w:rsidRPr="00941A79">
              <w:rPr>
                <w:rFonts w:asciiTheme="minorHAnsi" w:hAnsiTheme="minorHAnsi" w:cstheme="minorHAnsi"/>
                <w:sz w:val="16"/>
                <w:szCs w:val="16"/>
              </w:rPr>
              <w:t>OBP</w:t>
            </w:r>
            <w:r w:rsidR="00931A37" w:rsidRPr="00941A79">
              <w:rPr>
                <w:rFonts w:asciiTheme="minorHAnsi" w:hAnsiTheme="minorHAnsi" w:cstheme="minorHAnsi"/>
                <w:sz w:val="16"/>
                <w:szCs w:val="16"/>
              </w:rPr>
              <w:t>-</w:t>
            </w:r>
            <w:r w:rsidR="002A1281" w:rsidRPr="00941A79">
              <w:rPr>
                <w:rFonts w:asciiTheme="minorHAnsi" w:hAnsiTheme="minorHAnsi" w:cstheme="minorHAnsi"/>
                <w:sz w:val="16"/>
                <w:szCs w:val="16"/>
              </w:rPr>
              <w:t>SAP_</w:t>
            </w:r>
            <w:r w:rsidR="00151F52" w:rsidRPr="00941A79">
              <w:rPr>
                <w:rFonts w:asciiTheme="minorHAnsi" w:hAnsiTheme="minorHAnsi" w:cstheme="minorHAnsi"/>
                <w:sz w:val="16"/>
                <w:szCs w:val="16"/>
              </w:rPr>
              <w:t>2021</w:t>
            </w:r>
            <w:r w:rsidR="00814E84" w:rsidRPr="00941A79">
              <w:rPr>
                <w:rFonts w:asciiTheme="minorHAnsi" w:hAnsiTheme="minorHAnsi" w:cstheme="minorHAnsi"/>
                <w:sz w:val="16"/>
                <w:szCs w:val="16"/>
              </w:rPr>
              <w:t>.01</w:t>
            </w:r>
            <w:r w:rsidRPr="00941A79">
              <w:rPr>
                <w:rFonts w:asciiTheme="minorHAnsi" w:hAnsiTheme="minorHAnsi" w:cstheme="minorHAnsi"/>
                <w:sz w:val="16"/>
                <w:szCs w:val="16"/>
              </w:rPr>
              <w:t>.xml</w:t>
            </w:r>
          </w:p>
        </w:tc>
        <w:tc>
          <w:tcPr>
            <w:tcW w:w="5250" w:type="dxa"/>
          </w:tcPr>
          <w:p w:rsidR="00084922" w:rsidRPr="00786FFC" w:rsidRDefault="003F5472" w:rsidP="007C1AF3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3F5472">
              <w:rPr>
                <w:rFonts w:asciiTheme="minorHAnsi" w:hAnsiTheme="minorHAnsi"/>
                <w:sz w:val="16"/>
                <w:szCs w:val="18"/>
              </w:rPr>
              <w:t>Obstétrique et Périnatalité</w:t>
            </w:r>
            <w:r>
              <w:rPr>
                <w:rFonts w:asciiTheme="minorHAnsi" w:hAnsiTheme="minorHAnsi"/>
                <w:sz w:val="16"/>
                <w:szCs w:val="18"/>
              </w:rPr>
              <w:t xml:space="preserve"> - </w:t>
            </w:r>
            <w:r w:rsidR="00084922" w:rsidRPr="00786FFC">
              <w:rPr>
                <w:rFonts w:asciiTheme="minorHAnsi" w:hAnsiTheme="minorHAnsi"/>
                <w:sz w:val="16"/>
                <w:szCs w:val="18"/>
              </w:rPr>
              <w:t>Synthèse antepartum</w:t>
            </w:r>
          </w:p>
        </w:tc>
      </w:tr>
      <w:tr w:rsidR="00084922" w:rsidRPr="00E71056" w:rsidTr="008B54CA">
        <w:tc>
          <w:tcPr>
            <w:tcW w:w="3893" w:type="dxa"/>
          </w:tcPr>
          <w:p w:rsidR="00084922" w:rsidRPr="00941A79" w:rsidRDefault="00D051FD" w:rsidP="00931A37">
            <w:pPr>
              <w:spacing w:before="40" w:after="40"/>
              <w:jc w:val="left"/>
              <w:rPr>
                <w:rFonts w:asciiTheme="minorHAnsi" w:hAnsiTheme="minorHAnsi" w:cstheme="minorHAnsi"/>
                <w:sz w:val="16"/>
                <w:szCs w:val="16"/>
              </w:rPr>
            </w:pPr>
            <w:r w:rsidRPr="00941A79">
              <w:rPr>
                <w:rFonts w:asciiTheme="minorHAnsi" w:hAnsiTheme="minorHAnsi" w:cstheme="minorHAnsi"/>
                <w:sz w:val="16"/>
                <w:szCs w:val="16"/>
              </w:rPr>
              <w:t>OBP</w:t>
            </w:r>
            <w:r w:rsidR="00931A37" w:rsidRPr="00941A79">
              <w:rPr>
                <w:rFonts w:asciiTheme="minorHAnsi" w:hAnsiTheme="minorHAnsi" w:cstheme="minorHAnsi"/>
                <w:sz w:val="16"/>
                <w:szCs w:val="16"/>
              </w:rPr>
              <w:t>-</w:t>
            </w:r>
            <w:r w:rsidR="002A1281" w:rsidRPr="00941A79">
              <w:rPr>
                <w:rFonts w:asciiTheme="minorHAnsi" w:hAnsiTheme="minorHAnsi" w:cstheme="minorHAnsi"/>
                <w:sz w:val="16"/>
                <w:szCs w:val="16"/>
              </w:rPr>
              <w:t>SCE_</w:t>
            </w:r>
            <w:r w:rsidR="00151F52" w:rsidRPr="00941A79">
              <w:rPr>
                <w:rFonts w:asciiTheme="minorHAnsi" w:hAnsiTheme="minorHAnsi" w:cstheme="minorHAnsi"/>
                <w:sz w:val="16"/>
                <w:szCs w:val="16"/>
              </w:rPr>
              <w:t>2021</w:t>
            </w:r>
            <w:r w:rsidR="00814E84" w:rsidRPr="00941A79">
              <w:rPr>
                <w:rFonts w:asciiTheme="minorHAnsi" w:hAnsiTheme="minorHAnsi" w:cstheme="minorHAnsi"/>
                <w:sz w:val="16"/>
                <w:szCs w:val="16"/>
              </w:rPr>
              <w:t>.01</w:t>
            </w:r>
            <w:r w:rsidR="00BE3BB3" w:rsidRPr="00941A79">
              <w:rPr>
                <w:rFonts w:asciiTheme="minorHAnsi" w:hAnsiTheme="minorHAnsi" w:cstheme="minorHAnsi"/>
                <w:sz w:val="16"/>
                <w:szCs w:val="16"/>
              </w:rPr>
              <w:t>.</w:t>
            </w:r>
            <w:r w:rsidRPr="00941A79">
              <w:rPr>
                <w:rFonts w:asciiTheme="minorHAnsi" w:hAnsiTheme="minorHAnsi" w:cstheme="minorHAnsi"/>
                <w:sz w:val="16"/>
                <w:szCs w:val="16"/>
              </w:rPr>
              <w:t>xml</w:t>
            </w:r>
          </w:p>
        </w:tc>
        <w:tc>
          <w:tcPr>
            <w:tcW w:w="5250" w:type="dxa"/>
          </w:tcPr>
          <w:p w:rsidR="00084922" w:rsidRPr="00786FFC" w:rsidRDefault="003F5472" w:rsidP="007D1337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3F5472">
              <w:rPr>
                <w:rFonts w:asciiTheme="minorHAnsi" w:hAnsiTheme="minorHAnsi"/>
                <w:sz w:val="16"/>
                <w:szCs w:val="18"/>
              </w:rPr>
              <w:t>Obstétrique et Périnatalité</w:t>
            </w:r>
            <w:r>
              <w:rPr>
                <w:rFonts w:asciiTheme="minorHAnsi" w:hAnsiTheme="minorHAnsi"/>
                <w:sz w:val="16"/>
                <w:szCs w:val="18"/>
              </w:rPr>
              <w:t xml:space="preserve"> - </w:t>
            </w:r>
            <w:r w:rsidR="00084922" w:rsidRPr="00786FFC">
              <w:rPr>
                <w:rFonts w:asciiTheme="minorHAnsi" w:hAnsiTheme="minorHAnsi"/>
                <w:sz w:val="16"/>
                <w:szCs w:val="18"/>
              </w:rPr>
              <w:t>Synthèse Suites de Couches Enfant</w:t>
            </w:r>
          </w:p>
        </w:tc>
      </w:tr>
      <w:tr w:rsidR="00084922" w:rsidRPr="00E71056" w:rsidTr="008B54CA">
        <w:tc>
          <w:tcPr>
            <w:tcW w:w="3893" w:type="dxa"/>
          </w:tcPr>
          <w:p w:rsidR="00084922" w:rsidRPr="00941A79" w:rsidRDefault="00D051FD" w:rsidP="00931A37">
            <w:pPr>
              <w:spacing w:before="40" w:after="40"/>
              <w:jc w:val="left"/>
              <w:rPr>
                <w:rFonts w:asciiTheme="minorHAnsi" w:hAnsiTheme="minorHAnsi" w:cstheme="minorHAnsi"/>
                <w:sz w:val="16"/>
                <w:szCs w:val="16"/>
              </w:rPr>
            </w:pPr>
            <w:r w:rsidRPr="00941A79">
              <w:rPr>
                <w:rFonts w:asciiTheme="minorHAnsi" w:hAnsiTheme="minorHAnsi" w:cstheme="minorHAnsi"/>
                <w:sz w:val="16"/>
                <w:szCs w:val="16"/>
              </w:rPr>
              <w:t>OBP</w:t>
            </w:r>
            <w:r w:rsidR="00931A37" w:rsidRPr="00941A79">
              <w:rPr>
                <w:rFonts w:asciiTheme="minorHAnsi" w:hAnsiTheme="minorHAnsi" w:cstheme="minorHAnsi"/>
                <w:sz w:val="16"/>
                <w:szCs w:val="16"/>
              </w:rPr>
              <w:t>-</w:t>
            </w:r>
            <w:r w:rsidR="002A1281" w:rsidRPr="00941A79">
              <w:rPr>
                <w:rFonts w:asciiTheme="minorHAnsi" w:hAnsiTheme="minorHAnsi" w:cstheme="minorHAnsi"/>
                <w:sz w:val="16"/>
                <w:szCs w:val="16"/>
              </w:rPr>
              <w:t>SCM_</w:t>
            </w:r>
            <w:r w:rsidR="00151F52" w:rsidRPr="00941A79">
              <w:rPr>
                <w:rFonts w:asciiTheme="minorHAnsi" w:hAnsiTheme="minorHAnsi" w:cstheme="minorHAnsi"/>
                <w:sz w:val="16"/>
                <w:szCs w:val="16"/>
              </w:rPr>
              <w:t>2021</w:t>
            </w:r>
            <w:r w:rsidR="00814E84" w:rsidRPr="00941A79">
              <w:rPr>
                <w:rFonts w:asciiTheme="minorHAnsi" w:hAnsiTheme="minorHAnsi" w:cstheme="minorHAnsi"/>
                <w:sz w:val="16"/>
                <w:szCs w:val="16"/>
              </w:rPr>
              <w:t>.01</w:t>
            </w:r>
            <w:r w:rsidRPr="00941A79">
              <w:rPr>
                <w:rFonts w:asciiTheme="minorHAnsi" w:hAnsiTheme="minorHAnsi" w:cstheme="minorHAnsi"/>
                <w:sz w:val="16"/>
                <w:szCs w:val="16"/>
              </w:rPr>
              <w:t>.xml</w:t>
            </w:r>
          </w:p>
        </w:tc>
        <w:tc>
          <w:tcPr>
            <w:tcW w:w="5250" w:type="dxa"/>
          </w:tcPr>
          <w:p w:rsidR="00084922" w:rsidRPr="00786FFC" w:rsidRDefault="003F5472" w:rsidP="00341097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3F5472">
              <w:rPr>
                <w:rFonts w:asciiTheme="minorHAnsi" w:hAnsiTheme="minorHAnsi"/>
                <w:sz w:val="16"/>
                <w:szCs w:val="18"/>
              </w:rPr>
              <w:t>Obstétrique et Périnatalité</w:t>
            </w:r>
            <w:r>
              <w:rPr>
                <w:rFonts w:asciiTheme="minorHAnsi" w:hAnsiTheme="minorHAnsi"/>
                <w:sz w:val="16"/>
                <w:szCs w:val="18"/>
              </w:rPr>
              <w:t xml:space="preserve"> - </w:t>
            </w:r>
            <w:r w:rsidR="00084922" w:rsidRPr="00786FFC">
              <w:rPr>
                <w:rFonts w:asciiTheme="minorHAnsi" w:hAnsiTheme="minorHAnsi"/>
                <w:sz w:val="16"/>
                <w:szCs w:val="18"/>
              </w:rPr>
              <w:t>Synthèse Suites de Couches Mère</w:t>
            </w:r>
          </w:p>
        </w:tc>
      </w:tr>
      <w:tr w:rsidR="00084922" w:rsidRPr="00E71056" w:rsidTr="008B54CA">
        <w:tc>
          <w:tcPr>
            <w:tcW w:w="3893" w:type="dxa"/>
          </w:tcPr>
          <w:p w:rsidR="00084922" w:rsidRPr="00941A79" w:rsidRDefault="00D051FD" w:rsidP="00931A37">
            <w:pPr>
              <w:spacing w:before="40" w:after="40"/>
              <w:jc w:val="left"/>
              <w:rPr>
                <w:rFonts w:asciiTheme="minorHAnsi" w:hAnsiTheme="minorHAnsi" w:cstheme="minorHAnsi"/>
                <w:sz w:val="16"/>
                <w:szCs w:val="16"/>
              </w:rPr>
            </w:pPr>
            <w:r w:rsidRPr="00941A79">
              <w:rPr>
                <w:rFonts w:asciiTheme="minorHAnsi" w:hAnsiTheme="minorHAnsi" w:cstheme="minorHAnsi"/>
                <w:sz w:val="16"/>
                <w:szCs w:val="16"/>
              </w:rPr>
              <w:t>OBP</w:t>
            </w:r>
            <w:r w:rsidR="00931A37" w:rsidRPr="00941A79">
              <w:rPr>
                <w:rFonts w:asciiTheme="minorHAnsi" w:hAnsiTheme="minorHAnsi" w:cstheme="minorHAnsi"/>
                <w:sz w:val="16"/>
                <w:szCs w:val="16"/>
              </w:rPr>
              <w:t>-</w:t>
            </w:r>
            <w:r w:rsidR="002A1281" w:rsidRPr="00941A79">
              <w:rPr>
                <w:rFonts w:asciiTheme="minorHAnsi" w:hAnsiTheme="minorHAnsi" w:cstheme="minorHAnsi"/>
                <w:sz w:val="16"/>
                <w:szCs w:val="16"/>
              </w:rPr>
              <w:t>SNE_</w:t>
            </w:r>
            <w:r w:rsidR="00151F52" w:rsidRPr="00941A79">
              <w:rPr>
                <w:rFonts w:asciiTheme="minorHAnsi" w:hAnsiTheme="minorHAnsi" w:cstheme="minorHAnsi"/>
                <w:sz w:val="16"/>
                <w:szCs w:val="16"/>
              </w:rPr>
              <w:t>20201</w:t>
            </w:r>
            <w:r w:rsidR="00814E84" w:rsidRPr="00941A79">
              <w:rPr>
                <w:rFonts w:asciiTheme="minorHAnsi" w:hAnsiTheme="minorHAnsi" w:cstheme="minorHAnsi"/>
                <w:sz w:val="16"/>
                <w:szCs w:val="16"/>
              </w:rPr>
              <w:t>01</w:t>
            </w:r>
            <w:r w:rsidRPr="00941A79">
              <w:rPr>
                <w:rFonts w:asciiTheme="minorHAnsi" w:hAnsiTheme="minorHAnsi" w:cstheme="minorHAnsi"/>
                <w:sz w:val="16"/>
                <w:szCs w:val="16"/>
              </w:rPr>
              <w:t>.xml</w:t>
            </w:r>
          </w:p>
        </w:tc>
        <w:tc>
          <w:tcPr>
            <w:tcW w:w="5250" w:type="dxa"/>
          </w:tcPr>
          <w:p w:rsidR="00084922" w:rsidRPr="00786FFC" w:rsidRDefault="003F5472" w:rsidP="00341097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3F5472">
              <w:rPr>
                <w:rFonts w:asciiTheme="minorHAnsi" w:hAnsiTheme="minorHAnsi"/>
                <w:sz w:val="16"/>
                <w:szCs w:val="18"/>
              </w:rPr>
              <w:t>Obstétrique et Périnatalité</w:t>
            </w:r>
            <w:r>
              <w:rPr>
                <w:rFonts w:asciiTheme="minorHAnsi" w:hAnsiTheme="minorHAnsi"/>
                <w:sz w:val="16"/>
                <w:szCs w:val="18"/>
              </w:rPr>
              <w:t xml:space="preserve"> - </w:t>
            </w:r>
            <w:r w:rsidR="00084922" w:rsidRPr="00786FFC">
              <w:rPr>
                <w:rFonts w:asciiTheme="minorHAnsi" w:hAnsiTheme="minorHAnsi"/>
                <w:sz w:val="16"/>
                <w:szCs w:val="18"/>
              </w:rPr>
              <w:t>Synthèse Salle de Naissance Enfant</w:t>
            </w:r>
          </w:p>
        </w:tc>
      </w:tr>
      <w:tr w:rsidR="00084922" w:rsidRPr="00E71056" w:rsidTr="008B54CA">
        <w:tc>
          <w:tcPr>
            <w:tcW w:w="3893" w:type="dxa"/>
          </w:tcPr>
          <w:p w:rsidR="00084922" w:rsidRPr="00941A79" w:rsidRDefault="00D051FD" w:rsidP="00931A37">
            <w:pPr>
              <w:spacing w:before="40" w:after="40"/>
              <w:jc w:val="left"/>
              <w:rPr>
                <w:rFonts w:asciiTheme="minorHAnsi" w:hAnsiTheme="minorHAnsi" w:cstheme="minorHAnsi"/>
                <w:sz w:val="16"/>
                <w:szCs w:val="16"/>
              </w:rPr>
            </w:pPr>
            <w:r w:rsidRPr="00941A79">
              <w:rPr>
                <w:rFonts w:asciiTheme="minorHAnsi" w:hAnsiTheme="minorHAnsi" w:cstheme="minorHAnsi"/>
                <w:sz w:val="16"/>
                <w:szCs w:val="16"/>
              </w:rPr>
              <w:t>OBP</w:t>
            </w:r>
            <w:r w:rsidR="00931A37" w:rsidRPr="00941A79">
              <w:rPr>
                <w:rFonts w:asciiTheme="minorHAnsi" w:hAnsiTheme="minorHAnsi" w:cstheme="minorHAnsi"/>
                <w:sz w:val="16"/>
                <w:szCs w:val="16"/>
              </w:rPr>
              <w:t>-</w:t>
            </w:r>
            <w:r w:rsidR="002A1281" w:rsidRPr="00941A79">
              <w:rPr>
                <w:rFonts w:asciiTheme="minorHAnsi" w:hAnsiTheme="minorHAnsi" w:cstheme="minorHAnsi"/>
                <w:sz w:val="16"/>
                <w:szCs w:val="16"/>
              </w:rPr>
              <w:t>SNM_</w:t>
            </w:r>
            <w:r w:rsidR="00151F52" w:rsidRPr="00941A79">
              <w:rPr>
                <w:rFonts w:asciiTheme="minorHAnsi" w:hAnsiTheme="minorHAnsi" w:cstheme="minorHAnsi"/>
                <w:sz w:val="16"/>
                <w:szCs w:val="16"/>
              </w:rPr>
              <w:t>2021.</w:t>
            </w:r>
            <w:r w:rsidR="00814E84" w:rsidRPr="00941A79">
              <w:rPr>
                <w:rFonts w:asciiTheme="minorHAnsi" w:hAnsiTheme="minorHAnsi" w:cstheme="minorHAnsi"/>
                <w:sz w:val="16"/>
                <w:szCs w:val="16"/>
              </w:rPr>
              <w:t>01</w:t>
            </w:r>
            <w:r w:rsidRPr="00941A79">
              <w:rPr>
                <w:rFonts w:asciiTheme="minorHAnsi" w:hAnsiTheme="minorHAnsi" w:cstheme="minorHAnsi"/>
                <w:sz w:val="16"/>
                <w:szCs w:val="16"/>
              </w:rPr>
              <w:t>.xml</w:t>
            </w:r>
          </w:p>
        </w:tc>
        <w:tc>
          <w:tcPr>
            <w:tcW w:w="5250" w:type="dxa"/>
          </w:tcPr>
          <w:p w:rsidR="00084922" w:rsidRPr="00786FFC" w:rsidRDefault="003F5472" w:rsidP="00341097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3F5472">
              <w:rPr>
                <w:rFonts w:asciiTheme="minorHAnsi" w:hAnsiTheme="minorHAnsi"/>
                <w:sz w:val="16"/>
                <w:szCs w:val="18"/>
              </w:rPr>
              <w:t>Obstétrique et Périnatalité</w:t>
            </w:r>
            <w:r>
              <w:rPr>
                <w:rFonts w:asciiTheme="minorHAnsi" w:hAnsiTheme="minorHAnsi"/>
                <w:sz w:val="16"/>
                <w:szCs w:val="18"/>
              </w:rPr>
              <w:t xml:space="preserve"> - </w:t>
            </w:r>
            <w:r w:rsidR="00084922" w:rsidRPr="00786FFC">
              <w:rPr>
                <w:rFonts w:asciiTheme="minorHAnsi" w:hAnsiTheme="minorHAnsi"/>
                <w:sz w:val="16"/>
                <w:szCs w:val="18"/>
              </w:rPr>
              <w:t>Synthèse Salle de Naissance Mère</w:t>
            </w:r>
          </w:p>
        </w:tc>
      </w:tr>
      <w:tr w:rsidR="0017093D" w:rsidRPr="00E71056" w:rsidTr="00930E88">
        <w:tc>
          <w:tcPr>
            <w:tcW w:w="3893" w:type="dxa"/>
            <w:shd w:val="clear" w:color="auto" w:fill="auto"/>
          </w:tcPr>
          <w:p w:rsidR="0017093D" w:rsidRPr="00D80AB5" w:rsidRDefault="0017093D" w:rsidP="00931A37">
            <w:pPr>
              <w:spacing w:before="40" w:after="40"/>
              <w:jc w:val="left"/>
              <w:rPr>
                <w:rFonts w:asciiTheme="minorHAnsi" w:hAnsiTheme="minorHAnsi" w:cstheme="minorHAnsi"/>
                <w:sz w:val="16"/>
                <w:szCs w:val="16"/>
              </w:rPr>
            </w:pPr>
            <w:r w:rsidRPr="00D80AB5">
              <w:rPr>
                <w:rFonts w:asciiTheme="minorHAnsi" w:hAnsiTheme="minorHAnsi" w:cstheme="minorHAnsi"/>
                <w:sz w:val="16"/>
                <w:szCs w:val="16"/>
              </w:rPr>
              <w:t>OPH-BRE_2021.01.xml</w:t>
            </w:r>
          </w:p>
        </w:tc>
        <w:tc>
          <w:tcPr>
            <w:tcW w:w="5250" w:type="dxa"/>
            <w:shd w:val="clear" w:color="auto" w:fill="auto"/>
          </w:tcPr>
          <w:p w:rsidR="0017093D" w:rsidRPr="00786FFC" w:rsidRDefault="0017093D" w:rsidP="00341097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>
              <w:rPr>
                <w:rFonts w:asciiTheme="minorHAnsi" w:hAnsiTheme="minorHAnsi"/>
                <w:sz w:val="16"/>
                <w:szCs w:val="18"/>
              </w:rPr>
              <w:t>Ophtalmologie – Bilan de réfraction</w:t>
            </w:r>
          </w:p>
        </w:tc>
      </w:tr>
      <w:tr w:rsidR="0073682F" w:rsidRPr="00F438FE" w:rsidTr="0021607B">
        <w:tc>
          <w:tcPr>
            <w:tcW w:w="3893" w:type="dxa"/>
          </w:tcPr>
          <w:p w:rsidR="0073682F" w:rsidRPr="00D80AB5" w:rsidRDefault="0073682F" w:rsidP="00941A79">
            <w:pPr>
              <w:spacing w:before="40" w:after="40"/>
              <w:jc w:val="left"/>
              <w:rPr>
                <w:rFonts w:asciiTheme="minorHAnsi" w:hAnsiTheme="minorHAnsi" w:cstheme="minorHAnsi"/>
                <w:sz w:val="16"/>
                <w:szCs w:val="16"/>
              </w:rPr>
            </w:pPr>
            <w:r w:rsidRPr="00930E88">
              <w:rPr>
                <w:rFonts w:asciiTheme="minorHAnsi" w:hAnsiTheme="minorHAnsi" w:cstheme="minorHAnsi"/>
                <w:sz w:val="16"/>
                <w:szCs w:val="16"/>
              </w:rPr>
              <w:t>OPH-CR-RTN_</w:t>
            </w:r>
            <w:r w:rsidR="00941A79" w:rsidRPr="00930E88">
              <w:rPr>
                <w:rFonts w:asciiTheme="minorHAnsi" w:hAnsiTheme="minorHAnsi" w:cstheme="minorHAnsi"/>
                <w:sz w:val="16"/>
                <w:szCs w:val="16"/>
              </w:rPr>
              <w:t>2021.01</w:t>
            </w:r>
            <w:r w:rsidRPr="00930E88">
              <w:rPr>
                <w:rFonts w:asciiTheme="minorHAnsi" w:hAnsiTheme="minorHAnsi" w:cstheme="minorHAnsi"/>
                <w:sz w:val="16"/>
                <w:szCs w:val="16"/>
              </w:rPr>
              <w:t>.xml</w:t>
            </w:r>
          </w:p>
        </w:tc>
        <w:tc>
          <w:tcPr>
            <w:tcW w:w="5250" w:type="dxa"/>
          </w:tcPr>
          <w:p w:rsidR="0073682F" w:rsidRPr="00786FFC" w:rsidRDefault="0073682F" w:rsidP="0021607B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>
              <w:rPr>
                <w:rFonts w:asciiTheme="minorHAnsi" w:hAnsiTheme="minorHAnsi"/>
                <w:sz w:val="16"/>
                <w:szCs w:val="18"/>
              </w:rPr>
              <w:t xml:space="preserve">Ophtalmologie – </w:t>
            </w:r>
            <w:r w:rsidRPr="00786FFC">
              <w:rPr>
                <w:rFonts w:asciiTheme="minorHAnsi" w:hAnsiTheme="minorHAnsi"/>
                <w:sz w:val="16"/>
                <w:szCs w:val="18"/>
              </w:rPr>
              <w:t>CR de rétinographie</w:t>
            </w:r>
          </w:p>
        </w:tc>
      </w:tr>
      <w:tr w:rsidR="00084922" w:rsidRPr="00E71056" w:rsidTr="008B54CA">
        <w:tc>
          <w:tcPr>
            <w:tcW w:w="3893" w:type="dxa"/>
          </w:tcPr>
          <w:p w:rsidR="00084922" w:rsidRPr="00D80AB5" w:rsidRDefault="006654A4" w:rsidP="00931A37">
            <w:pPr>
              <w:spacing w:before="40" w:after="40"/>
              <w:jc w:val="left"/>
              <w:rPr>
                <w:rFonts w:asciiTheme="minorHAnsi" w:hAnsiTheme="minorHAnsi" w:cstheme="minorHAnsi"/>
                <w:sz w:val="16"/>
                <w:szCs w:val="16"/>
              </w:rPr>
            </w:pPr>
            <w:r w:rsidRPr="00D80AB5">
              <w:rPr>
                <w:rFonts w:asciiTheme="minorHAnsi" w:hAnsiTheme="minorHAnsi" w:cstheme="minorHAnsi"/>
                <w:sz w:val="16"/>
                <w:szCs w:val="16"/>
              </w:rPr>
              <w:t>PPS</w:t>
            </w:r>
            <w:r w:rsidR="00931A37" w:rsidRPr="00D80AB5">
              <w:rPr>
                <w:rFonts w:asciiTheme="minorHAnsi" w:hAnsiTheme="minorHAnsi" w:cstheme="minorHAnsi"/>
                <w:sz w:val="16"/>
                <w:szCs w:val="16"/>
              </w:rPr>
              <w:t>-</w:t>
            </w:r>
            <w:r w:rsidR="002A1281" w:rsidRPr="00D80AB5">
              <w:rPr>
                <w:rFonts w:asciiTheme="minorHAnsi" w:hAnsiTheme="minorHAnsi" w:cstheme="minorHAnsi"/>
                <w:sz w:val="16"/>
                <w:szCs w:val="16"/>
              </w:rPr>
              <w:t>PAERPA_</w:t>
            </w:r>
            <w:r w:rsidRPr="00D80AB5">
              <w:rPr>
                <w:rFonts w:asciiTheme="minorHAnsi" w:hAnsiTheme="minorHAnsi" w:cstheme="minorHAnsi"/>
                <w:sz w:val="16"/>
                <w:szCs w:val="16"/>
              </w:rPr>
              <w:t>1.2.xml</w:t>
            </w:r>
          </w:p>
        </w:tc>
        <w:tc>
          <w:tcPr>
            <w:tcW w:w="5250" w:type="dxa"/>
          </w:tcPr>
          <w:p w:rsidR="00084922" w:rsidRPr="00786FFC" w:rsidRDefault="00084922" w:rsidP="00341097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786FFC">
              <w:rPr>
                <w:rFonts w:asciiTheme="minorHAnsi" w:hAnsiTheme="minorHAnsi"/>
                <w:sz w:val="16"/>
                <w:szCs w:val="18"/>
              </w:rPr>
              <w:t>Plan Personnalisé de Santé – PAERPA</w:t>
            </w:r>
          </w:p>
        </w:tc>
      </w:tr>
      <w:tr w:rsidR="003F5472" w:rsidRPr="00E71056" w:rsidTr="00930E88">
        <w:tc>
          <w:tcPr>
            <w:tcW w:w="3893" w:type="dxa"/>
            <w:shd w:val="clear" w:color="auto" w:fill="auto"/>
          </w:tcPr>
          <w:p w:rsidR="003F5472" w:rsidRPr="00E5249E" w:rsidRDefault="003F5472" w:rsidP="003F5472">
            <w:pPr>
              <w:spacing w:before="40" w:after="40"/>
              <w:jc w:val="left"/>
              <w:rPr>
                <w:rFonts w:asciiTheme="minorHAnsi" w:hAnsiTheme="minorHAnsi" w:cstheme="minorHAnsi"/>
                <w:sz w:val="16"/>
                <w:szCs w:val="16"/>
              </w:rPr>
            </w:pPr>
            <w:r w:rsidRPr="00E5249E">
              <w:rPr>
                <w:rFonts w:asciiTheme="minorHAnsi" w:hAnsiTheme="minorHAnsi" w:cstheme="minorHAnsi"/>
                <w:sz w:val="16"/>
                <w:szCs w:val="16"/>
              </w:rPr>
              <w:t>PPS-PAERPA_2021.01.xml</w:t>
            </w:r>
          </w:p>
        </w:tc>
        <w:tc>
          <w:tcPr>
            <w:tcW w:w="5250" w:type="dxa"/>
            <w:shd w:val="clear" w:color="auto" w:fill="auto"/>
          </w:tcPr>
          <w:p w:rsidR="003F5472" w:rsidRPr="00E5249E" w:rsidRDefault="003F5472" w:rsidP="00EC49E2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E5249E">
              <w:rPr>
                <w:rFonts w:asciiTheme="minorHAnsi" w:hAnsiTheme="minorHAnsi"/>
                <w:sz w:val="16"/>
                <w:szCs w:val="18"/>
              </w:rPr>
              <w:t>Plan Personnalisé de Santé – PAERPA</w:t>
            </w:r>
          </w:p>
        </w:tc>
      </w:tr>
      <w:tr w:rsidR="00794AFD" w:rsidRPr="00E71056" w:rsidTr="008B54CA">
        <w:tc>
          <w:tcPr>
            <w:tcW w:w="3893" w:type="dxa"/>
          </w:tcPr>
          <w:p w:rsidR="00794AFD" w:rsidRPr="00930E88" w:rsidRDefault="00A861AA" w:rsidP="003A1E35">
            <w:pPr>
              <w:spacing w:before="40" w:after="40"/>
              <w:jc w:val="left"/>
              <w:rPr>
                <w:rFonts w:asciiTheme="minorHAnsi" w:hAnsiTheme="minorHAnsi" w:cstheme="minorHAnsi"/>
                <w:sz w:val="16"/>
                <w:szCs w:val="16"/>
              </w:rPr>
            </w:pPr>
            <w:r w:rsidRPr="00E5249E">
              <w:rPr>
                <w:rFonts w:asciiTheme="minorHAnsi" w:hAnsiTheme="minorHAnsi" w:cstheme="minorHAnsi"/>
                <w:color w:val="00B050"/>
                <w:sz w:val="16"/>
                <w:szCs w:val="16"/>
              </w:rPr>
              <w:t>SDM</w:t>
            </w:r>
            <w:r w:rsidR="00931A37" w:rsidRPr="00E5249E">
              <w:rPr>
                <w:rFonts w:asciiTheme="minorHAnsi" w:hAnsiTheme="minorHAnsi" w:cstheme="minorHAnsi"/>
                <w:color w:val="00B050"/>
                <w:sz w:val="16"/>
                <w:szCs w:val="16"/>
              </w:rPr>
              <w:t>-</w:t>
            </w:r>
            <w:r w:rsidR="002A1281" w:rsidRPr="00E5249E">
              <w:rPr>
                <w:rFonts w:asciiTheme="minorHAnsi" w:hAnsiTheme="minorHAnsi" w:cstheme="minorHAnsi"/>
                <w:color w:val="00B050"/>
                <w:sz w:val="16"/>
                <w:szCs w:val="16"/>
              </w:rPr>
              <w:t>MR_</w:t>
            </w:r>
            <w:r w:rsidRPr="00E5249E">
              <w:rPr>
                <w:rFonts w:asciiTheme="minorHAnsi" w:hAnsiTheme="minorHAnsi" w:cstheme="minorHAnsi"/>
                <w:color w:val="00B050"/>
                <w:sz w:val="16"/>
                <w:szCs w:val="16"/>
              </w:rPr>
              <w:t>202</w:t>
            </w:r>
            <w:r w:rsidR="003A1E35" w:rsidRPr="00E5249E">
              <w:rPr>
                <w:rFonts w:asciiTheme="minorHAnsi" w:hAnsiTheme="minorHAnsi" w:cstheme="minorHAnsi"/>
                <w:color w:val="00B050"/>
                <w:sz w:val="16"/>
                <w:szCs w:val="16"/>
              </w:rPr>
              <w:t>1.01</w:t>
            </w:r>
            <w:r w:rsidRPr="00E5249E">
              <w:rPr>
                <w:rFonts w:asciiTheme="minorHAnsi" w:hAnsiTheme="minorHAnsi" w:cstheme="minorHAnsi"/>
                <w:color w:val="00B050"/>
                <w:sz w:val="16"/>
                <w:szCs w:val="16"/>
              </w:rPr>
              <w:t>.xml</w:t>
            </w:r>
          </w:p>
        </w:tc>
        <w:tc>
          <w:tcPr>
            <w:tcW w:w="5250" w:type="dxa"/>
          </w:tcPr>
          <w:p w:rsidR="00794AFD" w:rsidRPr="00906D9A" w:rsidRDefault="00794AFD" w:rsidP="00322020">
            <w:pPr>
              <w:spacing w:before="40" w:after="40"/>
              <w:rPr>
                <w:rFonts w:asciiTheme="minorHAnsi" w:hAnsiTheme="minorHAnsi"/>
                <w:sz w:val="16"/>
                <w:szCs w:val="16"/>
              </w:rPr>
            </w:pPr>
            <w:r w:rsidRPr="00906D9A">
              <w:rPr>
                <w:rFonts w:asciiTheme="minorHAnsi" w:hAnsiTheme="minorHAnsi"/>
                <w:sz w:val="16"/>
                <w:szCs w:val="16"/>
              </w:rPr>
              <w:t>Set de Données Minimum – Maladie Rare</w:t>
            </w:r>
          </w:p>
        </w:tc>
      </w:tr>
      <w:tr w:rsidR="00794AFD" w:rsidRPr="00E71056" w:rsidTr="008B54CA">
        <w:tc>
          <w:tcPr>
            <w:tcW w:w="3893" w:type="dxa"/>
            <w:shd w:val="clear" w:color="auto" w:fill="auto"/>
          </w:tcPr>
          <w:p w:rsidR="00794AFD" w:rsidRPr="00D80AB5" w:rsidRDefault="006654A4" w:rsidP="00931A37">
            <w:pPr>
              <w:spacing w:before="40" w:after="40"/>
              <w:jc w:val="left"/>
              <w:rPr>
                <w:rFonts w:asciiTheme="minorHAnsi" w:hAnsiTheme="minorHAnsi" w:cstheme="minorHAnsi"/>
                <w:sz w:val="16"/>
                <w:szCs w:val="16"/>
              </w:rPr>
            </w:pPr>
            <w:r w:rsidRPr="00930E88">
              <w:rPr>
                <w:rFonts w:asciiTheme="minorHAnsi" w:hAnsiTheme="minorHAnsi" w:cstheme="minorHAnsi"/>
                <w:sz w:val="16"/>
                <w:szCs w:val="16"/>
              </w:rPr>
              <w:t>TLM</w:t>
            </w:r>
            <w:r w:rsidR="00931A37" w:rsidRPr="00930E88">
              <w:rPr>
                <w:rFonts w:asciiTheme="minorHAnsi" w:hAnsiTheme="minorHAnsi" w:cstheme="minorHAnsi"/>
                <w:sz w:val="16"/>
                <w:szCs w:val="16"/>
              </w:rPr>
              <w:t>-</w:t>
            </w:r>
            <w:r w:rsidR="002A1281" w:rsidRPr="00930E88">
              <w:rPr>
                <w:rFonts w:asciiTheme="minorHAnsi" w:hAnsiTheme="minorHAnsi" w:cstheme="minorHAnsi"/>
                <w:sz w:val="16"/>
                <w:szCs w:val="16"/>
              </w:rPr>
              <w:t>CR</w:t>
            </w:r>
            <w:r w:rsidR="00151F52" w:rsidRPr="00930E88">
              <w:rPr>
                <w:rFonts w:asciiTheme="minorHAnsi" w:hAnsiTheme="minorHAnsi" w:cstheme="minorHAnsi"/>
                <w:sz w:val="16"/>
                <w:szCs w:val="16"/>
              </w:rPr>
              <w:t>_2021</w:t>
            </w:r>
            <w:r w:rsidR="00BE3BB3" w:rsidRPr="00930E88">
              <w:rPr>
                <w:rFonts w:asciiTheme="minorHAnsi" w:hAnsiTheme="minorHAnsi" w:cstheme="minorHAnsi"/>
                <w:sz w:val="16"/>
                <w:szCs w:val="16"/>
              </w:rPr>
              <w:t>.01</w:t>
            </w:r>
            <w:r w:rsidRPr="00930E88">
              <w:rPr>
                <w:rFonts w:asciiTheme="minorHAnsi" w:hAnsiTheme="minorHAnsi" w:cstheme="minorHAnsi"/>
                <w:sz w:val="16"/>
                <w:szCs w:val="16"/>
              </w:rPr>
              <w:t>.xml</w:t>
            </w:r>
          </w:p>
        </w:tc>
        <w:tc>
          <w:tcPr>
            <w:tcW w:w="5250" w:type="dxa"/>
            <w:shd w:val="clear" w:color="auto" w:fill="auto"/>
          </w:tcPr>
          <w:p w:rsidR="00794AFD" w:rsidRPr="00786FFC" w:rsidRDefault="00794AFD" w:rsidP="00D54817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786FFC">
              <w:rPr>
                <w:rFonts w:asciiTheme="minorHAnsi" w:hAnsiTheme="minorHAnsi"/>
                <w:sz w:val="16"/>
                <w:szCs w:val="18"/>
              </w:rPr>
              <w:t>Compte Rendu d’acte de télémédecine</w:t>
            </w:r>
          </w:p>
        </w:tc>
      </w:tr>
      <w:tr w:rsidR="00794AFD" w:rsidRPr="00E71056" w:rsidTr="008B54CA">
        <w:tc>
          <w:tcPr>
            <w:tcW w:w="3893" w:type="dxa"/>
            <w:shd w:val="clear" w:color="auto" w:fill="auto"/>
          </w:tcPr>
          <w:p w:rsidR="00794AFD" w:rsidRPr="00930E88" w:rsidRDefault="002A1281" w:rsidP="00E32771">
            <w:pPr>
              <w:spacing w:before="40" w:after="40"/>
              <w:jc w:val="left"/>
              <w:rPr>
                <w:rFonts w:asciiTheme="minorHAnsi" w:hAnsiTheme="minorHAnsi" w:cstheme="minorHAnsi"/>
                <w:sz w:val="16"/>
                <w:szCs w:val="16"/>
              </w:rPr>
            </w:pPr>
            <w:r w:rsidRPr="00930E88">
              <w:rPr>
                <w:rFonts w:asciiTheme="minorHAnsi" w:hAnsiTheme="minorHAnsi" w:cstheme="minorHAnsi"/>
                <w:sz w:val="16"/>
                <w:szCs w:val="16"/>
              </w:rPr>
              <w:t>TLM-DA_</w:t>
            </w:r>
            <w:r w:rsidR="00151F52" w:rsidRPr="00930E88">
              <w:rPr>
                <w:rFonts w:asciiTheme="minorHAnsi" w:hAnsiTheme="minorHAnsi" w:cstheme="minorHAnsi"/>
                <w:sz w:val="16"/>
                <w:szCs w:val="16"/>
              </w:rPr>
              <w:t>2021</w:t>
            </w:r>
            <w:r w:rsidR="00931A37" w:rsidRPr="00930E88">
              <w:rPr>
                <w:rFonts w:asciiTheme="minorHAnsi" w:hAnsiTheme="minorHAnsi" w:cstheme="minorHAnsi"/>
                <w:sz w:val="16"/>
                <w:szCs w:val="16"/>
              </w:rPr>
              <w:t>.01_TCG</w:t>
            </w:r>
            <w:r w:rsidR="005C3CED" w:rsidRPr="00930E88">
              <w:rPr>
                <w:rFonts w:asciiTheme="minorHAnsi" w:hAnsiTheme="minorHAnsi" w:cstheme="minorHAnsi"/>
                <w:sz w:val="16"/>
                <w:szCs w:val="16"/>
              </w:rPr>
              <w:t>.xml</w:t>
            </w:r>
          </w:p>
        </w:tc>
        <w:tc>
          <w:tcPr>
            <w:tcW w:w="5250" w:type="dxa"/>
            <w:shd w:val="clear" w:color="auto" w:fill="auto"/>
          </w:tcPr>
          <w:p w:rsidR="00794AFD" w:rsidRPr="00786FFC" w:rsidRDefault="00794AFD" w:rsidP="00D54817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786FFC">
              <w:rPr>
                <w:rFonts w:asciiTheme="minorHAnsi" w:hAnsiTheme="minorHAnsi"/>
                <w:sz w:val="16"/>
                <w:szCs w:val="18"/>
              </w:rPr>
              <w:t>Demande d’acte de télémédecine</w:t>
            </w:r>
            <w:r w:rsidR="00585CBF" w:rsidRPr="00786FFC">
              <w:rPr>
                <w:rFonts w:asciiTheme="minorHAnsi" w:hAnsiTheme="minorHAnsi"/>
                <w:sz w:val="16"/>
                <w:szCs w:val="18"/>
              </w:rPr>
              <w:t xml:space="preserve"> </w:t>
            </w:r>
            <w:r w:rsidR="00274FD0">
              <w:rPr>
                <w:rFonts w:asciiTheme="minorHAnsi" w:hAnsiTheme="minorHAnsi"/>
                <w:sz w:val="16"/>
                <w:szCs w:val="18"/>
              </w:rPr>
              <w:t>–</w:t>
            </w:r>
            <w:r w:rsidR="00585CBF" w:rsidRPr="00786FFC">
              <w:rPr>
                <w:rFonts w:asciiTheme="minorHAnsi" w:hAnsiTheme="minorHAnsi"/>
                <w:sz w:val="16"/>
                <w:szCs w:val="18"/>
              </w:rPr>
              <w:t xml:space="preserve"> télé-consultation</w:t>
            </w:r>
          </w:p>
        </w:tc>
      </w:tr>
      <w:tr w:rsidR="005C3CED" w:rsidRPr="00E71056" w:rsidTr="008B54CA">
        <w:tc>
          <w:tcPr>
            <w:tcW w:w="3893" w:type="dxa"/>
            <w:shd w:val="clear" w:color="auto" w:fill="auto"/>
          </w:tcPr>
          <w:p w:rsidR="005C3CED" w:rsidRPr="00930E88" w:rsidRDefault="002A1281" w:rsidP="00E32771">
            <w:pPr>
              <w:spacing w:before="40" w:after="40"/>
              <w:jc w:val="left"/>
              <w:rPr>
                <w:rFonts w:asciiTheme="minorHAnsi" w:hAnsiTheme="minorHAnsi" w:cstheme="minorHAnsi"/>
                <w:sz w:val="16"/>
                <w:szCs w:val="16"/>
              </w:rPr>
            </w:pPr>
            <w:r w:rsidRPr="00930E88">
              <w:rPr>
                <w:rFonts w:asciiTheme="minorHAnsi" w:hAnsiTheme="minorHAnsi" w:cstheme="minorHAnsi"/>
                <w:sz w:val="16"/>
                <w:szCs w:val="16"/>
              </w:rPr>
              <w:t>TLM-DA_</w:t>
            </w:r>
            <w:r w:rsidR="00151F52" w:rsidRPr="00930E88">
              <w:rPr>
                <w:rFonts w:asciiTheme="minorHAnsi" w:hAnsiTheme="minorHAnsi" w:cstheme="minorHAnsi"/>
                <w:sz w:val="16"/>
                <w:szCs w:val="16"/>
              </w:rPr>
              <w:t>2021</w:t>
            </w:r>
            <w:r w:rsidR="00931A37" w:rsidRPr="00930E88">
              <w:rPr>
                <w:rFonts w:asciiTheme="minorHAnsi" w:hAnsiTheme="minorHAnsi" w:cstheme="minorHAnsi"/>
                <w:sz w:val="16"/>
                <w:szCs w:val="16"/>
              </w:rPr>
              <w:t>.01_TCG_anamnèse-non-structurée</w:t>
            </w:r>
            <w:r w:rsidR="005C3CED" w:rsidRPr="00930E88">
              <w:rPr>
                <w:rFonts w:asciiTheme="minorHAnsi" w:hAnsiTheme="minorHAnsi" w:cstheme="minorHAnsi"/>
                <w:sz w:val="16"/>
                <w:szCs w:val="16"/>
              </w:rPr>
              <w:t>.xml</w:t>
            </w:r>
          </w:p>
        </w:tc>
        <w:tc>
          <w:tcPr>
            <w:tcW w:w="5250" w:type="dxa"/>
            <w:shd w:val="clear" w:color="auto" w:fill="auto"/>
          </w:tcPr>
          <w:p w:rsidR="005C3CED" w:rsidRPr="00786FFC" w:rsidRDefault="005C3CED" w:rsidP="008B54CA">
            <w:pPr>
              <w:shd w:val="clear" w:color="auto" w:fill="FFFFFF"/>
              <w:autoSpaceDE w:val="0"/>
              <w:autoSpaceDN w:val="0"/>
              <w:adjustRightInd w:val="0"/>
              <w:spacing w:after="0"/>
              <w:jc w:val="left"/>
              <w:rPr>
                <w:rFonts w:asciiTheme="minorHAnsi" w:hAnsiTheme="minorHAnsi"/>
                <w:sz w:val="16"/>
                <w:szCs w:val="18"/>
              </w:rPr>
            </w:pPr>
            <w:r w:rsidRPr="00786FFC">
              <w:rPr>
                <w:rFonts w:asciiTheme="minorHAnsi" w:hAnsiTheme="minorHAnsi"/>
                <w:sz w:val="16"/>
                <w:szCs w:val="18"/>
              </w:rPr>
              <w:t xml:space="preserve">Demande d’acte de télémédecine </w:t>
            </w:r>
            <w:r w:rsidR="00274FD0">
              <w:rPr>
                <w:rFonts w:asciiTheme="minorHAnsi" w:hAnsiTheme="minorHAnsi"/>
                <w:sz w:val="16"/>
                <w:szCs w:val="18"/>
              </w:rPr>
              <w:t>–</w:t>
            </w:r>
            <w:r w:rsidR="00585CBF" w:rsidRPr="00786FFC">
              <w:rPr>
                <w:rFonts w:asciiTheme="minorHAnsi" w:hAnsiTheme="minorHAnsi"/>
                <w:sz w:val="16"/>
                <w:szCs w:val="18"/>
              </w:rPr>
              <w:t xml:space="preserve"> télé-consultation</w:t>
            </w:r>
            <w:r w:rsidR="008B54CA">
              <w:rPr>
                <w:rFonts w:asciiTheme="minorHAnsi" w:hAnsiTheme="minorHAnsi"/>
                <w:sz w:val="16"/>
                <w:szCs w:val="18"/>
              </w:rPr>
              <w:t xml:space="preserve"> </w:t>
            </w:r>
            <w:r w:rsidRPr="00786FFC">
              <w:rPr>
                <w:rFonts w:asciiTheme="minorHAnsi" w:hAnsiTheme="minorHAnsi"/>
                <w:sz w:val="16"/>
                <w:szCs w:val="18"/>
              </w:rPr>
              <w:t xml:space="preserve">(section </w:t>
            </w:r>
            <w:r w:rsidRPr="00786FFC">
              <w:rPr>
                <w:rFonts w:asciiTheme="minorHAnsi" w:hAnsiTheme="minorHAnsi"/>
                <w:sz w:val="16"/>
                <w:szCs w:val="16"/>
              </w:rPr>
              <w:t>anamnèse non structurée</w:t>
            </w:r>
            <w:r w:rsidRPr="00786FFC">
              <w:rPr>
                <w:rFonts w:asciiTheme="minorHAnsi" w:hAnsiTheme="minorHAnsi"/>
                <w:sz w:val="16"/>
                <w:szCs w:val="18"/>
              </w:rPr>
              <w:t>)</w:t>
            </w:r>
          </w:p>
        </w:tc>
      </w:tr>
      <w:tr w:rsidR="005C3CED" w:rsidRPr="00E71056" w:rsidTr="008B54CA">
        <w:tc>
          <w:tcPr>
            <w:tcW w:w="3893" w:type="dxa"/>
            <w:shd w:val="clear" w:color="auto" w:fill="auto"/>
          </w:tcPr>
          <w:p w:rsidR="005C3CED" w:rsidRPr="00930E88" w:rsidRDefault="002A1281" w:rsidP="00E32771">
            <w:pPr>
              <w:spacing w:before="40" w:after="40"/>
              <w:jc w:val="left"/>
              <w:rPr>
                <w:rFonts w:asciiTheme="minorHAnsi" w:hAnsiTheme="minorHAnsi" w:cstheme="minorHAnsi"/>
                <w:sz w:val="16"/>
                <w:szCs w:val="16"/>
              </w:rPr>
            </w:pPr>
            <w:r w:rsidRPr="00930E88">
              <w:rPr>
                <w:rFonts w:asciiTheme="minorHAnsi" w:hAnsiTheme="minorHAnsi" w:cstheme="minorHAnsi"/>
                <w:sz w:val="16"/>
                <w:szCs w:val="16"/>
              </w:rPr>
              <w:t>TLM-DA_</w:t>
            </w:r>
            <w:r w:rsidR="00151F52" w:rsidRPr="00930E88">
              <w:rPr>
                <w:rFonts w:asciiTheme="minorHAnsi" w:hAnsiTheme="minorHAnsi" w:cstheme="minorHAnsi"/>
                <w:sz w:val="16"/>
                <w:szCs w:val="16"/>
              </w:rPr>
              <w:t>2021</w:t>
            </w:r>
            <w:r w:rsidR="00931A37" w:rsidRPr="00930E88">
              <w:rPr>
                <w:rFonts w:asciiTheme="minorHAnsi" w:hAnsiTheme="minorHAnsi" w:cstheme="minorHAnsi"/>
                <w:sz w:val="16"/>
                <w:szCs w:val="16"/>
              </w:rPr>
              <w:t>.01_TE1_anamnèse-non-structurée</w:t>
            </w:r>
            <w:r w:rsidR="005C3CED" w:rsidRPr="00930E88">
              <w:rPr>
                <w:rFonts w:asciiTheme="minorHAnsi" w:hAnsiTheme="minorHAnsi" w:cstheme="minorHAnsi"/>
                <w:sz w:val="16"/>
                <w:szCs w:val="16"/>
              </w:rPr>
              <w:t>.xml</w:t>
            </w:r>
          </w:p>
        </w:tc>
        <w:tc>
          <w:tcPr>
            <w:tcW w:w="5250" w:type="dxa"/>
            <w:shd w:val="clear" w:color="auto" w:fill="auto"/>
          </w:tcPr>
          <w:p w:rsidR="005C3CED" w:rsidRPr="00786FFC" w:rsidRDefault="005C3CED" w:rsidP="00585CBF">
            <w:pPr>
              <w:shd w:val="clear" w:color="auto" w:fill="FFFFFF"/>
              <w:autoSpaceDE w:val="0"/>
              <w:autoSpaceDN w:val="0"/>
              <w:adjustRightInd w:val="0"/>
              <w:spacing w:after="0"/>
              <w:jc w:val="left"/>
              <w:rPr>
                <w:rFonts w:asciiTheme="minorHAnsi" w:hAnsiTheme="minorHAnsi"/>
                <w:sz w:val="16"/>
                <w:szCs w:val="18"/>
              </w:rPr>
            </w:pPr>
            <w:r w:rsidRPr="00786FFC">
              <w:rPr>
                <w:rFonts w:asciiTheme="minorHAnsi" w:hAnsiTheme="minorHAnsi"/>
                <w:sz w:val="16"/>
                <w:szCs w:val="18"/>
              </w:rPr>
              <w:t xml:space="preserve">Demande d’acte de télémédecine </w:t>
            </w:r>
            <w:r w:rsidR="00274FD0">
              <w:rPr>
                <w:rFonts w:asciiTheme="minorHAnsi" w:hAnsiTheme="minorHAnsi"/>
                <w:sz w:val="16"/>
                <w:szCs w:val="18"/>
              </w:rPr>
              <w:t>–</w:t>
            </w:r>
            <w:r w:rsidR="00585CBF" w:rsidRPr="00786FFC">
              <w:rPr>
                <w:rFonts w:asciiTheme="minorHAnsi" w:hAnsiTheme="minorHAnsi"/>
                <w:sz w:val="16"/>
                <w:szCs w:val="18"/>
              </w:rPr>
              <w:t xml:space="preserve"> télé-expertise</w:t>
            </w:r>
            <w:r w:rsidRPr="00786FFC">
              <w:rPr>
                <w:rFonts w:asciiTheme="minorHAnsi" w:hAnsiTheme="minorHAnsi"/>
                <w:sz w:val="16"/>
                <w:szCs w:val="18"/>
              </w:rPr>
              <w:t xml:space="preserve"> (section </w:t>
            </w:r>
            <w:r w:rsidRPr="00786FFC">
              <w:rPr>
                <w:rFonts w:asciiTheme="minorHAnsi" w:hAnsiTheme="minorHAnsi"/>
                <w:sz w:val="16"/>
                <w:szCs w:val="16"/>
              </w:rPr>
              <w:t>anamnèse non structurée</w:t>
            </w:r>
            <w:r w:rsidRPr="00786FFC">
              <w:rPr>
                <w:rFonts w:asciiTheme="minorHAnsi" w:hAnsiTheme="minorHAnsi"/>
                <w:sz w:val="16"/>
                <w:szCs w:val="18"/>
              </w:rPr>
              <w:t>)</w:t>
            </w:r>
          </w:p>
        </w:tc>
      </w:tr>
      <w:tr w:rsidR="00F438FE" w:rsidRPr="00F438FE" w:rsidTr="0017093D">
        <w:tc>
          <w:tcPr>
            <w:tcW w:w="3893" w:type="dxa"/>
            <w:shd w:val="clear" w:color="auto" w:fill="auto"/>
          </w:tcPr>
          <w:p w:rsidR="00794AFD" w:rsidRPr="00941A79" w:rsidRDefault="007E1B0C" w:rsidP="00C33F85">
            <w:pPr>
              <w:spacing w:before="40" w:after="40"/>
              <w:jc w:val="left"/>
              <w:rPr>
                <w:rFonts w:asciiTheme="minorHAnsi" w:hAnsiTheme="minorHAnsi" w:cstheme="minorHAnsi"/>
                <w:sz w:val="16"/>
                <w:szCs w:val="16"/>
              </w:rPr>
            </w:pPr>
            <w:r w:rsidRPr="00941A79">
              <w:rPr>
                <w:rFonts w:asciiTheme="minorHAnsi" w:hAnsiTheme="minorHAnsi" w:cstheme="minorHAnsi"/>
                <w:sz w:val="16"/>
                <w:szCs w:val="16"/>
              </w:rPr>
              <w:t>VAC_2021.01.xml</w:t>
            </w:r>
          </w:p>
        </w:tc>
        <w:tc>
          <w:tcPr>
            <w:tcW w:w="5250" w:type="dxa"/>
            <w:shd w:val="clear" w:color="auto" w:fill="auto"/>
          </w:tcPr>
          <w:p w:rsidR="00794AFD" w:rsidRPr="00906D9A" w:rsidRDefault="007E1B0C" w:rsidP="007E1B0C">
            <w:pPr>
              <w:spacing w:before="40" w:after="4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Historique des v</w:t>
            </w:r>
            <w:r w:rsidR="00794AFD" w:rsidRPr="00906D9A">
              <w:rPr>
                <w:rFonts w:asciiTheme="minorHAnsi" w:hAnsiTheme="minorHAnsi"/>
                <w:sz w:val="16"/>
                <w:szCs w:val="16"/>
              </w:rPr>
              <w:t>accination</w:t>
            </w:r>
            <w:r>
              <w:rPr>
                <w:rFonts w:asciiTheme="minorHAnsi" w:hAnsiTheme="minorHAnsi"/>
                <w:sz w:val="16"/>
                <w:szCs w:val="16"/>
              </w:rPr>
              <w:t>s</w:t>
            </w:r>
          </w:p>
        </w:tc>
      </w:tr>
      <w:tr w:rsidR="007E1B0C" w:rsidRPr="00F438FE" w:rsidTr="0017093D">
        <w:tc>
          <w:tcPr>
            <w:tcW w:w="3893" w:type="dxa"/>
            <w:shd w:val="clear" w:color="auto" w:fill="auto"/>
          </w:tcPr>
          <w:p w:rsidR="007E1B0C" w:rsidRPr="00941A79" w:rsidRDefault="007E1B0C" w:rsidP="00C33F85">
            <w:pPr>
              <w:spacing w:before="40" w:after="40"/>
              <w:jc w:val="left"/>
              <w:rPr>
                <w:rFonts w:asciiTheme="minorHAnsi" w:hAnsiTheme="minorHAnsi" w:cstheme="minorHAnsi"/>
                <w:sz w:val="16"/>
                <w:szCs w:val="16"/>
              </w:rPr>
            </w:pPr>
            <w:r w:rsidRPr="00E5249E">
              <w:rPr>
                <w:rFonts w:asciiTheme="minorHAnsi" w:hAnsiTheme="minorHAnsi" w:cstheme="minorHAnsi"/>
                <w:color w:val="00B050"/>
                <w:sz w:val="16"/>
                <w:szCs w:val="16"/>
              </w:rPr>
              <w:t>VAC-NOTE_2021.01.xml</w:t>
            </w:r>
          </w:p>
        </w:tc>
        <w:tc>
          <w:tcPr>
            <w:tcW w:w="5250" w:type="dxa"/>
            <w:shd w:val="clear" w:color="auto" w:fill="auto"/>
          </w:tcPr>
          <w:p w:rsidR="007E1B0C" w:rsidRPr="00906D9A" w:rsidRDefault="007E1B0C" w:rsidP="007B635D">
            <w:pPr>
              <w:spacing w:before="40" w:after="4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Note de vaccination</w:t>
            </w:r>
          </w:p>
        </w:tc>
      </w:tr>
      <w:tr w:rsidR="00F438FE" w:rsidRPr="00F438FE" w:rsidTr="008B54CA">
        <w:tc>
          <w:tcPr>
            <w:tcW w:w="3893" w:type="dxa"/>
            <w:shd w:val="clear" w:color="auto" w:fill="auto"/>
          </w:tcPr>
          <w:p w:rsidR="00794AFD" w:rsidRPr="00941A79" w:rsidRDefault="002A1281" w:rsidP="00C24824">
            <w:pPr>
              <w:spacing w:before="40" w:after="40"/>
              <w:jc w:val="left"/>
              <w:rPr>
                <w:rFonts w:asciiTheme="minorHAnsi" w:hAnsiTheme="minorHAnsi" w:cstheme="minorHAnsi"/>
                <w:sz w:val="16"/>
                <w:szCs w:val="16"/>
              </w:rPr>
            </w:pPr>
            <w:r w:rsidRPr="00941A79">
              <w:rPr>
                <w:rFonts w:asciiTheme="minorHAnsi" w:hAnsiTheme="minorHAnsi" w:cstheme="minorHAnsi"/>
                <w:sz w:val="16"/>
                <w:szCs w:val="16"/>
              </w:rPr>
              <w:t>VSM_</w:t>
            </w:r>
            <w:r w:rsidR="00794AFD" w:rsidRPr="00941A79">
              <w:rPr>
                <w:rFonts w:asciiTheme="minorHAnsi" w:hAnsiTheme="minorHAnsi" w:cstheme="minorHAnsi"/>
                <w:sz w:val="16"/>
                <w:szCs w:val="16"/>
              </w:rPr>
              <w:t>1.4.xml</w:t>
            </w:r>
          </w:p>
        </w:tc>
        <w:tc>
          <w:tcPr>
            <w:tcW w:w="5250" w:type="dxa"/>
            <w:shd w:val="clear" w:color="auto" w:fill="auto"/>
          </w:tcPr>
          <w:p w:rsidR="00794AFD" w:rsidRPr="00786FFC" w:rsidRDefault="00794AFD" w:rsidP="00341097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786FFC">
              <w:rPr>
                <w:rFonts w:asciiTheme="minorHAnsi" w:hAnsiTheme="minorHAnsi"/>
                <w:sz w:val="16"/>
                <w:szCs w:val="18"/>
              </w:rPr>
              <w:t>Volet de synthèse médicale</w:t>
            </w:r>
          </w:p>
        </w:tc>
      </w:tr>
    </w:tbl>
    <w:p w:rsidR="00B7044A" w:rsidRPr="00906D9A" w:rsidRDefault="00B7044A" w:rsidP="009C1ACE">
      <w:pPr>
        <w:rPr>
          <w:rFonts w:asciiTheme="minorHAnsi" w:hAnsiTheme="minorHAnsi" w:cstheme="minorHAnsi"/>
          <w:sz w:val="20"/>
        </w:rPr>
      </w:pPr>
    </w:p>
    <w:p w:rsidR="00322020" w:rsidRPr="00906D9A" w:rsidRDefault="00322020" w:rsidP="009C1ACE">
      <w:pPr>
        <w:rPr>
          <w:rFonts w:asciiTheme="minorHAnsi" w:hAnsiTheme="minorHAnsi" w:cstheme="minorHAnsi"/>
          <w:sz w:val="20"/>
        </w:rPr>
      </w:pPr>
      <w:r w:rsidRPr="00906D9A">
        <w:rPr>
          <w:rFonts w:asciiTheme="minorHAnsi" w:hAnsiTheme="minorHAnsi" w:cstheme="minorHAnsi"/>
          <w:sz w:val="20"/>
        </w:rPr>
        <w:t>Dans le tableau ci-dessus</w:t>
      </w:r>
      <w:r w:rsidR="00274FD0" w:rsidRPr="00906D9A">
        <w:rPr>
          <w:rFonts w:asciiTheme="minorHAnsi" w:hAnsiTheme="minorHAnsi" w:cstheme="minorHAnsi"/>
          <w:sz w:val="20"/>
        </w:rPr>
        <w:t> </w:t>
      </w:r>
      <w:r w:rsidRPr="00906D9A">
        <w:rPr>
          <w:rFonts w:asciiTheme="minorHAnsi" w:hAnsiTheme="minorHAnsi" w:cstheme="minorHAnsi"/>
          <w:sz w:val="20"/>
        </w:rPr>
        <w:t>:</w:t>
      </w:r>
    </w:p>
    <w:p w:rsidR="00F23233" w:rsidRPr="00906D9A" w:rsidRDefault="00322020" w:rsidP="00642216">
      <w:pPr>
        <w:pStyle w:val="Paragraphedeliste"/>
        <w:numPr>
          <w:ilvl w:val="0"/>
          <w:numId w:val="16"/>
        </w:numPr>
        <w:rPr>
          <w:rFonts w:asciiTheme="minorHAnsi" w:hAnsiTheme="minorHAnsi" w:cstheme="minorHAnsi"/>
          <w:sz w:val="20"/>
        </w:rPr>
      </w:pPr>
      <w:r w:rsidRPr="00906D9A">
        <w:rPr>
          <w:rFonts w:asciiTheme="minorHAnsi" w:hAnsiTheme="minorHAnsi" w:cstheme="minorHAnsi"/>
          <w:sz w:val="20"/>
        </w:rPr>
        <w:t>L</w:t>
      </w:r>
      <w:r w:rsidR="009C1ACE" w:rsidRPr="00906D9A">
        <w:rPr>
          <w:rFonts w:asciiTheme="minorHAnsi" w:hAnsiTheme="minorHAnsi" w:cstheme="minorHAnsi"/>
          <w:sz w:val="20"/>
        </w:rPr>
        <w:t xml:space="preserve">es exemples de documents </w:t>
      </w:r>
      <w:r w:rsidR="009C1ACE" w:rsidRPr="00906D9A">
        <w:rPr>
          <w:rFonts w:asciiTheme="minorHAnsi" w:hAnsiTheme="minorHAnsi" w:cstheme="minorHAnsi"/>
          <w:b/>
          <w:sz w:val="20"/>
          <w:highlight w:val="lightGray"/>
        </w:rPr>
        <w:t>surlignés en gris</w:t>
      </w:r>
      <w:r w:rsidR="009C1ACE" w:rsidRPr="00906D9A">
        <w:rPr>
          <w:rFonts w:asciiTheme="minorHAnsi" w:hAnsiTheme="minorHAnsi" w:cstheme="minorHAnsi"/>
          <w:sz w:val="20"/>
        </w:rPr>
        <w:t xml:space="preserve"> sont ceux dont le volet </w:t>
      </w:r>
      <w:r w:rsidR="005E254B" w:rsidRPr="00906D9A">
        <w:rPr>
          <w:rFonts w:asciiTheme="minorHAnsi" w:hAnsiTheme="minorHAnsi" w:cstheme="minorHAnsi"/>
          <w:sz w:val="20"/>
        </w:rPr>
        <w:t xml:space="preserve">correspondant </w:t>
      </w:r>
      <w:r w:rsidR="009C1ACE" w:rsidRPr="00906D9A">
        <w:rPr>
          <w:rFonts w:asciiTheme="minorHAnsi" w:hAnsiTheme="minorHAnsi" w:cstheme="minorHAnsi"/>
          <w:sz w:val="20"/>
        </w:rPr>
        <w:t>est publié pour «</w:t>
      </w:r>
      <w:r w:rsidR="009C1ACE" w:rsidRPr="00906D9A">
        <w:rPr>
          <w:rFonts w:asciiTheme="minorHAnsi" w:hAnsiTheme="minorHAnsi" w:cstheme="minorHAnsi"/>
          <w:b/>
          <w:sz w:val="20"/>
        </w:rPr>
        <w:t>concertation</w:t>
      </w:r>
      <w:r w:rsidR="009C1ACE" w:rsidRPr="00906D9A">
        <w:rPr>
          <w:rFonts w:asciiTheme="minorHAnsi" w:hAnsiTheme="minorHAnsi" w:cstheme="minorHAnsi"/>
          <w:sz w:val="20"/>
        </w:rPr>
        <w:t xml:space="preserve">» </w:t>
      </w:r>
      <w:r w:rsidR="00C31DC6" w:rsidRPr="00906D9A">
        <w:rPr>
          <w:rFonts w:asciiTheme="minorHAnsi" w:hAnsiTheme="minorHAnsi" w:cstheme="minorHAnsi"/>
          <w:sz w:val="20"/>
        </w:rPr>
        <w:t>dans l’</w:t>
      </w:r>
      <w:hyperlink r:id="rId12" w:history="1">
        <w:r w:rsidR="00C31DC6" w:rsidRPr="00906D9A">
          <w:rPr>
            <w:rStyle w:val="Lienhypertexte"/>
            <w:rFonts w:asciiTheme="minorHAnsi" w:hAnsiTheme="minorHAnsi" w:cstheme="minorHAnsi"/>
            <w:sz w:val="20"/>
          </w:rPr>
          <w:t>espace de publication du CI-SIS</w:t>
        </w:r>
      </w:hyperlink>
      <w:r w:rsidR="009C1ACE" w:rsidRPr="00906D9A">
        <w:rPr>
          <w:rFonts w:asciiTheme="minorHAnsi" w:hAnsiTheme="minorHAnsi" w:cstheme="minorHAnsi"/>
          <w:sz w:val="20"/>
        </w:rPr>
        <w:t xml:space="preserve">. Ils ne sont donc pas encore définitivement stables pour une mise en œuvre dans les logiciels mais ils peuvent être consultés pour participer à la concertation. Si vous avez des commentaires, sur ces documents et les volets correspondants, n’hésitez pas à les envoyer par messagerie électronique à l’adresse </w:t>
      </w:r>
      <w:hyperlink r:id="rId13" w:history="1">
        <w:r w:rsidR="00486736" w:rsidRPr="00906D9A">
          <w:rPr>
            <w:rStyle w:val="Lienhypertexte"/>
            <w:rFonts w:asciiTheme="minorHAnsi" w:hAnsiTheme="minorHAnsi" w:cstheme="minorHAnsi"/>
            <w:color w:val="196FAA"/>
            <w:sz w:val="20"/>
            <w:shd w:val="clear" w:color="auto" w:fill="FFFFFF"/>
          </w:rPr>
          <w:t>ci-sis@esante.gouv.fr</w:t>
        </w:r>
      </w:hyperlink>
      <w:r w:rsidR="00486736" w:rsidRPr="00906D9A">
        <w:rPr>
          <w:rFonts w:asciiTheme="minorHAnsi" w:hAnsiTheme="minorHAnsi" w:cstheme="minorHAnsi"/>
          <w:sz w:val="20"/>
        </w:rPr>
        <w:t xml:space="preserve"> </w:t>
      </w:r>
      <w:r w:rsidR="009C1ACE" w:rsidRPr="00906D9A">
        <w:rPr>
          <w:rFonts w:asciiTheme="minorHAnsi" w:hAnsiTheme="minorHAnsi" w:cstheme="minorHAnsi"/>
          <w:sz w:val="20"/>
        </w:rPr>
        <w:t>à l’aide d</w:t>
      </w:r>
      <w:r w:rsidR="00F23233" w:rsidRPr="00906D9A">
        <w:rPr>
          <w:rFonts w:asciiTheme="minorHAnsi" w:hAnsiTheme="minorHAnsi" w:cstheme="minorHAnsi"/>
          <w:sz w:val="20"/>
        </w:rPr>
        <w:t>u formulaire de recueil de commentaires.</w:t>
      </w:r>
    </w:p>
    <w:p w:rsidR="005E254B" w:rsidRPr="00906D9A" w:rsidRDefault="00322020" w:rsidP="00642216">
      <w:pPr>
        <w:pStyle w:val="Paragraphedeliste"/>
        <w:numPr>
          <w:ilvl w:val="0"/>
          <w:numId w:val="16"/>
        </w:numPr>
        <w:rPr>
          <w:rFonts w:asciiTheme="minorHAnsi" w:hAnsiTheme="minorHAnsi" w:cstheme="minorHAnsi"/>
          <w:sz w:val="20"/>
        </w:rPr>
      </w:pPr>
      <w:r w:rsidRPr="00906D9A">
        <w:rPr>
          <w:rFonts w:asciiTheme="minorHAnsi" w:hAnsiTheme="minorHAnsi" w:cstheme="minorHAnsi"/>
          <w:sz w:val="20"/>
        </w:rPr>
        <w:t xml:space="preserve">Les exemples de documents </w:t>
      </w:r>
      <w:r w:rsidRPr="00906D9A">
        <w:rPr>
          <w:rFonts w:asciiTheme="minorHAnsi" w:hAnsiTheme="minorHAnsi" w:cstheme="minorHAnsi"/>
          <w:color w:val="00B050"/>
          <w:sz w:val="20"/>
        </w:rPr>
        <w:t xml:space="preserve">en vert </w:t>
      </w:r>
      <w:r w:rsidRPr="00906D9A">
        <w:rPr>
          <w:rFonts w:asciiTheme="minorHAnsi" w:hAnsiTheme="minorHAnsi" w:cstheme="minorHAnsi"/>
          <w:sz w:val="20"/>
        </w:rPr>
        <w:t xml:space="preserve">sont ceux correspondant à une </w:t>
      </w:r>
      <w:r w:rsidRPr="00906D9A">
        <w:rPr>
          <w:rFonts w:asciiTheme="minorHAnsi" w:hAnsiTheme="minorHAnsi" w:cstheme="minorHAnsi"/>
          <w:color w:val="00B050"/>
          <w:sz w:val="20"/>
        </w:rPr>
        <w:t>nouvelle version</w:t>
      </w:r>
      <w:r w:rsidR="00DA5FF2" w:rsidRPr="00906D9A">
        <w:rPr>
          <w:rFonts w:asciiTheme="minorHAnsi" w:hAnsiTheme="minorHAnsi" w:cstheme="minorHAnsi"/>
          <w:color w:val="00B050"/>
          <w:sz w:val="20"/>
        </w:rPr>
        <w:t xml:space="preserve"> de l’exemple</w:t>
      </w:r>
      <w:r w:rsidR="0052735B" w:rsidRPr="00906D9A">
        <w:rPr>
          <w:rFonts w:asciiTheme="minorHAnsi" w:hAnsiTheme="minorHAnsi" w:cstheme="minorHAnsi"/>
          <w:color w:val="00B050"/>
          <w:sz w:val="20"/>
        </w:rPr>
        <w:t xml:space="preserve"> </w:t>
      </w:r>
      <w:r w:rsidR="0052735B" w:rsidRPr="00906D9A">
        <w:rPr>
          <w:rFonts w:asciiTheme="minorHAnsi" w:hAnsiTheme="minorHAnsi" w:cstheme="minorHAnsi"/>
          <w:sz w:val="20"/>
        </w:rPr>
        <w:t>(par rapport à la version précédente de testContenuCDA)</w:t>
      </w:r>
      <w:r w:rsidRPr="00906D9A">
        <w:rPr>
          <w:rFonts w:asciiTheme="minorHAnsi" w:hAnsiTheme="minorHAnsi" w:cstheme="minorHAnsi"/>
          <w:sz w:val="20"/>
        </w:rPr>
        <w:t>.</w:t>
      </w:r>
    </w:p>
    <w:p w:rsidR="00322020" w:rsidRPr="00906D9A" w:rsidRDefault="00322020">
      <w:pPr>
        <w:spacing w:after="0"/>
        <w:jc w:val="left"/>
        <w:rPr>
          <w:rFonts w:asciiTheme="minorHAnsi" w:hAnsiTheme="minorHAnsi" w:cstheme="minorHAnsi"/>
          <w:sz w:val="20"/>
        </w:rPr>
      </w:pPr>
    </w:p>
    <w:p w:rsidR="0020298C" w:rsidRDefault="0020298C">
      <w:pPr>
        <w:spacing w:after="0"/>
        <w:jc w:val="left"/>
        <w:rPr>
          <w:rFonts w:cs="Arial"/>
        </w:rPr>
      </w:pPr>
      <w:r>
        <w:rPr>
          <w:rFonts w:cs="Arial"/>
        </w:rPr>
        <w:br w:type="page"/>
      </w:r>
    </w:p>
    <w:p w:rsidR="009A23BF" w:rsidRDefault="009A23BF">
      <w:pPr>
        <w:spacing w:after="0"/>
        <w:jc w:val="left"/>
        <w:rPr>
          <w:rFonts w:cs="Arial"/>
        </w:rPr>
      </w:pPr>
    </w:p>
    <w:p w:rsidR="005102F3" w:rsidRDefault="00EE3434" w:rsidP="00804514">
      <w:pPr>
        <w:pStyle w:val="Titre3"/>
      </w:pPr>
      <w:bookmarkStart w:id="9" w:name="_Toc89341963"/>
      <w:r w:rsidRPr="005102F3">
        <w:t>Répertoire infrastructure</w:t>
      </w:r>
      <w:bookmarkEnd w:id="9"/>
    </w:p>
    <w:p w:rsidR="00804514" w:rsidRDefault="00804514" w:rsidP="00804514">
      <w:r w:rsidRPr="00804514">
        <w:rPr>
          <w:noProof/>
          <w:lang w:eastAsia="fr-FR" w:bidi="ar-SA"/>
        </w:rPr>
        <w:drawing>
          <wp:inline distT="0" distB="0" distL="0" distR="0" wp14:anchorId="475F13DB" wp14:editId="29F5E266">
            <wp:extent cx="1644735" cy="1149409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44735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3BF" w:rsidRPr="00804514" w:rsidRDefault="009A23BF" w:rsidP="00804514"/>
    <w:p w:rsidR="00EE3434" w:rsidRDefault="005102F3" w:rsidP="00804514">
      <w:pPr>
        <w:pStyle w:val="Titre4"/>
      </w:pPr>
      <w:r w:rsidRPr="005102F3">
        <w:t>Répertoire infrastructure</w:t>
      </w:r>
      <w:r w:rsidR="00EE3434" w:rsidRPr="00D33614">
        <w:t>\cda</w:t>
      </w:r>
    </w:p>
    <w:p w:rsidR="00BC018D" w:rsidRPr="00906D9A" w:rsidRDefault="00EE3434" w:rsidP="008E0992">
      <w:pPr>
        <w:rPr>
          <w:rFonts w:asciiTheme="minorHAnsi" w:hAnsiTheme="minorHAnsi"/>
          <w:sz w:val="20"/>
        </w:rPr>
      </w:pPr>
      <w:r w:rsidRPr="00906D9A">
        <w:rPr>
          <w:rFonts w:asciiTheme="minorHAnsi" w:hAnsiTheme="minorHAnsi"/>
          <w:sz w:val="20"/>
        </w:rPr>
        <w:t>Ce répertoire contient</w:t>
      </w:r>
      <w:r w:rsidR="00274FD0" w:rsidRPr="00906D9A">
        <w:rPr>
          <w:rFonts w:asciiTheme="minorHAnsi" w:hAnsiTheme="minorHAnsi"/>
          <w:sz w:val="20"/>
        </w:rPr>
        <w:t> </w:t>
      </w:r>
      <w:r w:rsidR="00BC018D" w:rsidRPr="00906D9A">
        <w:rPr>
          <w:rFonts w:asciiTheme="minorHAnsi" w:hAnsiTheme="minorHAnsi"/>
          <w:sz w:val="20"/>
        </w:rPr>
        <w:t>:</w:t>
      </w:r>
    </w:p>
    <w:p w:rsidR="00EE3434" w:rsidRPr="00906D9A" w:rsidRDefault="00BC018D" w:rsidP="00642216">
      <w:pPr>
        <w:pStyle w:val="Paragraphedeliste"/>
        <w:numPr>
          <w:ilvl w:val="0"/>
          <w:numId w:val="15"/>
        </w:numPr>
        <w:rPr>
          <w:rFonts w:asciiTheme="minorHAnsi" w:hAnsiTheme="minorHAnsi"/>
          <w:sz w:val="20"/>
        </w:rPr>
      </w:pPr>
      <w:r w:rsidRPr="00906D9A">
        <w:rPr>
          <w:rFonts w:asciiTheme="minorHAnsi" w:hAnsiTheme="minorHAnsi"/>
          <w:sz w:val="20"/>
        </w:rPr>
        <w:t>L</w:t>
      </w:r>
      <w:r w:rsidR="00EE3434" w:rsidRPr="00906D9A">
        <w:rPr>
          <w:rFonts w:asciiTheme="minorHAnsi" w:hAnsiTheme="minorHAnsi"/>
          <w:sz w:val="20"/>
        </w:rPr>
        <w:t xml:space="preserve">e schéma xml </w:t>
      </w:r>
      <w:r w:rsidR="00EE3434" w:rsidRPr="00906D9A">
        <w:rPr>
          <w:rFonts w:asciiTheme="minorHAnsi" w:hAnsiTheme="minorHAnsi"/>
          <w:b/>
          <w:i/>
          <w:sz w:val="20"/>
        </w:rPr>
        <w:t>CDA.xsd</w:t>
      </w:r>
      <w:r w:rsidR="00EE3434" w:rsidRPr="00906D9A">
        <w:rPr>
          <w:rFonts w:asciiTheme="minorHAnsi" w:hAnsiTheme="minorHAnsi"/>
          <w:sz w:val="20"/>
        </w:rPr>
        <w:t xml:space="preserve"> qui vérifie la conformité de tout exemple de document au standard CDA release 2. Ce schéma fait partie de l’édition normative CDA release 2, de 2005.</w:t>
      </w:r>
    </w:p>
    <w:p w:rsidR="00BC018D" w:rsidRPr="00906D9A" w:rsidRDefault="00BC018D" w:rsidP="00642216">
      <w:pPr>
        <w:pStyle w:val="Paragraphedeliste"/>
        <w:numPr>
          <w:ilvl w:val="0"/>
          <w:numId w:val="15"/>
        </w:numPr>
        <w:rPr>
          <w:rFonts w:asciiTheme="minorHAnsi" w:hAnsiTheme="minorHAnsi"/>
          <w:sz w:val="20"/>
        </w:rPr>
      </w:pPr>
      <w:r w:rsidRPr="00906D9A">
        <w:rPr>
          <w:rFonts w:asciiTheme="minorHAnsi" w:hAnsiTheme="minorHAnsi"/>
          <w:sz w:val="20"/>
        </w:rPr>
        <w:t xml:space="preserve">Le schéma xml </w:t>
      </w:r>
      <w:r w:rsidRPr="00906D9A">
        <w:rPr>
          <w:rFonts w:asciiTheme="minorHAnsi" w:hAnsiTheme="minorHAnsi"/>
          <w:b/>
          <w:i/>
          <w:sz w:val="20"/>
        </w:rPr>
        <w:t xml:space="preserve">CDA_extended.xsd </w:t>
      </w:r>
      <w:r w:rsidRPr="00906D9A">
        <w:rPr>
          <w:rFonts w:asciiTheme="minorHAnsi" w:hAnsiTheme="minorHAnsi"/>
          <w:sz w:val="20"/>
        </w:rPr>
        <w:t xml:space="preserve">qui inclue en plus du </w:t>
      </w:r>
      <w:r w:rsidRPr="00906D9A">
        <w:rPr>
          <w:rFonts w:asciiTheme="minorHAnsi" w:hAnsiTheme="minorHAnsi"/>
          <w:b/>
          <w:i/>
          <w:sz w:val="20"/>
        </w:rPr>
        <w:t>CDA.xsd</w:t>
      </w:r>
      <w:r w:rsidRPr="00906D9A">
        <w:rPr>
          <w:rFonts w:asciiTheme="minorHAnsi" w:hAnsiTheme="minorHAnsi"/>
          <w:sz w:val="20"/>
        </w:rPr>
        <w:t xml:space="preserve"> une extension pour les documents de biologie. </w:t>
      </w:r>
      <w:r w:rsidRPr="00906D9A">
        <w:rPr>
          <w:rFonts w:asciiTheme="minorHAnsi" w:hAnsiTheme="minorHAnsi"/>
          <w:sz w:val="20"/>
          <w:u w:val="single"/>
        </w:rPr>
        <w:t>Ce schéma est celui utilisé pour les documents CDA produits par l’A</w:t>
      </w:r>
      <w:r w:rsidR="00322020" w:rsidRPr="00906D9A">
        <w:rPr>
          <w:rFonts w:asciiTheme="minorHAnsi" w:hAnsiTheme="minorHAnsi"/>
          <w:sz w:val="20"/>
          <w:u w:val="single"/>
        </w:rPr>
        <w:t>NS</w:t>
      </w:r>
      <w:r w:rsidRPr="00906D9A">
        <w:rPr>
          <w:rFonts w:asciiTheme="minorHAnsi" w:hAnsiTheme="minorHAnsi"/>
          <w:sz w:val="20"/>
        </w:rPr>
        <w:t>.</w:t>
      </w:r>
    </w:p>
    <w:p w:rsidR="00BC018D" w:rsidRPr="00906D9A" w:rsidRDefault="00BC018D" w:rsidP="00642216">
      <w:pPr>
        <w:pStyle w:val="Paragraphedeliste"/>
        <w:numPr>
          <w:ilvl w:val="0"/>
          <w:numId w:val="15"/>
        </w:numPr>
        <w:rPr>
          <w:rFonts w:asciiTheme="minorHAnsi" w:hAnsiTheme="minorHAnsi"/>
          <w:sz w:val="20"/>
        </w:rPr>
      </w:pPr>
      <w:r w:rsidRPr="00906D9A">
        <w:rPr>
          <w:rFonts w:asciiTheme="minorHAnsi" w:hAnsiTheme="minorHAnsi"/>
          <w:sz w:val="20"/>
        </w:rPr>
        <w:t xml:space="preserve">Le schéma xml </w:t>
      </w:r>
      <w:r w:rsidRPr="00906D9A">
        <w:rPr>
          <w:rFonts w:asciiTheme="minorHAnsi" w:hAnsiTheme="minorHAnsi"/>
          <w:b/>
          <w:i/>
          <w:sz w:val="20"/>
        </w:rPr>
        <w:t>CDA_SDTC.xsd</w:t>
      </w:r>
      <w:r w:rsidRPr="00906D9A">
        <w:rPr>
          <w:rFonts w:asciiTheme="minorHAnsi" w:hAnsiTheme="minorHAnsi"/>
          <w:sz w:val="20"/>
        </w:rPr>
        <w:t xml:space="preserve"> qui inclue en plus du </w:t>
      </w:r>
      <w:r w:rsidRPr="00906D9A">
        <w:rPr>
          <w:rFonts w:asciiTheme="minorHAnsi" w:hAnsiTheme="minorHAnsi"/>
          <w:b/>
          <w:i/>
          <w:sz w:val="20"/>
        </w:rPr>
        <w:t>CDA.xsd</w:t>
      </w:r>
      <w:r w:rsidRPr="00906D9A">
        <w:rPr>
          <w:rFonts w:asciiTheme="minorHAnsi" w:hAnsiTheme="minorHAnsi"/>
          <w:sz w:val="20"/>
        </w:rPr>
        <w:t>, une extension SDTC.</w:t>
      </w:r>
      <w:r w:rsidR="00D22668" w:rsidRPr="00906D9A">
        <w:rPr>
          <w:rFonts w:asciiTheme="minorHAnsi" w:hAnsiTheme="minorHAnsi"/>
          <w:sz w:val="20"/>
        </w:rPr>
        <w:t xml:space="preserve"> </w:t>
      </w:r>
      <w:r w:rsidR="00D22668" w:rsidRPr="00906D9A">
        <w:rPr>
          <w:rFonts w:asciiTheme="minorHAnsi" w:hAnsiTheme="minorHAnsi"/>
          <w:sz w:val="20"/>
          <w:u w:val="single"/>
        </w:rPr>
        <w:t>Utilisé pour SDM-MR</w:t>
      </w:r>
      <w:r w:rsidR="00D22668" w:rsidRPr="00906D9A">
        <w:rPr>
          <w:rFonts w:asciiTheme="minorHAnsi" w:hAnsiTheme="minorHAnsi"/>
          <w:sz w:val="20"/>
        </w:rPr>
        <w:t>.</w:t>
      </w:r>
    </w:p>
    <w:p w:rsidR="009A23BF" w:rsidRPr="00906D9A" w:rsidRDefault="009A23BF" w:rsidP="009A23BF">
      <w:pPr>
        <w:rPr>
          <w:rFonts w:asciiTheme="minorHAnsi" w:hAnsiTheme="minorHAnsi"/>
          <w:sz w:val="20"/>
        </w:rPr>
      </w:pPr>
    </w:p>
    <w:p w:rsidR="005102F3" w:rsidRDefault="005102F3" w:rsidP="00804514">
      <w:pPr>
        <w:pStyle w:val="Titre4"/>
      </w:pPr>
      <w:r w:rsidRPr="005102F3">
        <w:t>Répertoire infrastructure</w:t>
      </w:r>
      <w:r w:rsidRPr="00D33614">
        <w:t>\infoButton</w:t>
      </w:r>
    </w:p>
    <w:p w:rsidR="005102F3" w:rsidRPr="00906D9A" w:rsidRDefault="005102F3" w:rsidP="005102F3">
      <w:pPr>
        <w:rPr>
          <w:rFonts w:asciiTheme="minorHAnsi" w:hAnsiTheme="minorHAnsi"/>
          <w:sz w:val="20"/>
        </w:rPr>
      </w:pPr>
      <w:r w:rsidRPr="00906D9A">
        <w:rPr>
          <w:rFonts w:asciiTheme="minorHAnsi" w:hAnsiTheme="minorHAnsi"/>
          <w:sz w:val="20"/>
        </w:rPr>
        <w:t>Ce répertoire contient le</w:t>
      </w:r>
      <w:r w:rsidR="00D33614" w:rsidRPr="00906D9A">
        <w:rPr>
          <w:rFonts w:asciiTheme="minorHAnsi" w:hAnsiTheme="minorHAnsi"/>
          <w:sz w:val="20"/>
        </w:rPr>
        <w:t>s</w:t>
      </w:r>
      <w:r w:rsidRPr="00906D9A">
        <w:rPr>
          <w:rFonts w:asciiTheme="minorHAnsi" w:hAnsiTheme="minorHAnsi"/>
          <w:sz w:val="20"/>
        </w:rPr>
        <w:t xml:space="preserve"> schéma</w:t>
      </w:r>
      <w:r w:rsidR="00D33614" w:rsidRPr="00906D9A">
        <w:rPr>
          <w:rFonts w:asciiTheme="minorHAnsi" w:hAnsiTheme="minorHAnsi"/>
          <w:sz w:val="20"/>
        </w:rPr>
        <w:t>s</w:t>
      </w:r>
      <w:r w:rsidRPr="00906D9A">
        <w:rPr>
          <w:rFonts w:asciiTheme="minorHAnsi" w:hAnsiTheme="minorHAnsi"/>
          <w:sz w:val="20"/>
        </w:rPr>
        <w:t xml:space="preserve"> xml qui vérifie</w:t>
      </w:r>
      <w:r w:rsidR="00D33614" w:rsidRPr="00906D9A">
        <w:rPr>
          <w:rFonts w:asciiTheme="minorHAnsi" w:hAnsiTheme="minorHAnsi"/>
          <w:sz w:val="20"/>
        </w:rPr>
        <w:t>nt</w:t>
      </w:r>
      <w:r w:rsidRPr="00906D9A">
        <w:rPr>
          <w:rFonts w:asciiTheme="minorHAnsi" w:hAnsiTheme="minorHAnsi"/>
          <w:sz w:val="20"/>
        </w:rPr>
        <w:t xml:space="preserve"> la conformité </w:t>
      </w:r>
      <w:r w:rsidR="00D33614" w:rsidRPr="00906D9A">
        <w:rPr>
          <w:rFonts w:asciiTheme="minorHAnsi" w:hAnsiTheme="minorHAnsi"/>
          <w:sz w:val="20"/>
        </w:rPr>
        <w:t xml:space="preserve">des messages </w:t>
      </w:r>
      <w:r w:rsidRPr="00906D9A">
        <w:rPr>
          <w:rFonts w:asciiTheme="minorHAnsi" w:hAnsiTheme="minorHAnsi"/>
          <w:sz w:val="20"/>
        </w:rPr>
        <w:t xml:space="preserve">au standard </w:t>
      </w:r>
      <w:r w:rsidR="00D33614" w:rsidRPr="00906D9A">
        <w:rPr>
          <w:rFonts w:asciiTheme="minorHAnsi" w:hAnsiTheme="minorHAnsi"/>
          <w:sz w:val="20"/>
        </w:rPr>
        <w:t>infoButton</w:t>
      </w:r>
      <w:r w:rsidRPr="00906D9A">
        <w:rPr>
          <w:rFonts w:asciiTheme="minorHAnsi" w:hAnsiTheme="minorHAnsi"/>
          <w:sz w:val="20"/>
        </w:rPr>
        <w:t>.</w:t>
      </w:r>
    </w:p>
    <w:p w:rsidR="009A23BF" w:rsidRPr="00906D9A" w:rsidRDefault="009A23BF" w:rsidP="005102F3">
      <w:pPr>
        <w:rPr>
          <w:rFonts w:asciiTheme="minorHAnsi" w:hAnsiTheme="minorHAnsi"/>
          <w:sz w:val="20"/>
        </w:rPr>
      </w:pPr>
    </w:p>
    <w:p w:rsidR="00270AD0" w:rsidRDefault="00270AD0" w:rsidP="00804514">
      <w:pPr>
        <w:pStyle w:val="Titre3"/>
      </w:pPr>
      <w:bookmarkStart w:id="10" w:name="_Toc89341964"/>
      <w:r>
        <w:t>Répertoire jeuxDeValeurs</w:t>
      </w:r>
      <w:bookmarkEnd w:id="10"/>
    </w:p>
    <w:p w:rsidR="009A23BF" w:rsidRDefault="006E3D8D" w:rsidP="009A23BF">
      <w:r w:rsidRPr="006E3D8D">
        <w:rPr>
          <w:noProof/>
          <w:lang w:eastAsia="fr-FR" w:bidi="ar-SA"/>
        </w:rPr>
        <w:drawing>
          <wp:inline distT="0" distB="0" distL="0" distR="0" wp14:anchorId="57DD9D8A" wp14:editId="2D05D59F">
            <wp:extent cx="2971953" cy="1054154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1953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3BF" w:rsidRDefault="009A23BF" w:rsidP="009A23BF">
      <w:pPr>
        <w:rPr>
          <w:color w:val="808080" w:themeColor="background1" w:themeShade="80"/>
          <w:sz w:val="18"/>
        </w:rPr>
      </w:pPr>
      <w:r w:rsidRPr="009A23BF">
        <w:rPr>
          <w:color w:val="808080" w:themeColor="background1" w:themeShade="80"/>
          <w:sz w:val="18"/>
        </w:rPr>
        <w:t>etc…</w:t>
      </w:r>
    </w:p>
    <w:p w:rsidR="009A23BF" w:rsidRPr="009A23BF" w:rsidRDefault="009A23BF" w:rsidP="009A23BF">
      <w:pPr>
        <w:rPr>
          <w:color w:val="808080" w:themeColor="background1" w:themeShade="80"/>
          <w:sz w:val="18"/>
        </w:rPr>
      </w:pPr>
    </w:p>
    <w:p w:rsidR="00270AD0" w:rsidRPr="00906D9A" w:rsidRDefault="00270AD0" w:rsidP="009A23BF">
      <w:pPr>
        <w:rPr>
          <w:rFonts w:asciiTheme="minorHAnsi" w:hAnsiTheme="minorHAnsi"/>
          <w:sz w:val="20"/>
          <w:szCs w:val="20"/>
          <w:lang w:eastAsia="fr-FR" w:bidi="ar-SA"/>
        </w:rPr>
      </w:pPr>
      <w:r w:rsidRPr="00906D9A">
        <w:rPr>
          <w:rFonts w:asciiTheme="minorHAnsi" w:hAnsiTheme="minorHAnsi"/>
          <w:sz w:val="20"/>
          <w:szCs w:val="20"/>
        </w:rPr>
        <w:t>Ce répertoire contient</w:t>
      </w:r>
      <w:r w:rsidR="009A23BF" w:rsidRPr="00906D9A">
        <w:rPr>
          <w:rFonts w:asciiTheme="minorHAnsi" w:hAnsiTheme="minorHAnsi"/>
          <w:sz w:val="20"/>
          <w:szCs w:val="20"/>
        </w:rPr>
        <w:t xml:space="preserve"> l</w:t>
      </w:r>
      <w:r w:rsidRPr="00906D9A">
        <w:rPr>
          <w:rFonts w:asciiTheme="minorHAnsi" w:hAnsiTheme="minorHAnsi"/>
          <w:sz w:val="20"/>
          <w:szCs w:val="20"/>
        </w:rPr>
        <w:t xml:space="preserve">es jeux de valeurs exploités par les </w:t>
      </w:r>
      <w:r w:rsidR="00F23233" w:rsidRPr="00906D9A">
        <w:rPr>
          <w:rFonts w:asciiTheme="minorHAnsi" w:hAnsiTheme="minorHAnsi"/>
          <w:sz w:val="20"/>
          <w:szCs w:val="20"/>
        </w:rPr>
        <w:t xml:space="preserve">Volets </w:t>
      </w:r>
      <w:r w:rsidRPr="00906D9A">
        <w:rPr>
          <w:rFonts w:asciiTheme="minorHAnsi" w:hAnsiTheme="minorHAnsi"/>
          <w:sz w:val="20"/>
          <w:szCs w:val="20"/>
        </w:rPr>
        <w:t>de contenus du CI-SIS, mis au format d’une réponse à une requête de jeu de valeurs selon le profil SVS</w:t>
      </w:r>
      <w:r w:rsidR="005102F3" w:rsidRPr="00906D9A">
        <w:rPr>
          <w:rFonts w:asciiTheme="minorHAnsi" w:hAnsiTheme="minorHAnsi"/>
          <w:sz w:val="20"/>
          <w:szCs w:val="20"/>
        </w:rPr>
        <w:t>.</w:t>
      </w:r>
      <w:r w:rsidRPr="00906D9A">
        <w:rPr>
          <w:rFonts w:asciiTheme="minorHAnsi" w:hAnsiTheme="minorHAnsi"/>
          <w:sz w:val="20"/>
          <w:szCs w:val="20"/>
        </w:rPr>
        <w:t xml:space="preserve"> Un jeu de valeur est un document xml dont l’élément racine est du type complexe </w:t>
      </w:r>
      <w:r w:rsidRPr="00906D9A">
        <w:rPr>
          <w:rFonts w:asciiTheme="minorHAnsi" w:hAnsiTheme="minorHAnsi"/>
          <w:i/>
          <w:sz w:val="20"/>
          <w:szCs w:val="20"/>
          <w:lang w:eastAsia="fr-FR" w:bidi="ar-SA"/>
        </w:rPr>
        <w:t>RetrieveValueSetResponseType</w:t>
      </w:r>
      <w:r w:rsidRPr="00906D9A">
        <w:rPr>
          <w:rFonts w:asciiTheme="minorHAnsi" w:hAnsiTheme="minorHAnsi"/>
          <w:sz w:val="20"/>
          <w:szCs w:val="20"/>
          <w:lang w:eastAsia="fr-FR" w:bidi="ar-SA"/>
        </w:rPr>
        <w:t xml:space="preserve"> défini dans le schéma </w:t>
      </w:r>
      <w:r w:rsidRPr="00906D9A">
        <w:rPr>
          <w:rFonts w:asciiTheme="minorHAnsi" w:hAnsiTheme="minorHAnsi"/>
          <w:i/>
          <w:sz w:val="20"/>
          <w:szCs w:val="20"/>
          <w:lang w:eastAsia="fr-FR" w:bidi="ar-SA"/>
        </w:rPr>
        <w:t>SVS.xsd</w:t>
      </w:r>
      <w:r w:rsidRPr="00906D9A">
        <w:rPr>
          <w:rFonts w:asciiTheme="minorHAnsi" w:hAnsiTheme="minorHAnsi"/>
          <w:sz w:val="20"/>
          <w:szCs w:val="20"/>
          <w:lang w:eastAsia="fr-FR" w:bidi="ar-SA"/>
        </w:rPr>
        <w:t>.</w:t>
      </w:r>
    </w:p>
    <w:p w:rsidR="009A23BF" w:rsidRPr="00906D9A" w:rsidRDefault="009A23BF" w:rsidP="009A23BF">
      <w:pPr>
        <w:rPr>
          <w:rFonts w:asciiTheme="minorHAnsi" w:hAnsiTheme="minorHAnsi"/>
          <w:sz w:val="20"/>
          <w:szCs w:val="20"/>
        </w:rPr>
      </w:pPr>
    </w:p>
    <w:p w:rsidR="00D33614" w:rsidRDefault="00EE3434" w:rsidP="00804514">
      <w:pPr>
        <w:pStyle w:val="Titre3"/>
      </w:pPr>
      <w:bookmarkStart w:id="11" w:name="_Toc89341965"/>
      <w:r w:rsidRPr="00D33614">
        <w:t>Répertoire processable</w:t>
      </w:r>
      <w:bookmarkEnd w:id="11"/>
    </w:p>
    <w:p w:rsidR="009A23BF" w:rsidRDefault="009A23BF" w:rsidP="009A23BF">
      <w:r w:rsidRPr="009A23BF">
        <w:rPr>
          <w:noProof/>
          <w:lang w:eastAsia="fr-FR" w:bidi="ar-SA"/>
        </w:rPr>
        <w:drawing>
          <wp:inline distT="0" distB="0" distL="0" distR="0" wp14:anchorId="1DD0A3CA" wp14:editId="6A6489B6">
            <wp:extent cx="1797142" cy="895396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97142" cy="89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434" w:rsidRDefault="00D33614" w:rsidP="00804514">
      <w:pPr>
        <w:pStyle w:val="Titre4"/>
      </w:pPr>
      <w:r w:rsidRPr="00D33614">
        <w:lastRenderedPageBreak/>
        <w:t>Répertoire processable</w:t>
      </w:r>
      <w:r w:rsidR="00EE3434" w:rsidRPr="00F300BE">
        <w:t>\coreschemas</w:t>
      </w:r>
    </w:p>
    <w:p w:rsidR="00EE3434" w:rsidRPr="00906D9A" w:rsidRDefault="00EE3434" w:rsidP="008E0992">
      <w:pPr>
        <w:rPr>
          <w:rFonts w:asciiTheme="minorHAnsi" w:hAnsiTheme="minorHAnsi"/>
          <w:sz w:val="20"/>
        </w:rPr>
      </w:pPr>
      <w:r w:rsidRPr="00906D9A">
        <w:rPr>
          <w:rFonts w:asciiTheme="minorHAnsi" w:hAnsiTheme="minorHAnsi"/>
          <w:sz w:val="20"/>
        </w:rPr>
        <w:t xml:space="preserve">Ce répertoire contient les sous-schémas xml appelés par </w:t>
      </w:r>
      <w:r w:rsidRPr="00906D9A">
        <w:rPr>
          <w:rFonts w:asciiTheme="minorHAnsi" w:hAnsiTheme="minorHAnsi"/>
          <w:i/>
          <w:sz w:val="20"/>
        </w:rPr>
        <w:t>CDA</w:t>
      </w:r>
      <w:r w:rsidR="00D36D17" w:rsidRPr="00906D9A">
        <w:rPr>
          <w:rFonts w:asciiTheme="minorHAnsi" w:hAnsiTheme="minorHAnsi"/>
          <w:i/>
          <w:sz w:val="20"/>
        </w:rPr>
        <w:t>_extended</w:t>
      </w:r>
      <w:r w:rsidRPr="00906D9A">
        <w:rPr>
          <w:rFonts w:asciiTheme="minorHAnsi" w:hAnsiTheme="minorHAnsi"/>
          <w:i/>
          <w:sz w:val="20"/>
        </w:rPr>
        <w:t>.xsd</w:t>
      </w:r>
      <w:r w:rsidRPr="00906D9A">
        <w:rPr>
          <w:rFonts w:asciiTheme="minorHAnsi" w:hAnsiTheme="minorHAnsi"/>
          <w:sz w:val="20"/>
        </w:rPr>
        <w:t>. Ces sous-schémas font partie de l’édition normative CDA release 2 de 2005.</w:t>
      </w:r>
    </w:p>
    <w:p w:rsidR="00D33614" w:rsidRDefault="00D33614" w:rsidP="00804514">
      <w:pPr>
        <w:pStyle w:val="Titre4"/>
      </w:pPr>
      <w:r w:rsidRPr="00D33614">
        <w:t>Répertoire processable\extensions</w:t>
      </w:r>
    </w:p>
    <w:p w:rsidR="00D33614" w:rsidRPr="00906D9A" w:rsidRDefault="00D33614" w:rsidP="00D33614">
      <w:pPr>
        <w:rPr>
          <w:rFonts w:asciiTheme="minorHAnsi" w:hAnsiTheme="minorHAnsi"/>
          <w:sz w:val="20"/>
        </w:rPr>
      </w:pPr>
      <w:r w:rsidRPr="00906D9A">
        <w:rPr>
          <w:rFonts w:asciiTheme="minorHAnsi" w:hAnsiTheme="minorHAnsi"/>
          <w:sz w:val="20"/>
        </w:rPr>
        <w:t xml:space="preserve">Ce répertoire contient le sous-schéma xml </w:t>
      </w:r>
      <w:r w:rsidRPr="00906D9A">
        <w:rPr>
          <w:rFonts w:asciiTheme="minorHAnsi" w:hAnsiTheme="minorHAnsi"/>
          <w:i/>
          <w:sz w:val="20"/>
        </w:rPr>
        <w:t xml:space="preserve">ihelab.xsd </w:t>
      </w:r>
      <w:r w:rsidRPr="00906D9A">
        <w:rPr>
          <w:rFonts w:asciiTheme="minorHAnsi" w:hAnsiTheme="minorHAnsi"/>
          <w:sz w:val="20"/>
        </w:rPr>
        <w:t xml:space="preserve">appelés par </w:t>
      </w:r>
      <w:r w:rsidRPr="00906D9A">
        <w:rPr>
          <w:rFonts w:asciiTheme="minorHAnsi" w:hAnsiTheme="minorHAnsi"/>
          <w:i/>
          <w:sz w:val="20"/>
        </w:rPr>
        <w:t>CDA</w:t>
      </w:r>
      <w:r w:rsidR="00D36D17" w:rsidRPr="00906D9A">
        <w:rPr>
          <w:rFonts w:asciiTheme="minorHAnsi" w:hAnsiTheme="minorHAnsi"/>
          <w:i/>
          <w:sz w:val="20"/>
        </w:rPr>
        <w:t>_extended</w:t>
      </w:r>
      <w:r w:rsidRPr="00906D9A">
        <w:rPr>
          <w:rFonts w:asciiTheme="minorHAnsi" w:hAnsiTheme="minorHAnsi"/>
          <w:i/>
          <w:sz w:val="20"/>
        </w:rPr>
        <w:t>.xsd</w:t>
      </w:r>
      <w:r w:rsidRPr="00906D9A">
        <w:rPr>
          <w:rFonts w:asciiTheme="minorHAnsi" w:hAnsiTheme="minorHAnsi"/>
          <w:sz w:val="20"/>
        </w:rPr>
        <w:t>. Ce sous-schéma est une extension utilisée pour le profil XD-LAB du domaine IHE LAB.</w:t>
      </w:r>
    </w:p>
    <w:p w:rsidR="003A1F9F" w:rsidRPr="00906D9A" w:rsidRDefault="003A1F9F" w:rsidP="003A1F9F">
      <w:pPr>
        <w:rPr>
          <w:rFonts w:asciiTheme="minorHAnsi" w:hAnsiTheme="minorHAnsi"/>
          <w:sz w:val="20"/>
        </w:rPr>
      </w:pPr>
    </w:p>
    <w:p w:rsidR="008C7F3B" w:rsidRPr="00EC46E4" w:rsidRDefault="008C7F3B" w:rsidP="00804514">
      <w:pPr>
        <w:pStyle w:val="Titre3"/>
      </w:pPr>
      <w:bookmarkStart w:id="12" w:name="_Toc89341966"/>
      <w:r w:rsidRPr="00EC46E4">
        <w:t>Répertoire schematrons</w:t>
      </w:r>
      <w:bookmarkEnd w:id="12"/>
    </w:p>
    <w:p w:rsidR="009A23BF" w:rsidRPr="009A23BF" w:rsidRDefault="00D22668" w:rsidP="009A23BF">
      <w:r w:rsidRPr="00D22668">
        <w:rPr>
          <w:noProof/>
          <w:lang w:eastAsia="fr-FR" w:bidi="ar-SA"/>
        </w:rPr>
        <w:drawing>
          <wp:inline distT="0" distB="0" distL="0" distR="0" wp14:anchorId="52E30990" wp14:editId="7EB54F78">
            <wp:extent cx="1980883" cy="2266950"/>
            <wp:effectExtent l="0" t="0" r="63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90851" cy="227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2668">
        <w:rPr>
          <w:noProof/>
          <w:lang w:eastAsia="fr-FR" w:bidi="ar-SA"/>
        </w:rPr>
        <w:t xml:space="preserve"> </w:t>
      </w:r>
    </w:p>
    <w:p w:rsidR="0095759F" w:rsidRPr="00906D9A" w:rsidRDefault="008C7F3B" w:rsidP="008E0992">
      <w:pPr>
        <w:rPr>
          <w:rFonts w:asciiTheme="minorHAnsi" w:hAnsiTheme="minorHAnsi" w:cstheme="minorHAnsi"/>
          <w:sz w:val="20"/>
        </w:rPr>
      </w:pPr>
      <w:r w:rsidRPr="00906D9A">
        <w:rPr>
          <w:rFonts w:asciiTheme="minorHAnsi" w:hAnsiTheme="minorHAnsi" w:cstheme="minorHAnsi"/>
          <w:sz w:val="20"/>
        </w:rPr>
        <w:t>Ce répertoire contient</w:t>
      </w:r>
      <w:r w:rsidR="00274FD0" w:rsidRPr="00906D9A">
        <w:rPr>
          <w:rFonts w:asciiTheme="minorHAnsi" w:hAnsiTheme="minorHAnsi" w:cstheme="minorHAnsi"/>
          <w:sz w:val="20"/>
        </w:rPr>
        <w:t> </w:t>
      </w:r>
      <w:r w:rsidR="0095759F" w:rsidRPr="00906D9A">
        <w:rPr>
          <w:rFonts w:asciiTheme="minorHAnsi" w:hAnsiTheme="minorHAnsi" w:cstheme="minorHAnsi"/>
          <w:sz w:val="20"/>
        </w:rPr>
        <w:t>:</w:t>
      </w:r>
    </w:p>
    <w:p w:rsidR="008C7F3B" w:rsidRPr="00906D9A" w:rsidRDefault="0095759F" w:rsidP="00642216">
      <w:pPr>
        <w:pStyle w:val="Paragraphedeliste"/>
        <w:numPr>
          <w:ilvl w:val="0"/>
          <w:numId w:val="19"/>
        </w:numPr>
        <w:rPr>
          <w:rFonts w:asciiTheme="minorHAnsi" w:hAnsiTheme="minorHAnsi" w:cstheme="minorHAnsi"/>
          <w:sz w:val="20"/>
        </w:rPr>
      </w:pPr>
      <w:r w:rsidRPr="00906D9A">
        <w:rPr>
          <w:rFonts w:asciiTheme="minorHAnsi" w:hAnsiTheme="minorHAnsi" w:cstheme="minorHAnsi"/>
          <w:sz w:val="20"/>
        </w:rPr>
        <w:t>Les</w:t>
      </w:r>
      <w:r w:rsidR="008C7F3B" w:rsidRPr="00906D9A">
        <w:rPr>
          <w:rFonts w:asciiTheme="minorHAnsi" w:hAnsiTheme="minorHAnsi" w:cstheme="minorHAnsi"/>
          <w:sz w:val="20"/>
        </w:rPr>
        <w:t xml:space="preserve"> schématrons de vérification de conformité aux modèles de documents CDA du CI-SIS. Chaque schématron est présent sous sa forme source </w:t>
      </w:r>
      <w:r w:rsidR="008C7F3B" w:rsidRPr="00906D9A">
        <w:rPr>
          <w:rFonts w:asciiTheme="minorHAnsi" w:hAnsiTheme="minorHAnsi" w:cstheme="minorHAnsi"/>
          <w:b/>
          <w:i/>
          <w:sz w:val="20"/>
        </w:rPr>
        <w:t>unSchematron.sch</w:t>
      </w:r>
      <w:r w:rsidR="008C7F3B" w:rsidRPr="00906D9A">
        <w:rPr>
          <w:rFonts w:asciiTheme="minorHAnsi" w:hAnsiTheme="minorHAnsi" w:cstheme="minorHAnsi"/>
          <w:sz w:val="20"/>
        </w:rPr>
        <w:t xml:space="preserve"> et sous sa forme compilée en xslt2 </w:t>
      </w:r>
      <w:r w:rsidR="008C7F3B" w:rsidRPr="00906D9A">
        <w:rPr>
          <w:rFonts w:asciiTheme="minorHAnsi" w:hAnsiTheme="minorHAnsi" w:cstheme="minorHAnsi"/>
          <w:b/>
          <w:i/>
          <w:sz w:val="20"/>
        </w:rPr>
        <w:t>unSchematron.xsl</w:t>
      </w:r>
      <w:r w:rsidR="008C7F3B" w:rsidRPr="00906D9A">
        <w:rPr>
          <w:rFonts w:asciiTheme="minorHAnsi" w:hAnsiTheme="minorHAnsi" w:cstheme="minorHAnsi"/>
          <w:sz w:val="20"/>
        </w:rPr>
        <w:t>.</w:t>
      </w:r>
    </w:p>
    <w:p w:rsidR="0095759F" w:rsidRPr="00906D9A" w:rsidRDefault="0095759F" w:rsidP="00642216">
      <w:pPr>
        <w:pStyle w:val="Paragraphedeliste"/>
        <w:numPr>
          <w:ilvl w:val="0"/>
          <w:numId w:val="19"/>
        </w:numPr>
        <w:rPr>
          <w:rFonts w:asciiTheme="minorHAnsi" w:hAnsiTheme="minorHAnsi" w:cstheme="minorHAnsi"/>
          <w:sz w:val="20"/>
        </w:rPr>
      </w:pPr>
      <w:r w:rsidRPr="00906D9A">
        <w:rPr>
          <w:rFonts w:asciiTheme="minorHAnsi" w:hAnsiTheme="minorHAnsi" w:cstheme="minorHAnsi"/>
          <w:sz w:val="20"/>
        </w:rPr>
        <w:t>Des répertoires contenant des sous-schématrons appelés par les schématrons des documents.</w:t>
      </w:r>
    </w:p>
    <w:p w:rsidR="00C71541" w:rsidRPr="00906D9A" w:rsidRDefault="00C71541" w:rsidP="008E0992">
      <w:pPr>
        <w:rPr>
          <w:rFonts w:asciiTheme="minorHAnsi" w:hAnsiTheme="minorHAnsi" w:cstheme="minorHAnsi"/>
          <w:sz w:val="20"/>
        </w:rPr>
      </w:pPr>
      <w:r w:rsidRPr="00906D9A">
        <w:rPr>
          <w:rFonts w:asciiTheme="minorHAnsi" w:hAnsiTheme="minorHAnsi" w:cstheme="minorHAnsi"/>
          <w:sz w:val="20"/>
        </w:rPr>
        <w:t>Les schématrons contenus dans ce répertoire et ses sous-répertoires s</w:t>
      </w:r>
      <w:r w:rsidR="00F9165A" w:rsidRPr="00906D9A">
        <w:rPr>
          <w:rFonts w:asciiTheme="minorHAnsi" w:hAnsiTheme="minorHAnsi" w:cstheme="minorHAnsi"/>
          <w:sz w:val="20"/>
        </w:rPr>
        <w:t>ont</w:t>
      </w:r>
      <w:r w:rsidRPr="00906D9A">
        <w:rPr>
          <w:rFonts w:asciiTheme="minorHAnsi" w:hAnsiTheme="minorHAnsi" w:cstheme="minorHAnsi"/>
          <w:sz w:val="20"/>
        </w:rPr>
        <w:t xml:space="preserve"> conforme</w:t>
      </w:r>
      <w:r w:rsidR="00F9165A" w:rsidRPr="00906D9A">
        <w:rPr>
          <w:rFonts w:asciiTheme="minorHAnsi" w:hAnsiTheme="minorHAnsi" w:cstheme="minorHAnsi"/>
          <w:sz w:val="20"/>
        </w:rPr>
        <w:t>s</w:t>
      </w:r>
      <w:r w:rsidRPr="00906D9A">
        <w:rPr>
          <w:rFonts w:asciiTheme="minorHAnsi" w:hAnsiTheme="minorHAnsi" w:cstheme="minorHAnsi"/>
          <w:sz w:val="20"/>
        </w:rPr>
        <w:t xml:space="preserve"> à la norme ISO IEC 19757-3, référencée depuis </w:t>
      </w:r>
      <w:hyperlink r:id="rId18" w:history="1">
        <w:r w:rsidRPr="00906D9A">
          <w:rPr>
            <w:rStyle w:val="Lienhypertexte"/>
            <w:rFonts w:asciiTheme="minorHAnsi" w:hAnsiTheme="minorHAnsi" w:cstheme="minorHAnsi"/>
            <w:sz w:val="20"/>
          </w:rPr>
          <w:t>http://www.schematron.com/</w:t>
        </w:r>
      </w:hyperlink>
      <w:r w:rsidRPr="00906D9A">
        <w:rPr>
          <w:rFonts w:asciiTheme="minorHAnsi" w:hAnsiTheme="minorHAnsi" w:cstheme="minorHAnsi"/>
          <w:sz w:val="20"/>
        </w:rPr>
        <w:t xml:space="preserve"> </w:t>
      </w:r>
      <w:r w:rsidR="00F2195B" w:rsidRPr="00906D9A">
        <w:rPr>
          <w:rFonts w:asciiTheme="minorHAnsi" w:hAnsiTheme="minorHAnsi" w:cstheme="minorHAnsi"/>
          <w:sz w:val="20"/>
        </w:rPr>
        <w:t>et disponible en accès libre</w:t>
      </w:r>
      <w:r w:rsidR="006A744C" w:rsidRPr="00906D9A">
        <w:rPr>
          <w:rStyle w:val="Appelnotedebasdep"/>
          <w:rFonts w:asciiTheme="minorHAnsi" w:hAnsiTheme="minorHAnsi" w:cstheme="minorHAnsi"/>
          <w:sz w:val="20"/>
        </w:rPr>
        <w:footnoteReference w:id="1"/>
      </w:r>
      <w:r w:rsidR="00F2195B" w:rsidRPr="00906D9A">
        <w:rPr>
          <w:rFonts w:asciiTheme="minorHAnsi" w:hAnsiTheme="minorHAnsi" w:cstheme="minorHAnsi"/>
          <w:sz w:val="20"/>
        </w:rPr>
        <w:t>.</w:t>
      </w:r>
    </w:p>
    <w:p w:rsidR="0056320D" w:rsidRPr="00906D9A" w:rsidRDefault="0056320D" w:rsidP="008E0992">
      <w:pPr>
        <w:rPr>
          <w:rFonts w:asciiTheme="minorHAnsi" w:hAnsiTheme="minorHAnsi" w:cstheme="minorHAnsi"/>
          <w:sz w:val="20"/>
        </w:rPr>
      </w:pPr>
    </w:p>
    <w:p w:rsidR="00AC0913" w:rsidRDefault="00AC0913" w:rsidP="00804514">
      <w:pPr>
        <w:pStyle w:val="Titre4"/>
      </w:pPr>
      <w:r>
        <w:t xml:space="preserve">Répertoire </w:t>
      </w:r>
      <w:r w:rsidRPr="00610AB3">
        <w:t>schematrons/abstract</w:t>
      </w:r>
    </w:p>
    <w:p w:rsidR="0095759F" w:rsidRPr="0095759F" w:rsidRDefault="00F438FE" w:rsidP="0095759F">
      <w:r w:rsidRPr="00F438FE">
        <w:rPr>
          <w:noProof/>
          <w:lang w:eastAsia="fr-FR" w:bidi="ar-SA"/>
        </w:rPr>
        <w:drawing>
          <wp:inline distT="0" distB="0" distL="0" distR="0" wp14:anchorId="3B6D0DDB" wp14:editId="21A37F57">
            <wp:extent cx="2325506" cy="15113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29073" cy="151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913" w:rsidRPr="00906D9A" w:rsidRDefault="00AC0913" w:rsidP="00AC0913">
      <w:pPr>
        <w:rPr>
          <w:rFonts w:asciiTheme="minorHAnsi" w:hAnsiTheme="minorHAnsi"/>
          <w:sz w:val="20"/>
        </w:rPr>
      </w:pPr>
      <w:r w:rsidRPr="00906D9A">
        <w:rPr>
          <w:rFonts w:asciiTheme="minorHAnsi" w:hAnsiTheme="minorHAnsi"/>
          <w:sz w:val="20"/>
        </w:rPr>
        <w:t xml:space="preserve">Ce répertoire contient </w:t>
      </w:r>
      <w:r w:rsidR="00F438FE" w:rsidRPr="00906D9A">
        <w:rPr>
          <w:rFonts w:asciiTheme="minorHAnsi" w:hAnsiTheme="minorHAnsi"/>
          <w:sz w:val="20"/>
        </w:rPr>
        <w:t>des</w:t>
      </w:r>
      <w:r w:rsidRPr="00906D9A">
        <w:rPr>
          <w:rFonts w:asciiTheme="minorHAnsi" w:hAnsiTheme="minorHAnsi"/>
          <w:sz w:val="20"/>
        </w:rPr>
        <w:t xml:space="preserve"> sous-schématrons contenant des </w:t>
      </w:r>
      <w:r w:rsidRPr="00906D9A">
        <w:rPr>
          <w:rFonts w:asciiTheme="minorHAnsi" w:hAnsiTheme="minorHAnsi"/>
          <w:i/>
          <w:sz w:val="20"/>
        </w:rPr>
        <w:t>abstract patterns</w:t>
      </w:r>
      <w:r w:rsidRPr="00906D9A">
        <w:rPr>
          <w:rFonts w:asciiTheme="minorHAnsi" w:hAnsiTheme="minorHAnsi"/>
          <w:sz w:val="20"/>
        </w:rPr>
        <w:t>, exploitables par d’autres patterns depuis n’importe quel schématron.</w:t>
      </w:r>
    </w:p>
    <w:p w:rsidR="0056320D" w:rsidRPr="00906D9A" w:rsidRDefault="0056320D" w:rsidP="00AC0913">
      <w:pPr>
        <w:rPr>
          <w:rFonts w:asciiTheme="minorHAnsi" w:hAnsiTheme="minorHAnsi"/>
          <w:sz w:val="20"/>
        </w:rPr>
      </w:pPr>
    </w:p>
    <w:p w:rsidR="00AC0913" w:rsidRDefault="00AC0913" w:rsidP="00804514">
      <w:pPr>
        <w:pStyle w:val="Titre4"/>
      </w:pPr>
      <w:r>
        <w:lastRenderedPageBreak/>
        <w:t xml:space="preserve">Répertoire </w:t>
      </w:r>
      <w:r w:rsidRPr="00610AB3">
        <w:t>schematrons/include</w:t>
      </w:r>
    </w:p>
    <w:p w:rsidR="0095759F" w:rsidRPr="0095759F" w:rsidRDefault="0095759F" w:rsidP="0095759F">
      <w:r w:rsidRPr="0095759F">
        <w:rPr>
          <w:noProof/>
          <w:lang w:eastAsia="fr-FR" w:bidi="ar-SA"/>
        </w:rPr>
        <w:drawing>
          <wp:inline distT="0" distB="0" distL="0" distR="0" wp14:anchorId="3919D6CA" wp14:editId="6EE09092">
            <wp:extent cx="1516432" cy="984250"/>
            <wp:effectExtent l="0" t="0" r="7620" b="635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18697" cy="9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913" w:rsidRPr="00906D9A" w:rsidRDefault="00AC0913" w:rsidP="00AC0913">
      <w:pPr>
        <w:rPr>
          <w:rFonts w:asciiTheme="minorHAnsi" w:hAnsiTheme="minorHAnsi"/>
          <w:sz w:val="20"/>
        </w:rPr>
      </w:pPr>
      <w:r w:rsidRPr="00906D9A">
        <w:rPr>
          <w:rFonts w:asciiTheme="minorHAnsi" w:hAnsiTheme="minorHAnsi"/>
          <w:sz w:val="20"/>
        </w:rPr>
        <w:t>Ces sous-répertoires contiennent l’ensemble des autres sous-schématrons</w:t>
      </w:r>
      <w:r w:rsidR="00B77DBE" w:rsidRPr="00906D9A">
        <w:rPr>
          <w:rFonts w:asciiTheme="minorHAnsi" w:hAnsiTheme="minorHAnsi"/>
          <w:sz w:val="20"/>
        </w:rPr>
        <w:t xml:space="preserve"> classés dans les sous-répertoires présentés ci-dessus.</w:t>
      </w:r>
    </w:p>
    <w:p w:rsidR="008C39F2" w:rsidRPr="00B77DBE" w:rsidRDefault="00B77DBE" w:rsidP="00B77DBE">
      <w:pPr>
        <w:pStyle w:val="Titre5"/>
      </w:pPr>
      <w:r w:rsidRPr="00B77DBE">
        <w:t>R</w:t>
      </w:r>
      <w:r w:rsidR="008C39F2" w:rsidRPr="00B77DBE">
        <w:t xml:space="preserve">épertoire </w:t>
      </w:r>
      <w:r w:rsidRPr="00B77DBE">
        <w:t>schematrons/include</w:t>
      </w:r>
      <w:r>
        <w:t>/en-tete</w:t>
      </w:r>
    </w:p>
    <w:p w:rsidR="008C39F2" w:rsidRPr="00906D9A" w:rsidRDefault="00B77DBE" w:rsidP="00B77DBE">
      <w:pPr>
        <w:rPr>
          <w:rFonts w:asciiTheme="minorHAnsi" w:hAnsiTheme="minorHAnsi" w:cstheme="minorHAnsi"/>
          <w:sz w:val="20"/>
        </w:rPr>
      </w:pPr>
      <w:r w:rsidRPr="00906D9A">
        <w:rPr>
          <w:rFonts w:asciiTheme="minorHAnsi" w:hAnsiTheme="minorHAnsi" w:cstheme="minorHAnsi"/>
          <w:sz w:val="20"/>
        </w:rPr>
        <w:t xml:space="preserve">Ce sous-répertoire </w:t>
      </w:r>
      <w:r w:rsidR="008C39F2" w:rsidRPr="00906D9A">
        <w:rPr>
          <w:rFonts w:asciiTheme="minorHAnsi" w:hAnsiTheme="minorHAnsi" w:cstheme="minorHAnsi"/>
          <w:sz w:val="20"/>
        </w:rPr>
        <w:t>contient les schématrons internationaux et français des éléments de l’en-tête</w:t>
      </w:r>
    </w:p>
    <w:p w:rsidR="0095759F" w:rsidRDefault="00EB622D" w:rsidP="00F438FE">
      <w:pPr>
        <w:rPr>
          <w:rFonts w:asciiTheme="minorHAnsi" w:hAnsiTheme="minorHAnsi" w:cstheme="minorHAnsi"/>
        </w:rPr>
      </w:pPr>
      <w:r w:rsidRPr="00EB622D">
        <w:rPr>
          <w:noProof/>
          <w:lang w:eastAsia="fr-FR" w:bidi="ar-SA"/>
        </w:rPr>
        <w:drawing>
          <wp:inline distT="0" distB="0" distL="0" distR="0" wp14:anchorId="5163F81D" wp14:editId="3A8D1FDC">
            <wp:extent cx="1490290" cy="267335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11693" cy="271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8FE" w:rsidRDefault="00F438FE" w:rsidP="00F438FE">
      <w:pPr>
        <w:rPr>
          <w:color w:val="808080" w:themeColor="background1" w:themeShade="80"/>
          <w:sz w:val="18"/>
        </w:rPr>
      </w:pPr>
      <w:r w:rsidRPr="009A23BF">
        <w:rPr>
          <w:color w:val="808080" w:themeColor="background1" w:themeShade="80"/>
          <w:sz w:val="18"/>
        </w:rPr>
        <w:t>etc…</w:t>
      </w:r>
    </w:p>
    <w:p w:rsidR="00B77DBE" w:rsidRPr="00906D9A" w:rsidRDefault="00B77DBE" w:rsidP="00F438FE">
      <w:pPr>
        <w:rPr>
          <w:rFonts w:asciiTheme="minorHAnsi" w:hAnsiTheme="minorHAnsi" w:cstheme="minorHAnsi"/>
          <w:sz w:val="20"/>
        </w:rPr>
      </w:pPr>
    </w:p>
    <w:p w:rsidR="00B77DBE" w:rsidRPr="00B77DBE" w:rsidRDefault="00B77DBE" w:rsidP="00B77DBE">
      <w:pPr>
        <w:pStyle w:val="Titre5"/>
      </w:pPr>
      <w:r w:rsidRPr="00B77DBE">
        <w:t>Répertoire schematrons/include/</w:t>
      </w:r>
      <w:r w:rsidR="008C39F2" w:rsidRPr="00B77DBE">
        <w:t>entrées</w:t>
      </w:r>
    </w:p>
    <w:p w:rsidR="008C39F2" w:rsidRPr="00906D9A" w:rsidRDefault="00B77DBE" w:rsidP="00B77DBE">
      <w:pPr>
        <w:rPr>
          <w:rFonts w:asciiTheme="minorHAnsi" w:hAnsiTheme="minorHAnsi" w:cstheme="minorHAnsi"/>
          <w:b/>
          <w:sz w:val="20"/>
        </w:rPr>
      </w:pPr>
      <w:r w:rsidRPr="00906D9A">
        <w:rPr>
          <w:rFonts w:asciiTheme="minorHAnsi" w:hAnsiTheme="minorHAnsi" w:cstheme="minorHAnsi"/>
          <w:sz w:val="20"/>
        </w:rPr>
        <w:t xml:space="preserve">Ce sous-répertoire </w:t>
      </w:r>
      <w:r w:rsidR="008C39F2" w:rsidRPr="00906D9A">
        <w:rPr>
          <w:rFonts w:asciiTheme="minorHAnsi" w:hAnsiTheme="minorHAnsi" w:cstheme="minorHAnsi"/>
          <w:sz w:val="20"/>
        </w:rPr>
        <w:t>contient</w:t>
      </w:r>
      <w:r w:rsidR="0095759F" w:rsidRPr="00906D9A">
        <w:rPr>
          <w:rFonts w:asciiTheme="minorHAnsi" w:hAnsiTheme="minorHAnsi" w:cstheme="minorHAnsi"/>
          <w:sz w:val="20"/>
        </w:rPr>
        <w:t xml:space="preserve"> </w:t>
      </w:r>
      <w:r w:rsidR="008C39F2" w:rsidRPr="00906D9A">
        <w:rPr>
          <w:rFonts w:asciiTheme="minorHAnsi" w:hAnsiTheme="minorHAnsi" w:cstheme="minorHAnsi"/>
          <w:sz w:val="20"/>
        </w:rPr>
        <w:t>les schématrons interna</w:t>
      </w:r>
      <w:r w:rsidR="0095759F" w:rsidRPr="00906D9A">
        <w:rPr>
          <w:rFonts w:asciiTheme="minorHAnsi" w:hAnsiTheme="minorHAnsi" w:cstheme="minorHAnsi"/>
          <w:sz w:val="20"/>
        </w:rPr>
        <w:t>tionaux et français des entrées</w:t>
      </w:r>
    </w:p>
    <w:p w:rsidR="0095759F" w:rsidRDefault="00EB622D" w:rsidP="00F438FE">
      <w:pPr>
        <w:jc w:val="left"/>
        <w:rPr>
          <w:rFonts w:asciiTheme="minorHAnsi" w:hAnsiTheme="minorHAnsi" w:cstheme="minorHAnsi"/>
        </w:rPr>
      </w:pPr>
      <w:r w:rsidRPr="00EB622D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10777B0D" wp14:editId="087D8B1A">
            <wp:extent cx="2207942" cy="2057400"/>
            <wp:effectExtent l="0" t="0" r="190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43472" cy="209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59F" w:rsidRPr="0095759F" w:rsidRDefault="0095759F" w:rsidP="00F438FE">
      <w:pPr>
        <w:jc w:val="left"/>
        <w:rPr>
          <w:rFonts w:asciiTheme="minorHAnsi" w:hAnsiTheme="minorHAnsi" w:cstheme="minorHAnsi"/>
          <w:i/>
          <w:color w:val="808080" w:themeColor="background1" w:themeShade="80"/>
        </w:rPr>
      </w:pPr>
      <w:r w:rsidRPr="0095759F">
        <w:rPr>
          <w:rFonts w:asciiTheme="minorHAnsi" w:hAnsiTheme="minorHAnsi" w:cstheme="minorHAnsi"/>
          <w:i/>
          <w:color w:val="808080" w:themeColor="background1" w:themeShade="80"/>
        </w:rPr>
        <w:t>etc…</w:t>
      </w:r>
    </w:p>
    <w:p w:rsidR="008C39F2" w:rsidRDefault="00B77DBE" w:rsidP="00B77DBE">
      <w:pPr>
        <w:pStyle w:val="Titre5"/>
      </w:pPr>
      <w:r w:rsidRPr="00B77DBE">
        <w:lastRenderedPageBreak/>
        <w:t>Répertoire schematrons/include/</w:t>
      </w:r>
      <w:r w:rsidR="008C39F2" w:rsidRPr="00B77DBE">
        <w:t>jeuxDeValeurs</w:t>
      </w:r>
    </w:p>
    <w:p w:rsidR="00B77DBE" w:rsidRPr="00906D9A" w:rsidRDefault="00B77DBE" w:rsidP="00B77DBE">
      <w:pPr>
        <w:rPr>
          <w:rFonts w:asciiTheme="minorHAnsi" w:hAnsiTheme="minorHAnsi" w:cstheme="minorHAnsi"/>
          <w:b/>
          <w:sz w:val="20"/>
        </w:rPr>
      </w:pPr>
      <w:r w:rsidRPr="00906D9A">
        <w:rPr>
          <w:rFonts w:asciiTheme="minorHAnsi" w:hAnsiTheme="minorHAnsi" w:cstheme="minorHAnsi"/>
          <w:sz w:val="20"/>
        </w:rPr>
        <w:t xml:space="preserve">Ce sous-répertoire contient les schématrons de jeux de valeurs </w:t>
      </w:r>
      <w:r w:rsidRPr="00906D9A">
        <w:rPr>
          <w:rFonts w:asciiTheme="minorHAnsi" w:hAnsiTheme="minorHAnsi" w:cstheme="minorHAnsi"/>
          <w:b/>
          <w:sz w:val="20"/>
        </w:rPr>
        <w:t>génériques</w:t>
      </w:r>
      <w:r w:rsidRPr="00906D9A">
        <w:rPr>
          <w:rFonts w:asciiTheme="minorHAnsi" w:hAnsiTheme="minorHAnsi" w:cstheme="minorHAnsi"/>
          <w:sz w:val="20"/>
        </w:rPr>
        <w:t xml:space="preserve"> et des sous-répertoires par modèle de document contenant les schématrons de jeux de valeurs spécifiques à ce modèle.</w:t>
      </w:r>
    </w:p>
    <w:p w:rsidR="0095759F" w:rsidRPr="00906D9A" w:rsidRDefault="0095759F" w:rsidP="00642216">
      <w:pPr>
        <w:pStyle w:val="Paragraphedeliste"/>
        <w:numPr>
          <w:ilvl w:val="0"/>
          <w:numId w:val="11"/>
        </w:numPr>
        <w:rPr>
          <w:rFonts w:asciiTheme="minorHAnsi" w:hAnsiTheme="minorHAnsi" w:cstheme="minorHAnsi"/>
          <w:sz w:val="20"/>
        </w:rPr>
      </w:pPr>
      <w:r w:rsidRPr="00906D9A">
        <w:rPr>
          <w:rFonts w:asciiTheme="minorHAnsi" w:hAnsiTheme="minorHAnsi" w:cstheme="minorHAnsi"/>
          <w:b/>
          <w:sz w:val="20"/>
        </w:rPr>
        <w:t>Des schématrons de JDV génériques</w:t>
      </w:r>
      <w:r w:rsidRPr="00906D9A">
        <w:rPr>
          <w:rFonts w:asciiTheme="minorHAnsi" w:hAnsiTheme="minorHAnsi" w:cstheme="minorHAnsi"/>
          <w:sz w:val="20"/>
        </w:rPr>
        <w:t xml:space="preserve"> (JDV utilisés dans plusieurs documents, sections ou entrées)</w:t>
      </w:r>
    </w:p>
    <w:p w:rsidR="00B77DBE" w:rsidRDefault="00EB622D" w:rsidP="00E02560">
      <w:pPr>
        <w:ind w:left="1416"/>
        <w:rPr>
          <w:rFonts w:asciiTheme="minorHAnsi" w:hAnsiTheme="minorHAnsi" w:cstheme="minorHAnsi"/>
          <w:noProof/>
          <w:lang w:eastAsia="fr-FR" w:bidi="ar-SA"/>
        </w:rPr>
      </w:pPr>
      <w:r w:rsidRPr="00EB622D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5FB74DE9" wp14:editId="0086ED86">
            <wp:extent cx="3448227" cy="2082907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48227" cy="208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8FE" w:rsidRDefault="00F438FE">
      <w:pPr>
        <w:spacing w:after="0"/>
        <w:jc w:val="left"/>
        <w:rPr>
          <w:rFonts w:asciiTheme="minorHAnsi" w:hAnsiTheme="minorHAnsi" w:cstheme="minorHAnsi"/>
          <w:b/>
        </w:rPr>
      </w:pPr>
    </w:p>
    <w:p w:rsidR="008C39F2" w:rsidRPr="00906D9A" w:rsidRDefault="00B77DBE" w:rsidP="00642216">
      <w:pPr>
        <w:pStyle w:val="Paragraphedeliste"/>
        <w:numPr>
          <w:ilvl w:val="0"/>
          <w:numId w:val="11"/>
        </w:numPr>
        <w:rPr>
          <w:rFonts w:asciiTheme="minorHAnsi" w:hAnsiTheme="minorHAnsi" w:cstheme="minorHAnsi"/>
          <w:sz w:val="20"/>
        </w:rPr>
      </w:pPr>
      <w:r w:rsidRPr="00906D9A">
        <w:rPr>
          <w:rFonts w:asciiTheme="minorHAnsi" w:hAnsiTheme="minorHAnsi" w:cstheme="minorHAnsi"/>
          <w:b/>
          <w:sz w:val="20"/>
        </w:rPr>
        <w:t>Un</w:t>
      </w:r>
      <w:r w:rsidR="008C39F2" w:rsidRPr="00906D9A">
        <w:rPr>
          <w:rFonts w:asciiTheme="minorHAnsi" w:hAnsiTheme="minorHAnsi" w:cstheme="minorHAnsi"/>
          <w:b/>
          <w:sz w:val="20"/>
        </w:rPr>
        <w:t xml:space="preserve"> sous-répertoire </w:t>
      </w:r>
      <w:r w:rsidR="00E02560" w:rsidRPr="00906D9A">
        <w:rPr>
          <w:rFonts w:asciiTheme="minorHAnsi" w:hAnsiTheme="minorHAnsi" w:cstheme="minorHAnsi"/>
          <w:b/>
          <w:sz w:val="20"/>
        </w:rPr>
        <w:t xml:space="preserve">pour l’en-tête </w:t>
      </w:r>
      <w:r w:rsidR="00E02560" w:rsidRPr="00906D9A">
        <w:rPr>
          <w:rFonts w:asciiTheme="minorHAnsi" w:hAnsiTheme="minorHAnsi" w:cstheme="minorHAnsi"/>
          <w:sz w:val="20"/>
        </w:rPr>
        <w:t xml:space="preserve">contenant les schématrons des jeux de valeurs spécifiques à l’en-tête et </w:t>
      </w:r>
      <w:r w:rsidR="00E02560" w:rsidRPr="00906D9A">
        <w:rPr>
          <w:rFonts w:asciiTheme="minorHAnsi" w:hAnsiTheme="minorHAnsi" w:cstheme="minorHAnsi"/>
          <w:b/>
          <w:sz w:val="20"/>
        </w:rPr>
        <w:t xml:space="preserve">un sous-répertoire </w:t>
      </w:r>
      <w:r w:rsidR="008C39F2" w:rsidRPr="00906D9A">
        <w:rPr>
          <w:rFonts w:asciiTheme="minorHAnsi" w:hAnsiTheme="minorHAnsi" w:cstheme="minorHAnsi"/>
          <w:b/>
          <w:sz w:val="20"/>
        </w:rPr>
        <w:t>par volet métier</w:t>
      </w:r>
      <w:r w:rsidR="008C39F2" w:rsidRPr="00906D9A">
        <w:rPr>
          <w:rFonts w:asciiTheme="minorHAnsi" w:hAnsiTheme="minorHAnsi" w:cstheme="minorHAnsi"/>
          <w:sz w:val="20"/>
        </w:rPr>
        <w:t xml:space="preserve"> (ex FRCP) contenant les schématrons des jeux de valeurs spécifiques à ce volet</w:t>
      </w:r>
    </w:p>
    <w:p w:rsidR="00E02560" w:rsidRDefault="00F674C7" w:rsidP="00E02560">
      <w:pPr>
        <w:ind w:left="1416"/>
        <w:rPr>
          <w:rFonts w:asciiTheme="minorHAnsi" w:hAnsiTheme="minorHAnsi" w:cstheme="minorHAnsi"/>
        </w:rPr>
      </w:pPr>
      <w:r w:rsidRPr="00F674C7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2A653C9F" wp14:editId="2FEAA8CA">
            <wp:extent cx="2597283" cy="857294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97283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560" w:rsidRDefault="00E02560" w:rsidP="00E02560">
      <w:pPr>
        <w:ind w:left="1416"/>
        <w:rPr>
          <w:rFonts w:asciiTheme="minorHAnsi" w:hAnsiTheme="minorHAnsi" w:cstheme="minorHAnsi"/>
          <w:i/>
          <w:color w:val="808080" w:themeColor="background1" w:themeShade="80"/>
        </w:rPr>
      </w:pPr>
      <w:r w:rsidRPr="0095759F">
        <w:rPr>
          <w:rFonts w:asciiTheme="minorHAnsi" w:hAnsiTheme="minorHAnsi" w:cstheme="minorHAnsi"/>
          <w:i/>
          <w:color w:val="808080" w:themeColor="background1" w:themeShade="80"/>
        </w:rPr>
        <w:t>etc…</w:t>
      </w:r>
    </w:p>
    <w:p w:rsidR="00595374" w:rsidRPr="0095759F" w:rsidRDefault="00595374" w:rsidP="00595374"/>
    <w:p w:rsidR="00E02560" w:rsidRDefault="00E02560" w:rsidP="00E02560">
      <w:pPr>
        <w:pStyle w:val="Titre5"/>
      </w:pPr>
      <w:r w:rsidRPr="00B77DBE">
        <w:t>Répertoire schematrons/include/</w:t>
      </w:r>
      <w:r>
        <w:t>sections</w:t>
      </w:r>
    </w:p>
    <w:p w:rsidR="00E02560" w:rsidRPr="00595374" w:rsidRDefault="00E02560" w:rsidP="00E02560">
      <w:pPr>
        <w:rPr>
          <w:rFonts w:asciiTheme="minorHAnsi" w:hAnsiTheme="minorHAnsi" w:cstheme="minorHAnsi"/>
          <w:b/>
          <w:sz w:val="20"/>
        </w:rPr>
      </w:pPr>
      <w:r w:rsidRPr="00595374">
        <w:rPr>
          <w:rFonts w:asciiTheme="minorHAnsi" w:hAnsiTheme="minorHAnsi" w:cstheme="minorHAnsi"/>
          <w:sz w:val="20"/>
        </w:rPr>
        <w:t>Ce sous-répertoire contient les schématrons internationaux et français des sections</w:t>
      </w:r>
    </w:p>
    <w:p w:rsidR="00E02560" w:rsidRDefault="00EB622D" w:rsidP="00E02560">
      <w:pPr>
        <w:ind w:left="1416"/>
        <w:rPr>
          <w:rFonts w:asciiTheme="minorHAnsi" w:hAnsiTheme="minorHAnsi" w:cstheme="minorHAnsi"/>
        </w:rPr>
      </w:pPr>
      <w:r w:rsidRPr="00EB622D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1615893F" wp14:editId="30C4B85D">
            <wp:extent cx="2476500" cy="1460500"/>
            <wp:effectExtent l="0" t="0" r="0" b="635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36111"/>
                    <a:stretch/>
                  </pic:blipFill>
                  <pic:spPr bwMode="auto">
                    <a:xfrm>
                      <a:off x="0" y="0"/>
                      <a:ext cx="2476627" cy="1460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02560" w:rsidRPr="00E02560">
        <w:rPr>
          <w:rFonts w:asciiTheme="minorHAnsi" w:hAnsiTheme="minorHAnsi" w:cstheme="minorHAnsi"/>
        </w:rPr>
        <w:t xml:space="preserve"> </w:t>
      </w:r>
    </w:p>
    <w:p w:rsidR="00E02560" w:rsidRDefault="00E02560" w:rsidP="00E02560">
      <w:pPr>
        <w:ind w:left="1416"/>
        <w:rPr>
          <w:rFonts w:asciiTheme="minorHAnsi" w:hAnsiTheme="minorHAnsi" w:cstheme="minorHAnsi"/>
          <w:i/>
          <w:color w:val="808080" w:themeColor="background1" w:themeShade="80"/>
        </w:rPr>
      </w:pPr>
      <w:r w:rsidRPr="0095759F">
        <w:rPr>
          <w:rFonts w:asciiTheme="minorHAnsi" w:hAnsiTheme="minorHAnsi" w:cstheme="minorHAnsi"/>
          <w:i/>
          <w:color w:val="808080" w:themeColor="background1" w:themeShade="80"/>
        </w:rPr>
        <w:t>etc…</w:t>
      </w:r>
    </w:p>
    <w:p w:rsidR="006E3D8D" w:rsidRPr="006E3D8D" w:rsidRDefault="006E3D8D" w:rsidP="006E3D8D"/>
    <w:p w:rsidR="006E3D8D" w:rsidRPr="006E3D8D" w:rsidRDefault="006E3D8D" w:rsidP="006E3D8D"/>
    <w:p w:rsidR="006E3D8D" w:rsidRPr="006E3D8D" w:rsidRDefault="006E3D8D" w:rsidP="006E3D8D"/>
    <w:p w:rsidR="00E02560" w:rsidRDefault="00E02560" w:rsidP="00E02560">
      <w:pPr>
        <w:pStyle w:val="Titre5"/>
      </w:pPr>
      <w:r w:rsidRPr="00B77DBE">
        <w:lastRenderedPageBreak/>
        <w:t>Répertoire schematrons/include/</w:t>
      </w:r>
      <w:r w:rsidRPr="00E02560">
        <w:t>specificationsVolets</w:t>
      </w:r>
    </w:p>
    <w:p w:rsidR="00E02560" w:rsidRPr="00595374" w:rsidRDefault="00E02560" w:rsidP="00E02560">
      <w:pPr>
        <w:rPr>
          <w:rFonts w:asciiTheme="minorHAnsi" w:hAnsiTheme="minorHAnsi" w:cstheme="minorHAnsi"/>
          <w:b/>
          <w:sz w:val="20"/>
        </w:rPr>
      </w:pPr>
      <w:r w:rsidRPr="00595374">
        <w:rPr>
          <w:rFonts w:asciiTheme="minorHAnsi" w:hAnsiTheme="minorHAnsi" w:cstheme="minorHAnsi"/>
          <w:sz w:val="20"/>
        </w:rPr>
        <w:t xml:space="preserve">Ce sous-répertoire contient </w:t>
      </w:r>
      <w:r w:rsidRPr="00595374">
        <w:rPr>
          <w:rFonts w:asciiTheme="minorHAnsi" w:hAnsiTheme="minorHAnsi" w:cstheme="minorHAnsi"/>
          <w:b/>
          <w:sz w:val="20"/>
        </w:rPr>
        <w:t>un sous-répertoire par volet métier</w:t>
      </w:r>
      <w:r w:rsidRPr="00595374">
        <w:rPr>
          <w:rFonts w:asciiTheme="minorHAnsi" w:hAnsiTheme="minorHAnsi" w:cstheme="minorHAnsi"/>
          <w:sz w:val="20"/>
        </w:rPr>
        <w:t xml:space="preserve"> (ex FRCP) contenant les schématrons d’en-tête, corps, sections ou entrées spécifiques à ce volet.</w:t>
      </w:r>
    </w:p>
    <w:p w:rsidR="00081F4F" w:rsidRDefault="00F674C7" w:rsidP="00081F4F">
      <w:pPr>
        <w:ind w:left="1416"/>
        <w:rPr>
          <w:rFonts w:asciiTheme="minorHAnsi" w:hAnsiTheme="minorHAnsi" w:cstheme="minorHAnsi"/>
        </w:rPr>
      </w:pPr>
      <w:r w:rsidRPr="00F674C7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208152FA" wp14:editId="1FF3877E">
            <wp:extent cx="2400423" cy="825542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00423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F4F" w:rsidRDefault="00081F4F" w:rsidP="00081F4F">
      <w:pPr>
        <w:ind w:left="1416"/>
        <w:rPr>
          <w:rFonts w:asciiTheme="minorHAnsi" w:hAnsiTheme="minorHAnsi" w:cstheme="minorHAnsi"/>
          <w:i/>
          <w:color w:val="808080" w:themeColor="background1" w:themeShade="80"/>
        </w:rPr>
      </w:pPr>
      <w:r w:rsidRPr="0095759F">
        <w:rPr>
          <w:rFonts w:asciiTheme="minorHAnsi" w:hAnsiTheme="minorHAnsi" w:cstheme="minorHAnsi"/>
          <w:i/>
          <w:color w:val="808080" w:themeColor="background1" w:themeShade="80"/>
        </w:rPr>
        <w:t>etc…</w:t>
      </w:r>
    </w:p>
    <w:p w:rsidR="00E02560" w:rsidRDefault="00E02560" w:rsidP="00E02560">
      <w:pPr>
        <w:ind w:left="1416"/>
        <w:rPr>
          <w:rFonts w:asciiTheme="minorHAnsi" w:hAnsiTheme="minorHAnsi" w:cstheme="minorHAnsi"/>
          <w:b/>
        </w:rPr>
      </w:pPr>
    </w:p>
    <w:p w:rsidR="003A1F9F" w:rsidRDefault="003A1F9F">
      <w:pPr>
        <w:spacing w:after="0"/>
        <w:jc w:val="left"/>
        <w:rPr>
          <w:b/>
          <w:bCs/>
          <w:sz w:val="26"/>
        </w:rPr>
      </w:pPr>
      <w:r>
        <w:br w:type="page"/>
      </w:r>
    </w:p>
    <w:p w:rsidR="00402D0E" w:rsidRPr="001D7630" w:rsidRDefault="00402D0E" w:rsidP="00804514">
      <w:pPr>
        <w:pStyle w:val="Titre4"/>
      </w:pPr>
      <w:r w:rsidRPr="001D7630">
        <w:lastRenderedPageBreak/>
        <w:t>Répertoire schematrons/moteur</w:t>
      </w:r>
    </w:p>
    <w:p w:rsidR="00214D11" w:rsidRPr="00595374" w:rsidRDefault="0056406B" w:rsidP="006A0CA4">
      <w:pPr>
        <w:rPr>
          <w:rFonts w:asciiTheme="minorHAnsi" w:hAnsiTheme="minorHAnsi"/>
          <w:sz w:val="20"/>
        </w:rPr>
      </w:pPr>
      <w:r w:rsidRPr="00595374">
        <w:rPr>
          <w:rFonts w:asciiTheme="minorHAnsi" w:hAnsiTheme="minorHAnsi"/>
          <w:sz w:val="20"/>
        </w:rPr>
        <w:t>Ce répertoire contient les éléments permettant d’effectuer le</w:t>
      </w:r>
      <w:r w:rsidR="00E305A4" w:rsidRPr="00595374">
        <w:rPr>
          <w:rFonts w:asciiTheme="minorHAnsi" w:hAnsiTheme="minorHAnsi"/>
          <w:sz w:val="20"/>
        </w:rPr>
        <w:t>s</w:t>
      </w:r>
      <w:r w:rsidRPr="00595374">
        <w:rPr>
          <w:rFonts w:asciiTheme="minorHAnsi" w:hAnsiTheme="minorHAnsi"/>
          <w:sz w:val="20"/>
        </w:rPr>
        <w:t xml:space="preserve"> contrôle</w:t>
      </w:r>
      <w:r w:rsidR="00E305A4" w:rsidRPr="00595374">
        <w:rPr>
          <w:rFonts w:asciiTheme="minorHAnsi" w:hAnsiTheme="minorHAnsi"/>
          <w:sz w:val="20"/>
        </w:rPr>
        <w:t>s</w:t>
      </w:r>
      <w:r w:rsidRPr="00595374">
        <w:rPr>
          <w:rFonts w:asciiTheme="minorHAnsi" w:hAnsiTheme="minorHAnsi"/>
          <w:sz w:val="20"/>
        </w:rPr>
        <w:t xml:space="preserve"> d</w:t>
      </w:r>
      <w:r w:rsidR="00595374">
        <w:rPr>
          <w:rFonts w:asciiTheme="minorHAnsi" w:hAnsiTheme="minorHAnsi"/>
          <w:sz w:val="20"/>
        </w:rPr>
        <w:t>e conformité des documents CDA.</w:t>
      </w:r>
    </w:p>
    <w:p w:rsidR="00214D11" w:rsidRDefault="00214D11" w:rsidP="00214D11">
      <w:pPr>
        <w:pStyle w:val="Titre5"/>
      </w:pPr>
      <w:r>
        <w:t xml:space="preserve">Le script de lancement </w:t>
      </w:r>
      <w:r w:rsidRPr="00E305A4">
        <w:t>compilverif.bat</w:t>
      </w:r>
    </w:p>
    <w:p w:rsidR="00214D11" w:rsidRPr="00595374" w:rsidRDefault="00214D11" w:rsidP="00214D11">
      <w:pPr>
        <w:rPr>
          <w:rFonts w:asciiTheme="minorHAnsi" w:hAnsiTheme="minorHAnsi"/>
          <w:sz w:val="20"/>
        </w:rPr>
      </w:pPr>
      <w:r w:rsidRPr="00595374">
        <w:rPr>
          <w:rFonts w:asciiTheme="minorHAnsi" w:hAnsiTheme="minorHAnsi"/>
          <w:sz w:val="20"/>
        </w:rPr>
        <w:t xml:space="preserve">Le fichier </w:t>
      </w:r>
      <w:r w:rsidRPr="00595374">
        <w:rPr>
          <w:rFonts w:asciiTheme="minorHAnsi" w:hAnsiTheme="minorHAnsi"/>
          <w:b/>
          <w:i/>
          <w:sz w:val="20"/>
        </w:rPr>
        <w:t>compilverif.bat</w:t>
      </w:r>
      <w:r w:rsidRPr="00595374">
        <w:rPr>
          <w:rFonts w:asciiTheme="minorHAnsi" w:hAnsiTheme="minorHAnsi"/>
          <w:sz w:val="20"/>
        </w:rPr>
        <w:t xml:space="preserve"> est un script de lancement des deux moteurs de vérification de la conformité (conformité d’un document au schéma CDA_extended.xsd + conformité aux schématrons) pour l’environnement Windows et qui comporte</w:t>
      </w:r>
      <w:r w:rsidR="00274FD0" w:rsidRPr="00595374">
        <w:rPr>
          <w:rFonts w:asciiTheme="minorHAnsi" w:hAnsiTheme="minorHAnsi"/>
          <w:sz w:val="20"/>
        </w:rPr>
        <w:t> </w:t>
      </w:r>
      <w:r w:rsidRPr="00595374">
        <w:rPr>
          <w:rFonts w:asciiTheme="minorHAnsi" w:hAnsiTheme="minorHAnsi"/>
          <w:sz w:val="20"/>
        </w:rPr>
        <w:t>:</w:t>
      </w:r>
    </w:p>
    <w:p w:rsidR="00214D11" w:rsidRPr="00595374" w:rsidRDefault="00214D11" w:rsidP="00214D11">
      <w:pPr>
        <w:pStyle w:val="Paragraphedeliste"/>
        <w:numPr>
          <w:ilvl w:val="0"/>
          <w:numId w:val="4"/>
        </w:numPr>
        <w:rPr>
          <w:rFonts w:asciiTheme="minorHAnsi" w:hAnsiTheme="minorHAnsi"/>
          <w:sz w:val="20"/>
        </w:rPr>
      </w:pPr>
      <w:r w:rsidRPr="00595374">
        <w:rPr>
          <w:rFonts w:asciiTheme="minorHAnsi" w:hAnsiTheme="minorHAnsi"/>
          <w:b/>
          <w:sz w:val="20"/>
        </w:rPr>
        <w:t>Un premier paramètre d’appel obligatoire</w:t>
      </w:r>
      <w:r w:rsidRPr="00595374">
        <w:rPr>
          <w:rFonts w:asciiTheme="minorHAnsi" w:hAnsiTheme="minorHAnsi"/>
          <w:sz w:val="20"/>
        </w:rPr>
        <w:t xml:space="preserve"> qui est le </w:t>
      </w:r>
      <w:r w:rsidRPr="00595374">
        <w:rPr>
          <w:rFonts w:asciiTheme="minorHAnsi" w:hAnsiTheme="minorHAnsi"/>
          <w:b/>
          <w:sz w:val="20"/>
        </w:rPr>
        <w:t>nom du document CDA à vérifier</w:t>
      </w:r>
      <w:r w:rsidRPr="00595374">
        <w:rPr>
          <w:rFonts w:asciiTheme="minorHAnsi" w:hAnsiTheme="minorHAnsi"/>
          <w:sz w:val="20"/>
        </w:rPr>
        <w:t xml:space="preserve">. Le document à vérifier doit se trouver dans le répertoire </w:t>
      </w:r>
      <w:r w:rsidRPr="00595374">
        <w:rPr>
          <w:rFonts w:asciiTheme="minorHAnsi" w:hAnsiTheme="minorHAnsi"/>
          <w:i/>
          <w:sz w:val="20"/>
        </w:rPr>
        <w:t>testContenuCDA</w:t>
      </w:r>
      <w:r w:rsidRPr="00595374">
        <w:rPr>
          <w:rFonts w:asciiTheme="minorHAnsi" w:hAnsiTheme="minorHAnsi"/>
          <w:sz w:val="20"/>
        </w:rPr>
        <w:t>.</w:t>
      </w:r>
    </w:p>
    <w:p w:rsidR="00214D11" w:rsidRPr="00595374" w:rsidRDefault="00214D11" w:rsidP="00214D11">
      <w:pPr>
        <w:pStyle w:val="Paragraphedeliste"/>
        <w:numPr>
          <w:ilvl w:val="0"/>
          <w:numId w:val="4"/>
        </w:numPr>
        <w:rPr>
          <w:rFonts w:asciiTheme="minorHAnsi" w:hAnsiTheme="minorHAnsi"/>
          <w:sz w:val="20"/>
        </w:rPr>
      </w:pPr>
      <w:r w:rsidRPr="00595374">
        <w:rPr>
          <w:rFonts w:asciiTheme="minorHAnsi" w:hAnsiTheme="minorHAnsi"/>
          <w:b/>
          <w:sz w:val="20"/>
        </w:rPr>
        <w:t>Un second paramètre d’appel optionnel</w:t>
      </w:r>
      <w:r w:rsidRPr="00595374">
        <w:rPr>
          <w:rFonts w:asciiTheme="minorHAnsi" w:hAnsiTheme="minorHAnsi"/>
          <w:sz w:val="20"/>
        </w:rPr>
        <w:t xml:space="preserve"> qui est le </w:t>
      </w:r>
      <w:r w:rsidRPr="00595374">
        <w:rPr>
          <w:rFonts w:asciiTheme="minorHAnsi" w:hAnsiTheme="minorHAnsi"/>
          <w:b/>
          <w:sz w:val="20"/>
        </w:rPr>
        <w:t>nom du schématron à utiliser</w:t>
      </w:r>
      <w:r w:rsidRPr="00595374">
        <w:rPr>
          <w:rFonts w:asciiTheme="minorHAnsi" w:hAnsiTheme="minorHAnsi"/>
          <w:sz w:val="20"/>
        </w:rPr>
        <w:t xml:space="preserve"> pour la vérification. Le schématron doit être présent dans le répertoire </w:t>
      </w:r>
      <w:r w:rsidRPr="00595374">
        <w:rPr>
          <w:rFonts w:asciiTheme="minorHAnsi" w:hAnsiTheme="minorHAnsi"/>
          <w:i/>
          <w:sz w:val="20"/>
        </w:rPr>
        <w:t>schematrons</w:t>
      </w:r>
      <w:r w:rsidRPr="00595374">
        <w:rPr>
          <w:rFonts w:asciiTheme="minorHAnsi" w:hAnsiTheme="minorHAnsi"/>
          <w:sz w:val="20"/>
        </w:rPr>
        <w:t xml:space="preserve">. </w:t>
      </w:r>
    </w:p>
    <w:p w:rsidR="00605D49" w:rsidRPr="00595374" w:rsidRDefault="00214D11" w:rsidP="00595374">
      <w:pPr>
        <w:ind w:left="360"/>
        <w:rPr>
          <w:rFonts w:asciiTheme="minorHAnsi" w:hAnsiTheme="minorHAnsi"/>
          <w:sz w:val="20"/>
        </w:rPr>
      </w:pPr>
      <w:r w:rsidRPr="00595374">
        <w:rPr>
          <w:rFonts w:asciiTheme="minorHAnsi" w:hAnsiTheme="minorHAnsi"/>
          <w:sz w:val="20"/>
        </w:rPr>
        <w:t xml:space="preserve">Si ce second paramètre n’est pas indiqué, la vérification réalisée est la conformité au volet </w:t>
      </w:r>
      <w:r w:rsidRPr="00595374">
        <w:rPr>
          <w:rFonts w:asciiTheme="minorHAnsi" w:hAnsiTheme="minorHAnsi"/>
          <w:i/>
          <w:sz w:val="20"/>
        </w:rPr>
        <w:t>Structuration Minimale de Documents Médicaux.</w:t>
      </w:r>
    </w:p>
    <w:p w:rsidR="0056406B" w:rsidRDefault="0056406B" w:rsidP="00804514">
      <w:pPr>
        <w:pStyle w:val="Titre5"/>
      </w:pPr>
      <w:bookmarkStart w:id="13" w:name="_Ref478386059"/>
      <w:r>
        <w:t>L’outil GUI</w:t>
      </w:r>
    </w:p>
    <w:p w:rsidR="0056406B" w:rsidRPr="00595374" w:rsidRDefault="0056406B" w:rsidP="0056406B">
      <w:pPr>
        <w:rPr>
          <w:rFonts w:asciiTheme="minorHAnsi" w:hAnsiTheme="minorHAnsi" w:cstheme="minorHAnsi"/>
          <w:sz w:val="20"/>
        </w:rPr>
      </w:pPr>
      <w:r w:rsidRPr="00595374">
        <w:rPr>
          <w:rFonts w:asciiTheme="minorHAnsi" w:hAnsiTheme="minorHAnsi" w:cstheme="minorHAnsi"/>
          <w:sz w:val="20"/>
        </w:rPr>
        <w:t xml:space="preserve">GUI </w:t>
      </w:r>
      <w:r w:rsidR="0056320D" w:rsidRPr="00595374">
        <w:rPr>
          <w:rFonts w:asciiTheme="minorHAnsi" w:hAnsiTheme="minorHAnsi" w:cstheme="minorHAnsi"/>
          <w:sz w:val="20"/>
        </w:rPr>
        <w:t xml:space="preserve">(Graphical User Interface) est un </w:t>
      </w:r>
      <w:r w:rsidRPr="00595374">
        <w:rPr>
          <w:rFonts w:asciiTheme="minorHAnsi" w:hAnsiTheme="minorHAnsi" w:cstheme="minorHAnsi"/>
          <w:sz w:val="20"/>
        </w:rPr>
        <w:t>utilitaire</w:t>
      </w:r>
      <w:r w:rsidR="0056320D" w:rsidRPr="00595374">
        <w:rPr>
          <w:rFonts w:asciiTheme="minorHAnsi" w:hAnsiTheme="minorHAnsi" w:cstheme="minorHAnsi"/>
          <w:sz w:val="20"/>
        </w:rPr>
        <w:t xml:space="preserve"> </w:t>
      </w:r>
      <w:r w:rsidR="00E305A4" w:rsidRPr="00595374">
        <w:rPr>
          <w:rFonts w:asciiTheme="minorHAnsi" w:hAnsiTheme="minorHAnsi" w:cstheme="minorHAnsi"/>
          <w:sz w:val="20"/>
        </w:rPr>
        <w:t xml:space="preserve">développé par l’ANS </w:t>
      </w:r>
      <w:r w:rsidR="0056320D" w:rsidRPr="00595374">
        <w:rPr>
          <w:rFonts w:asciiTheme="minorHAnsi" w:hAnsiTheme="minorHAnsi" w:cstheme="minorHAnsi"/>
          <w:sz w:val="20"/>
        </w:rPr>
        <w:t>qui</w:t>
      </w:r>
      <w:r w:rsidRPr="00595374">
        <w:rPr>
          <w:rFonts w:asciiTheme="minorHAnsi" w:hAnsiTheme="minorHAnsi" w:cstheme="minorHAnsi"/>
          <w:sz w:val="20"/>
        </w:rPr>
        <w:t xml:space="preserve"> encapsule </w:t>
      </w:r>
      <w:r w:rsidR="0056320D" w:rsidRPr="00595374">
        <w:rPr>
          <w:rFonts w:asciiTheme="minorHAnsi" w:hAnsiTheme="minorHAnsi" w:cstheme="minorHAnsi"/>
          <w:sz w:val="20"/>
        </w:rPr>
        <w:t xml:space="preserve">le script de lancement </w:t>
      </w:r>
      <w:r w:rsidR="0056320D" w:rsidRPr="00595374">
        <w:rPr>
          <w:rFonts w:asciiTheme="minorHAnsi" w:hAnsiTheme="minorHAnsi" w:cstheme="minorHAnsi"/>
          <w:b/>
          <w:i/>
          <w:sz w:val="20"/>
        </w:rPr>
        <w:t>compilverif.bat</w:t>
      </w:r>
      <w:r w:rsidRPr="00595374">
        <w:rPr>
          <w:rFonts w:asciiTheme="minorHAnsi" w:hAnsiTheme="minorHAnsi" w:cstheme="minorHAnsi"/>
          <w:sz w:val="20"/>
        </w:rPr>
        <w:t xml:space="preserve"> </w:t>
      </w:r>
      <w:r w:rsidR="0056320D" w:rsidRPr="00595374">
        <w:rPr>
          <w:rFonts w:asciiTheme="minorHAnsi" w:hAnsiTheme="minorHAnsi" w:cstheme="minorHAnsi"/>
          <w:sz w:val="20"/>
        </w:rPr>
        <w:t>dans</w:t>
      </w:r>
      <w:r w:rsidRPr="00595374">
        <w:rPr>
          <w:rFonts w:asciiTheme="minorHAnsi" w:hAnsiTheme="minorHAnsi" w:cstheme="minorHAnsi"/>
          <w:sz w:val="20"/>
        </w:rPr>
        <w:t xml:space="preserve"> une i</w:t>
      </w:r>
      <w:r w:rsidR="0056320D" w:rsidRPr="00595374">
        <w:rPr>
          <w:rFonts w:asciiTheme="minorHAnsi" w:hAnsiTheme="minorHAnsi" w:cstheme="minorHAnsi"/>
          <w:sz w:val="20"/>
        </w:rPr>
        <w:t>nterface graphique utilisateur.</w:t>
      </w:r>
    </w:p>
    <w:p w:rsidR="0056320D" w:rsidRPr="00595374" w:rsidRDefault="0056320D" w:rsidP="0056320D">
      <w:pPr>
        <w:rPr>
          <w:rFonts w:asciiTheme="minorHAnsi" w:hAnsiTheme="minorHAnsi" w:cstheme="minorHAnsi"/>
          <w:b/>
          <w:color w:val="0070C0"/>
          <w:sz w:val="20"/>
        </w:rPr>
      </w:pPr>
      <w:r w:rsidRPr="00595374">
        <w:rPr>
          <w:rFonts w:asciiTheme="minorHAnsi" w:hAnsiTheme="minorHAnsi" w:cstheme="minorHAnsi"/>
          <w:b/>
          <w:color w:val="0070C0"/>
          <w:sz w:val="20"/>
        </w:rPr>
        <w:t>Pour utiliser l’outil GUI, voir §</w:t>
      </w:r>
      <w:r w:rsidRPr="00595374">
        <w:rPr>
          <w:rFonts w:asciiTheme="minorHAnsi" w:hAnsiTheme="minorHAnsi" w:cstheme="minorHAnsi"/>
          <w:b/>
          <w:color w:val="0070C0"/>
          <w:sz w:val="20"/>
        </w:rPr>
        <w:fldChar w:fldCharType="begin"/>
      </w:r>
      <w:r w:rsidRPr="00595374">
        <w:rPr>
          <w:rFonts w:asciiTheme="minorHAnsi" w:hAnsiTheme="minorHAnsi" w:cstheme="minorHAnsi"/>
          <w:b/>
          <w:color w:val="0070C0"/>
          <w:sz w:val="20"/>
        </w:rPr>
        <w:instrText xml:space="preserve"> REF _Ref479061947 \r \h  \* MERGEFORMAT </w:instrText>
      </w:r>
      <w:r w:rsidRPr="00595374">
        <w:rPr>
          <w:rFonts w:asciiTheme="minorHAnsi" w:hAnsiTheme="minorHAnsi" w:cstheme="minorHAnsi"/>
          <w:b/>
          <w:color w:val="0070C0"/>
          <w:sz w:val="20"/>
        </w:rPr>
      </w:r>
      <w:r w:rsidRPr="00595374">
        <w:rPr>
          <w:rFonts w:asciiTheme="minorHAnsi" w:hAnsiTheme="minorHAnsi" w:cstheme="minorHAnsi"/>
          <w:b/>
          <w:color w:val="0070C0"/>
          <w:sz w:val="20"/>
        </w:rPr>
        <w:fldChar w:fldCharType="separate"/>
      </w:r>
      <w:r w:rsidR="009B339D" w:rsidRPr="00595374">
        <w:rPr>
          <w:rFonts w:asciiTheme="minorHAnsi" w:hAnsiTheme="minorHAnsi" w:cstheme="minorHAnsi"/>
          <w:b/>
          <w:color w:val="0070C0"/>
          <w:sz w:val="20"/>
        </w:rPr>
        <w:t>4</w:t>
      </w:r>
      <w:r w:rsidRPr="00595374">
        <w:rPr>
          <w:rFonts w:asciiTheme="minorHAnsi" w:hAnsiTheme="minorHAnsi" w:cstheme="minorHAnsi"/>
          <w:b/>
          <w:color w:val="0070C0"/>
          <w:sz w:val="20"/>
        </w:rPr>
        <w:fldChar w:fldCharType="end"/>
      </w:r>
      <w:r w:rsidRPr="00595374">
        <w:rPr>
          <w:rFonts w:asciiTheme="minorHAnsi" w:hAnsiTheme="minorHAnsi" w:cstheme="minorHAnsi"/>
          <w:b/>
          <w:color w:val="0070C0"/>
          <w:sz w:val="20"/>
        </w:rPr>
        <w:t xml:space="preserve"> </w:t>
      </w:r>
      <w:r w:rsidRPr="00595374">
        <w:rPr>
          <w:rFonts w:asciiTheme="minorHAnsi" w:hAnsiTheme="minorHAnsi" w:cstheme="minorHAnsi"/>
          <w:b/>
          <w:color w:val="0070C0"/>
          <w:sz w:val="20"/>
        </w:rPr>
        <w:fldChar w:fldCharType="begin"/>
      </w:r>
      <w:r w:rsidRPr="00595374">
        <w:rPr>
          <w:rFonts w:asciiTheme="minorHAnsi" w:hAnsiTheme="minorHAnsi" w:cstheme="minorHAnsi"/>
          <w:b/>
          <w:color w:val="0070C0"/>
          <w:sz w:val="20"/>
        </w:rPr>
        <w:instrText xml:space="preserve"> REF _Ref479061964 \h  \* MERGEFORMAT </w:instrText>
      </w:r>
      <w:r w:rsidRPr="00595374">
        <w:rPr>
          <w:rFonts w:asciiTheme="minorHAnsi" w:hAnsiTheme="minorHAnsi" w:cstheme="minorHAnsi"/>
          <w:b/>
          <w:color w:val="0070C0"/>
          <w:sz w:val="20"/>
        </w:rPr>
      </w:r>
      <w:r w:rsidRPr="00595374">
        <w:rPr>
          <w:rFonts w:asciiTheme="minorHAnsi" w:hAnsiTheme="minorHAnsi" w:cstheme="minorHAnsi"/>
          <w:b/>
          <w:color w:val="0070C0"/>
          <w:sz w:val="20"/>
        </w:rPr>
        <w:fldChar w:fldCharType="separate"/>
      </w:r>
      <w:r w:rsidR="009B339D" w:rsidRPr="00595374">
        <w:rPr>
          <w:rFonts w:asciiTheme="minorHAnsi" w:hAnsiTheme="minorHAnsi" w:cstheme="minorHAnsi"/>
          <w:b/>
          <w:color w:val="0070C0"/>
          <w:sz w:val="20"/>
        </w:rPr>
        <w:t>Procédure pour vérifier un document</w:t>
      </w:r>
      <w:r w:rsidRPr="00595374">
        <w:rPr>
          <w:rFonts w:asciiTheme="minorHAnsi" w:hAnsiTheme="minorHAnsi" w:cstheme="minorHAnsi"/>
          <w:b/>
          <w:color w:val="0070C0"/>
          <w:sz w:val="20"/>
        </w:rPr>
        <w:fldChar w:fldCharType="end"/>
      </w:r>
      <w:r w:rsidR="00214D11" w:rsidRPr="00595374">
        <w:rPr>
          <w:rFonts w:asciiTheme="minorHAnsi" w:hAnsiTheme="minorHAnsi" w:cstheme="minorHAnsi"/>
          <w:b/>
          <w:color w:val="0070C0"/>
          <w:sz w:val="20"/>
        </w:rPr>
        <w:t xml:space="preserve"> CDA</w:t>
      </w:r>
      <w:r w:rsidRPr="00595374">
        <w:rPr>
          <w:rFonts w:asciiTheme="minorHAnsi" w:hAnsiTheme="minorHAnsi" w:cstheme="minorHAnsi"/>
          <w:b/>
          <w:color w:val="0070C0"/>
          <w:sz w:val="20"/>
        </w:rPr>
        <w:t>.</w:t>
      </w:r>
    </w:p>
    <w:p w:rsidR="0056406B" w:rsidRPr="00134180" w:rsidRDefault="0056406B" w:rsidP="00804514">
      <w:pPr>
        <w:pStyle w:val="Titre5"/>
      </w:pPr>
      <w:r w:rsidRPr="00134180">
        <w:t xml:space="preserve">Moteur de </w:t>
      </w:r>
      <w:r>
        <w:t>vérification de la conformité</w:t>
      </w:r>
      <w:r w:rsidRPr="00134180">
        <w:t xml:space="preserve"> d’un document au schéma CDA</w:t>
      </w:r>
      <w:r>
        <w:t>_extended</w:t>
      </w:r>
      <w:r w:rsidRPr="00134180">
        <w:t>.xsd</w:t>
      </w:r>
    </w:p>
    <w:p w:rsidR="0056406B" w:rsidRPr="00595374" w:rsidRDefault="0056406B" w:rsidP="0056406B">
      <w:pPr>
        <w:rPr>
          <w:rFonts w:asciiTheme="minorHAnsi" w:hAnsiTheme="minorHAnsi"/>
          <w:b/>
          <w:sz w:val="20"/>
        </w:rPr>
      </w:pPr>
      <w:r w:rsidRPr="00595374">
        <w:rPr>
          <w:rFonts w:asciiTheme="minorHAnsi" w:hAnsiTheme="minorHAnsi"/>
          <w:sz w:val="20"/>
        </w:rPr>
        <w:t>Le moteur de vérification de la conformité d’un document au schéma CDA_extended.xsd</w:t>
      </w:r>
      <w:r w:rsidRPr="00595374">
        <w:rPr>
          <w:rFonts w:asciiTheme="minorHAnsi" w:hAnsiTheme="minorHAnsi"/>
          <w:b/>
          <w:sz w:val="20"/>
        </w:rPr>
        <w:t xml:space="preserve"> </w:t>
      </w:r>
      <w:r w:rsidRPr="00595374">
        <w:rPr>
          <w:rFonts w:asciiTheme="minorHAnsi" w:hAnsiTheme="minorHAnsi"/>
          <w:sz w:val="20"/>
        </w:rPr>
        <w:t xml:space="preserve">est le moteur </w:t>
      </w:r>
      <w:r w:rsidRPr="00595374">
        <w:rPr>
          <w:rFonts w:asciiTheme="minorHAnsi" w:hAnsiTheme="minorHAnsi"/>
          <w:b/>
          <w:sz w:val="20"/>
        </w:rPr>
        <w:t xml:space="preserve">xsdvalidator-1.2.jar. </w:t>
      </w:r>
    </w:p>
    <w:p w:rsidR="0056406B" w:rsidRPr="00595374" w:rsidRDefault="0056406B" w:rsidP="0056406B">
      <w:pPr>
        <w:rPr>
          <w:rFonts w:asciiTheme="minorHAnsi" w:hAnsiTheme="minorHAnsi"/>
          <w:sz w:val="20"/>
        </w:rPr>
      </w:pPr>
      <w:r w:rsidRPr="00595374">
        <w:rPr>
          <w:rFonts w:asciiTheme="minorHAnsi" w:hAnsiTheme="minorHAnsi"/>
          <w:sz w:val="20"/>
        </w:rPr>
        <w:t>Ce moteur est open source, libre de droits et écrit en Java et exécutable sous tout OS s</w:t>
      </w:r>
      <w:r w:rsidR="00214D11" w:rsidRPr="00595374">
        <w:rPr>
          <w:rFonts w:asciiTheme="minorHAnsi" w:hAnsiTheme="minorHAnsi"/>
          <w:sz w:val="20"/>
        </w:rPr>
        <w:t>upportant l’environnement Java.</w:t>
      </w:r>
    </w:p>
    <w:bookmarkEnd w:id="13"/>
    <w:p w:rsidR="006A0CA4" w:rsidRDefault="006A0CA4" w:rsidP="00804514">
      <w:pPr>
        <w:pStyle w:val="Titre5"/>
      </w:pPr>
      <w:r>
        <w:t xml:space="preserve">Moteur </w:t>
      </w:r>
      <w:r w:rsidR="00605D49" w:rsidRPr="00134180">
        <w:t xml:space="preserve">de </w:t>
      </w:r>
      <w:r w:rsidR="00605D49">
        <w:t>vérification de la conformité</w:t>
      </w:r>
      <w:r w:rsidR="00605D49" w:rsidRPr="00134180">
        <w:t xml:space="preserve"> </w:t>
      </w:r>
      <w:r w:rsidR="00BD7928">
        <w:t>d’un document aux schématrons</w:t>
      </w:r>
    </w:p>
    <w:p w:rsidR="00134180" w:rsidRPr="00595374" w:rsidRDefault="00BD7928" w:rsidP="006A0CA4">
      <w:pPr>
        <w:rPr>
          <w:rFonts w:asciiTheme="minorHAnsi" w:hAnsiTheme="minorHAnsi" w:cstheme="minorHAnsi"/>
          <w:sz w:val="20"/>
        </w:rPr>
      </w:pPr>
      <w:r w:rsidRPr="00595374">
        <w:rPr>
          <w:rFonts w:asciiTheme="minorHAnsi" w:hAnsiTheme="minorHAnsi" w:cstheme="minorHAnsi"/>
          <w:sz w:val="20"/>
        </w:rPr>
        <w:t xml:space="preserve">Le moteur utilisé pour la </w:t>
      </w:r>
      <w:r w:rsidR="00605D49" w:rsidRPr="00595374">
        <w:rPr>
          <w:rFonts w:asciiTheme="minorHAnsi" w:hAnsiTheme="minorHAnsi" w:cstheme="minorHAnsi"/>
          <w:sz w:val="20"/>
        </w:rPr>
        <w:t xml:space="preserve">vérification de la conformité d’un document </w:t>
      </w:r>
      <w:r w:rsidRPr="00595374">
        <w:rPr>
          <w:rFonts w:asciiTheme="minorHAnsi" w:hAnsiTheme="minorHAnsi" w:cstheme="minorHAnsi"/>
          <w:sz w:val="20"/>
        </w:rPr>
        <w:t>aux schématrons est l</w:t>
      </w:r>
      <w:r w:rsidR="006A0CA4" w:rsidRPr="00595374">
        <w:rPr>
          <w:rFonts w:asciiTheme="minorHAnsi" w:hAnsiTheme="minorHAnsi" w:cstheme="minorHAnsi"/>
          <w:sz w:val="20"/>
        </w:rPr>
        <w:t xml:space="preserve">e moteur </w:t>
      </w:r>
      <w:r w:rsidR="006A0CA4" w:rsidRPr="00595374">
        <w:rPr>
          <w:rFonts w:asciiTheme="minorHAnsi" w:hAnsiTheme="minorHAnsi" w:cstheme="minorHAnsi"/>
          <w:b/>
          <w:i/>
          <w:sz w:val="20"/>
        </w:rPr>
        <w:t>saxon9he.jar</w:t>
      </w:r>
      <w:r w:rsidRPr="00595374">
        <w:rPr>
          <w:rFonts w:asciiTheme="minorHAnsi" w:hAnsiTheme="minorHAnsi" w:cstheme="minorHAnsi"/>
          <w:b/>
          <w:i/>
          <w:sz w:val="20"/>
        </w:rPr>
        <w:t>.</w:t>
      </w:r>
      <w:r w:rsidR="00F23233" w:rsidRPr="00595374">
        <w:rPr>
          <w:rFonts w:asciiTheme="minorHAnsi" w:hAnsiTheme="minorHAnsi" w:cstheme="minorHAnsi"/>
          <w:b/>
          <w:i/>
          <w:sz w:val="20"/>
        </w:rPr>
        <w:t xml:space="preserve"> </w:t>
      </w:r>
      <w:r w:rsidRPr="00595374">
        <w:rPr>
          <w:rFonts w:asciiTheme="minorHAnsi" w:hAnsiTheme="minorHAnsi" w:cstheme="minorHAnsi"/>
          <w:sz w:val="20"/>
        </w:rPr>
        <w:t>C</w:t>
      </w:r>
      <w:r w:rsidR="006A0CA4" w:rsidRPr="00595374">
        <w:rPr>
          <w:rFonts w:asciiTheme="minorHAnsi" w:hAnsiTheme="minorHAnsi" w:cstheme="minorHAnsi"/>
          <w:sz w:val="20"/>
        </w:rPr>
        <w:t>e moteur</w:t>
      </w:r>
      <w:r w:rsidRPr="00595374">
        <w:rPr>
          <w:rFonts w:asciiTheme="minorHAnsi" w:hAnsiTheme="minorHAnsi" w:cstheme="minorHAnsi"/>
          <w:sz w:val="20"/>
        </w:rPr>
        <w:t xml:space="preserve"> SAXON version 9.3 </w:t>
      </w:r>
      <w:r w:rsidR="006A0CA4" w:rsidRPr="00595374">
        <w:rPr>
          <w:rFonts w:asciiTheme="minorHAnsi" w:hAnsiTheme="minorHAnsi" w:cstheme="minorHAnsi"/>
          <w:sz w:val="20"/>
        </w:rPr>
        <w:t>d</w:t>
      </w:r>
      <w:r w:rsidRPr="00595374">
        <w:rPr>
          <w:rFonts w:asciiTheme="minorHAnsi" w:hAnsiTheme="minorHAnsi" w:cstheme="minorHAnsi"/>
          <w:sz w:val="20"/>
        </w:rPr>
        <w:t>e</w:t>
      </w:r>
      <w:r w:rsidR="006A0CA4" w:rsidRPr="00595374">
        <w:rPr>
          <w:rFonts w:asciiTheme="minorHAnsi" w:hAnsiTheme="minorHAnsi" w:cstheme="minorHAnsi"/>
          <w:sz w:val="20"/>
        </w:rPr>
        <w:t xml:space="preserve"> l’édition HE </w:t>
      </w:r>
      <w:r w:rsidRPr="00595374">
        <w:rPr>
          <w:rFonts w:asciiTheme="minorHAnsi" w:hAnsiTheme="minorHAnsi" w:cstheme="minorHAnsi"/>
          <w:sz w:val="20"/>
        </w:rPr>
        <w:t xml:space="preserve">(‘home </w:t>
      </w:r>
      <w:r w:rsidRPr="00595374">
        <w:rPr>
          <w:rFonts w:asciiTheme="minorHAnsi" w:hAnsiTheme="minorHAnsi" w:cstheme="minorHAnsi"/>
          <w:iCs/>
          <w:sz w:val="20"/>
        </w:rPr>
        <w:t>edition’</w:t>
      </w:r>
      <w:r w:rsidRPr="00595374">
        <w:rPr>
          <w:rFonts w:asciiTheme="minorHAnsi" w:hAnsiTheme="minorHAnsi" w:cstheme="minorHAnsi"/>
          <w:sz w:val="20"/>
        </w:rPr>
        <w:t>)</w:t>
      </w:r>
      <w:r w:rsidR="00125774" w:rsidRPr="00595374">
        <w:rPr>
          <w:rFonts w:asciiTheme="minorHAnsi" w:hAnsiTheme="minorHAnsi" w:cstheme="minorHAnsi"/>
          <w:sz w:val="20"/>
        </w:rPr>
        <w:t xml:space="preserve"> est</w:t>
      </w:r>
      <w:r w:rsidRPr="00595374">
        <w:rPr>
          <w:rFonts w:asciiTheme="minorHAnsi" w:hAnsiTheme="minorHAnsi" w:cstheme="minorHAnsi"/>
          <w:sz w:val="20"/>
        </w:rPr>
        <w:t xml:space="preserve"> </w:t>
      </w:r>
      <w:r w:rsidR="006A0CA4" w:rsidRPr="00595374">
        <w:rPr>
          <w:rFonts w:asciiTheme="minorHAnsi" w:hAnsiTheme="minorHAnsi" w:cstheme="minorHAnsi"/>
          <w:sz w:val="20"/>
        </w:rPr>
        <w:t>téléchargeable gratuitement depuis le site de SAXONICA</w:t>
      </w:r>
      <w:r w:rsidR="00274FD0" w:rsidRPr="00595374">
        <w:rPr>
          <w:rFonts w:asciiTheme="minorHAnsi" w:hAnsiTheme="minorHAnsi" w:cstheme="minorHAnsi"/>
          <w:sz w:val="20"/>
        </w:rPr>
        <w:t> </w:t>
      </w:r>
      <w:r w:rsidR="006A0CA4" w:rsidRPr="00595374">
        <w:rPr>
          <w:rFonts w:asciiTheme="minorHAnsi" w:hAnsiTheme="minorHAnsi" w:cstheme="minorHAnsi"/>
          <w:sz w:val="20"/>
        </w:rPr>
        <w:t xml:space="preserve">: </w:t>
      </w:r>
      <w:hyperlink r:id="rId27" w:history="1">
        <w:r w:rsidR="00185402" w:rsidRPr="00595374">
          <w:rPr>
            <w:rStyle w:val="Lienhypertexte"/>
            <w:rFonts w:asciiTheme="minorHAnsi" w:hAnsiTheme="minorHAnsi" w:cstheme="minorHAnsi"/>
            <w:sz w:val="20"/>
          </w:rPr>
          <w:t>http://www.saxonica.com/welcome/welcome.xml</w:t>
        </w:r>
      </w:hyperlink>
      <w:r w:rsidR="006A0CA4" w:rsidRPr="00595374">
        <w:rPr>
          <w:rStyle w:val="Lienhypertexte"/>
          <w:rFonts w:asciiTheme="minorHAnsi" w:hAnsiTheme="minorHAnsi" w:cstheme="minorHAnsi"/>
          <w:color w:val="auto"/>
          <w:sz w:val="20"/>
          <w:u w:val="none"/>
        </w:rPr>
        <w:t xml:space="preserve">. </w:t>
      </w:r>
      <w:r w:rsidR="006A0CA4" w:rsidRPr="00595374">
        <w:rPr>
          <w:rFonts w:asciiTheme="minorHAnsi" w:hAnsiTheme="minorHAnsi" w:cstheme="minorHAnsi"/>
          <w:sz w:val="20"/>
        </w:rPr>
        <w:t xml:space="preserve">Il est livré sans aucune modification et il est utilisable sous les termes de la licence Saxon-HE disponibles sur la page </w:t>
      </w:r>
      <w:hyperlink r:id="rId28" w:history="1">
        <w:r w:rsidR="00185402" w:rsidRPr="00595374">
          <w:rPr>
            <w:rStyle w:val="Lienhypertexte"/>
            <w:rFonts w:asciiTheme="minorHAnsi" w:hAnsiTheme="minorHAnsi" w:cstheme="minorHAnsi"/>
            <w:sz w:val="20"/>
          </w:rPr>
          <w:t>http://www.saxonica.com/license/license.xml</w:t>
        </w:r>
      </w:hyperlink>
      <w:r w:rsidR="006A0CA4" w:rsidRPr="00595374">
        <w:rPr>
          <w:rFonts w:asciiTheme="minorHAnsi" w:hAnsiTheme="minorHAnsi" w:cstheme="minorHAnsi"/>
          <w:sz w:val="20"/>
        </w:rPr>
        <w:t xml:space="preserve"> et qui renvoient à la licence générique MPL 1.0 détaillée sur la page </w:t>
      </w:r>
      <w:hyperlink r:id="rId29" w:history="1">
        <w:r w:rsidR="00185402" w:rsidRPr="00595374">
          <w:rPr>
            <w:rStyle w:val="Lienhypertexte"/>
            <w:rFonts w:asciiTheme="minorHAnsi" w:hAnsiTheme="minorHAnsi" w:cstheme="minorHAnsi"/>
            <w:sz w:val="20"/>
          </w:rPr>
          <w:t>http://www.mozilla.org/MPL/MPL-1.0.html</w:t>
        </w:r>
      </w:hyperlink>
      <w:r w:rsidR="006A0CA4" w:rsidRPr="00595374">
        <w:rPr>
          <w:rFonts w:asciiTheme="minorHAnsi" w:hAnsiTheme="minorHAnsi" w:cstheme="minorHAnsi"/>
          <w:sz w:val="20"/>
        </w:rPr>
        <w:t xml:space="preserve">. </w:t>
      </w:r>
    </w:p>
    <w:p w:rsidR="006A0CA4" w:rsidRPr="00595374" w:rsidRDefault="00134180" w:rsidP="006A0CA4">
      <w:pPr>
        <w:rPr>
          <w:rFonts w:asciiTheme="minorHAnsi" w:hAnsiTheme="minorHAnsi" w:cstheme="minorHAnsi"/>
          <w:sz w:val="20"/>
        </w:rPr>
      </w:pPr>
      <w:r w:rsidRPr="00595374">
        <w:rPr>
          <w:rFonts w:asciiTheme="minorHAnsi" w:hAnsiTheme="minorHAnsi" w:cstheme="minorHAnsi"/>
          <w:sz w:val="20"/>
        </w:rPr>
        <w:t>Ce moteur, écrit en Java,</w:t>
      </w:r>
      <w:r w:rsidR="006A0CA4" w:rsidRPr="00595374">
        <w:rPr>
          <w:rFonts w:asciiTheme="minorHAnsi" w:hAnsiTheme="minorHAnsi" w:cstheme="minorHAnsi"/>
          <w:sz w:val="20"/>
        </w:rPr>
        <w:t xml:space="preserve"> est exécutable sur </w:t>
      </w:r>
      <w:r w:rsidRPr="00595374">
        <w:rPr>
          <w:rFonts w:asciiTheme="minorHAnsi" w:hAnsiTheme="minorHAnsi" w:cstheme="minorHAnsi"/>
          <w:sz w:val="20"/>
        </w:rPr>
        <w:t>tout OS supportant l’environnement Java</w:t>
      </w:r>
      <w:r w:rsidR="006A0CA4" w:rsidRPr="00595374">
        <w:rPr>
          <w:rFonts w:asciiTheme="minorHAnsi" w:hAnsiTheme="minorHAnsi" w:cstheme="minorHAnsi"/>
          <w:sz w:val="20"/>
        </w:rPr>
        <w:t>, indépendamment du système d’exploitation sous-jacent.</w:t>
      </w:r>
    </w:p>
    <w:p w:rsidR="00610AB3" w:rsidRDefault="007D19A5" w:rsidP="00804514">
      <w:pPr>
        <w:pStyle w:val="Titre5"/>
      </w:pPr>
      <w:r>
        <w:t>Les f</w:t>
      </w:r>
      <w:r w:rsidR="00402D0E" w:rsidRPr="00610AB3">
        <w:t>euilles de transformation xslt2</w:t>
      </w:r>
    </w:p>
    <w:p w:rsidR="00AC0913" w:rsidRPr="00595374" w:rsidRDefault="00610AB3" w:rsidP="008E0992">
      <w:pPr>
        <w:rPr>
          <w:rFonts w:asciiTheme="minorHAnsi" w:hAnsiTheme="minorHAnsi" w:cstheme="minorHAnsi"/>
          <w:sz w:val="20"/>
        </w:rPr>
      </w:pPr>
      <w:r w:rsidRPr="00595374">
        <w:rPr>
          <w:rFonts w:asciiTheme="minorHAnsi" w:hAnsiTheme="minorHAnsi" w:cstheme="minorHAnsi"/>
          <w:sz w:val="20"/>
        </w:rPr>
        <w:t>Ces feuilles de transformation xslt2, listées ci-après,</w:t>
      </w:r>
      <w:r w:rsidR="00402D0E" w:rsidRPr="00595374">
        <w:rPr>
          <w:rFonts w:asciiTheme="minorHAnsi" w:hAnsiTheme="minorHAnsi" w:cstheme="minorHAnsi"/>
          <w:sz w:val="20"/>
        </w:rPr>
        <w:t xml:space="preserve"> servent à compiler les schématrons sous la forme xslt2</w:t>
      </w:r>
      <w:r w:rsidR="00C71541" w:rsidRPr="00595374">
        <w:rPr>
          <w:rFonts w:asciiTheme="minorHAnsi" w:hAnsiTheme="minorHAnsi" w:cstheme="minorHAnsi"/>
          <w:sz w:val="20"/>
        </w:rPr>
        <w:t xml:space="preserve">, suivant l’implémentation de la norme ISO IEC 19757-3 </w:t>
      </w:r>
      <w:r w:rsidR="009117D9" w:rsidRPr="00595374">
        <w:rPr>
          <w:rFonts w:asciiTheme="minorHAnsi" w:hAnsiTheme="minorHAnsi" w:cstheme="minorHAnsi"/>
          <w:sz w:val="20"/>
        </w:rPr>
        <w:t xml:space="preserve">(pour plus d’information voir </w:t>
      </w:r>
      <w:hyperlink r:id="rId30" w:history="1">
        <w:r w:rsidR="00185402" w:rsidRPr="00595374">
          <w:rPr>
            <w:rStyle w:val="Lienhypertexte"/>
            <w:rFonts w:asciiTheme="minorHAnsi" w:hAnsiTheme="minorHAnsi" w:cstheme="minorHAnsi"/>
            <w:sz w:val="20"/>
          </w:rPr>
          <w:t>http</w:t>
        </w:r>
        <w:r w:rsidR="00274FD0" w:rsidRPr="00595374">
          <w:rPr>
            <w:rStyle w:val="Lienhypertexte"/>
            <w:rFonts w:asciiTheme="minorHAnsi" w:hAnsiTheme="minorHAnsi" w:cstheme="minorHAnsi"/>
            <w:sz w:val="20"/>
          </w:rPr>
          <w:t> </w:t>
        </w:r>
        <w:r w:rsidR="00185402" w:rsidRPr="00595374">
          <w:rPr>
            <w:rStyle w:val="Lienhypertexte"/>
            <w:rFonts w:asciiTheme="minorHAnsi" w:hAnsiTheme="minorHAnsi" w:cstheme="minorHAnsi"/>
            <w:sz w:val="20"/>
          </w:rPr>
          <w:t>://schematron.com/</w:t>
        </w:r>
      </w:hyperlink>
      <w:r w:rsidR="009117D9" w:rsidRPr="00595374">
        <w:rPr>
          <w:rFonts w:asciiTheme="minorHAnsi" w:hAnsiTheme="minorHAnsi" w:cstheme="minorHAnsi"/>
          <w:sz w:val="20"/>
        </w:rPr>
        <w:t>)</w:t>
      </w:r>
      <w:r w:rsidR="00274FD0" w:rsidRPr="00595374">
        <w:rPr>
          <w:rFonts w:asciiTheme="minorHAnsi" w:hAnsiTheme="minorHAnsi" w:cstheme="minorHAnsi"/>
          <w:sz w:val="20"/>
        </w:rPr>
        <w:t> </w:t>
      </w:r>
      <w:r w:rsidR="00FD10FF" w:rsidRPr="00595374">
        <w:rPr>
          <w:rFonts w:asciiTheme="minorHAnsi" w:hAnsiTheme="minorHAnsi" w:cstheme="minorHAnsi"/>
          <w:sz w:val="20"/>
        </w:rPr>
        <w:t>:</w:t>
      </w:r>
    </w:p>
    <w:p w:rsidR="00402D0E" w:rsidRPr="00595374" w:rsidRDefault="00402D0E" w:rsidP="00170BA4">
      <w:pPr>
        <w:pStyle w:val="Paragraphedeliste"/>
        <w:numPr>
          <w:ilvl w:val="0"/>
          <w:numId w:val="3"/>
        </w:numPr>
        <w:rPr>
          <w:rFonts w:asciiTheme="minorHAnsi" w:hAnsiTheme="minorHAnsi" w:cstheme="minorHAnsi"/>
          <w:sz w:val="20"/>
        </w:rPr>
      </w:pPr>
      <w:r w:rsidRPr="00595374">
        <w:rPr>
          <w:rFonts w:asciiTheme="minorHAnsi" w:hAnsiTheme="minorHAnsi" w:cstheme="minorHAnsi"/>
          <w:b/>
          <w:i/>
          <w:sz w:val="20"/>
        </w:rPr>
        <w:t>iso_dsdl_include.xsl</w:t>
      </w:r>
      <w:r w:rsidR="00274FD0" w:rsidRPr="00595374">
        <w:rPr>
          <w:rFonts w:asciiTheme="minorHAnsi" w:hAnsiTheme="minorHAnsi" w:cstheme="minorHAnsi"/>
          <w:b/>
          <w:sz w:val="20"/>
        </w:rPr>
        <w:t> </w:t>
      </w:r>
      <w:r w:rsidRPr="00595374">
        <w:rPr>
          <w:rFonts w:asciiTheme="minorHAnsi" w:hAnsiTheme="minorHAnsi" w:cstheme="minorHAnsi"/>
          <w:sz w:val="20"/>
        </w:rPr>
        <w:t>: intégration des sous-schématrons</w:t>
      </w:r>
      <w:r w:rsidR="00274FD0" w:rsidRPr="00595374">
        <w:rPr>
          <w:rFonts w:asciiTheme="minorHAnsi" w:hAnsiTheme="minorHAnsi" w:cstheme="minorHAnsi"/>
          <w:sz w:val="20"/>
        </w:rPr>
        <w:t> </w:t>
      </w:r>
      <w:r w:rsidR="00F9165A" w:rsidRPr="00595374">
        <w:rPr>
          <w:rFonts w:asciiTheme="minorHAnsi" w:hAnsiTheme="minorHAnsi" w:cstheme="minorHAnsi"/>
          <w:sz w:val="20"/>
        </w:rPr>
        <w:t>;</w:t>
      </w:r>
    </w:p>
    <w:p w:rsidR="00402D0E" w:rsidRPr="00595374" w:rsidRDefault="00402D0E" w:rsidP="00170BA4">
      <w:pPr>
        <w:pStyle w:val="Paragraphedeliste"/>
        <w:numPr>
          <w:ilvl w:val="0"/>
          <w:numId w:val="3"/>
        </w:numPr>
        <w:rPr>
          <w:rFonts w:asciiTheme="minorHAnsi" w:hAnsiTheme="minorHAnsi" w:cstheme="minorHAnsi"/>
          <w:sz w:val="20"/>
        </w:rPr>
      </w:pPr>
      <w:r w:rsidRPr="00595374">
        <w:rPr>
          <w:rFonts w:asciiTheme="minorHAnsi" w:hAnsiTheme="minorHAnsi" w:cstheme="minorHAnsi"/>
          <w:b/>
          <w:i/>
          <w:sz w:val="20"/>
        </w:rPr>
        <w:t>iso_abstract_expand.xsl</w:t>
      </w:r>
      <w:r w:rsidR="00274FD0" w:rsidRPr="00595374">
        <w:rPr>
          <w:rFonts w:asciiTheme="minorHAnsi" w:hAnsiTheme="minorHAnsi" w:cstheme="minorHAnsi"/>
          <w:b/>
          <w:sz w:val="20"/>
        </w:rPr>
        <w:t> </w:t>
      </w:r>
      <w:r w:rsidRPr="00595374">
        <w:rPr>
          <w:rFonts w:asciiTheme="minorHAnsi" w:hAnsiTheme="minorHAnsi" w:cstheme="minorHAnsi"/>
          <w:sz w:val="20"/>
        </w:rPr>
        <w:t>: expansion des abstract patterns</w:t>
      </w:r>
      <w:r w:rsidR="00274FD0" w:rsidRPr="00595374">
        <w:rPr>
          <w:rFonts w:asciiTheme="minorHAnsi" w:hAnsiTheme="minorHAnsi" w:cstheme="minorHAnsi"/>
          <w:sz w:val="20"/>
        </w:rPr>
        <w:t> </w:t>
      </w:r>
      <w:r w:rsidR="00F9165A" w:rsidRPr="00595374">
        <w:rPr>
          <w:rFonts w:asciiTheme="minorHAnsi" w:hAnsiTheme="minorHAnsi" w:cstheme="minorHAnsi"/>
          <w:sz w:val="20"/>
        </w:rPr>
        <w:t>;</w:t>
      </w:r>
    </w:p>
    <w:p w:rsidR="00402D0E" w:rsidRPr="00595374" w:rsidRDefault="00402D0E" w:rsidP="00170BA4">
      <w:pPr>
        <w:pStyle w:val="Paragraphedeliste"/>
        <w:numPr>
          <w:ilvl w:val="0"/>
          <w:numId w:val="3"/>
        </w:numPr>
        <w:rPr>
          <w:rFonts w:asciiTheme="minorHAnsi" w:hAnsiTheme="minorHAnsi" w:cstheme="minorHAnsi"/>
          <w:sz w:val="20"/>
        </w:rPr>
      </w:pPr>
      <w:r w:rsidRPr="00595374">
        <w:rPr>
          <w:rFonts w:asciiTheme="minorHAnsi" w:hAnsiTheme="minorHAnsi" w:cstheme="minorHAnsi"/>
          <w:b/>
          <w:i/>
          <w:sz w:val="20"/>
        </w:rPr>
        <w:t>iso_svrl_for_xslt2.xsl</w:t>
      </w:r>
      <w:r w:rsidR="00274FD0" w:rsidRPr="00595374">
        <w:rPr>
          <w:rFonts w:asciiTheme="minorHAnsi" w:hAnsiTheme="minorHAnsi" w:cstheme="minorHAnsi"/>
          <w:b/>
          <w:sz w:val="20"/>
        </w:rPr>
        <w:t> </w:t>
      </w:r>
      <w:r w:rsidRPr="00595374">
        <w:rPr>
          <w:rFonts w:asciiTheme="minorHAnsi" w:hAnsiTheme="minorHAnsi" w:cstheme="minorHAnsi"/>
          <w:sz w:val="20"/>
        </w:rPr>
        <w:t>: transformation du .sch en .xsl</w:t>
      </w:r>
      <w:r w:rsidR="00C71541" w:rsidRPr="00595374">
        <w:rPr>
          <w:rFonts w:asciiTheme="minorHAnsi" w:hAnsiTheme="minorHAnsi" w:cstheme="minorHAnsi"/>
          <w:sz w:val="20"/>
        </w:rPr>
        <w:t xml:space="preserve">. </w:t>
      </w:r>
      <w:r w:rsidR="00677E85" w:rsidRPr="00595374">
        <w:rPr>
          <w:rFonts w:asciiTheme="minorHAnsi" w:hAnsiTheme="minorHAnsi" w:cstheme="minorHAnsi"/>
          <w:sz w:val="20"/>
        </w:rPr>
        <w:t>C</w:t>
      </w:r>
      <w:r w:rsidR="00C71541" w:rsidRPr="00595374">
        <w:rPr>
          <w:rFonts w:asciiTheme="minorHAnsi" w:hAnsiTheme="minorHAnsi" w:cstheme="minorHAnsi"/>
          <w:sz w:val="20"/>
        </w:rPr>
        <w:t xml:space="preserve">ette feuille de style </w:t>
      </w:r>
      <w:r w:rsidR="00F9165A" w:rsidRPr="00595374">
        <w:rPr>
          <w:rFonts w:asciiTheme="minorHAnsi" w:hAnsiTheme="minorHAnsi" w:cstheme="minorHAnsi"/>
          <w:sz w:val="20"/>
        </w:rPr>
        <w:t>a été</w:t>
      </w:r>
      <w:r w:rsidR="00C71541" w:rsidRPr="00595374">
        <w:rPr>
          <w:rFonts w:asciiTheme="minorHAnsi" w:hAnsiTheme="minorHAnsi" w:cstheme="minorHAnsi"/>
          <w:sz w:val="20"/>
        </w:rPr>
        <w:t xml:space="preserve"> modifiée par l’A</w:t>
      </w:r>
      <w:r w:rsidR="00322020" w:rsidRPr="00595374">
        <w:rPr>
          <w:rFonts w:asciiTheme="minorHAnsi" w:hAnsiTheme="minorHAnsi" w:cstheme="minorHAnsi"/>
          <w:sz w:val="20"/>
        </w:rPr>
        <w:t>N</w:t>
      </w:r>
      <w:r w:rsidR="00C71541" w:rsidRPr="00595374">
        <w:rPr>
          <w:rFonts w:asciiTheme="minorHAnsi" w:hAnsiTheme="minorHAnsi" w:cstheme="minorHAnsi"/>
          <w:sz w:val="20"/>
        </w:rPr>
        <w:t xml:space="preserve">S, pour </w:t>
      </w:r>
      <w:r w:rsidR="00F2195B" w:rsidRPr="00595374">
        <w:rPr>
          <w:rFonts w:asciiTheme="minorHAnsi" w:hAnsiTheme="minorHAnsi" w:cstheme="minorHAnsi"/>
          <w:sz w:val="20"/>
        </w:rPr>
        <w:t>adapter</w:t>
      </w:r>
      <w:r w:rsidR="00C71541" w:rsidRPr="00595374">
        <w:rPr>
          <w:rFonts w:asciiTheme="minorHAnsi" w:hAnsiTheme="minorHAnsi" w:cstheme="minorHAnsi"/>
          <w:sz w:val="20"/>
        </w:rPr>
        <w:t xml:space="preserve"> les rapports de vérificati</w:t>
      </w:r>
      <w:r w:rsidR="00F2195B" w:rsidRPr="00595374">
        <w:rPr>
          <w:rFonts w:asciiTheme="minorHAnsi" w:hAnsiTheme="minorHAnsi" w:cstheme="minorHAnsi"/>
          <w:sz w:val="20"/>
        </w:rPr>
        <w:t>on de conformité au format SVRL</w:t>
      </w:r>
      <w:r w:rsidR="00274FD0" w:rsidRPr="00595374">
        <w:rPr>
          <w:rFonts w:asciiTheme="minorHAnsi" w:hAnsiTheme="minorHAnsi" w:cstheme="minorHAnsi"/>
          <w:sz w:val="20"/>
        </w:rPr>
        <w:t> </w:t>
      </w:r>
      <w:r w:rsidR="00F9165A" w:rsidRPr="00595374">
        <w:rPr>
          <w:rFonts w:asciiTheme="minorHAnsi" w:hAnsiTheme="minorHAnsi" w:cstheme="minorHAnsi"/>
          <w:sz w:val="20"/>
        </w:rPr>
        <w:t>;</w:t>
      </w:r>
    </w:p>
    <w:p w:rsidR="00402D0E" w:rsidRPr="00595374" w:rsidRDefault="00402D0E" w:rsidP="00170BA4">
      <w:pPr>
        <w:pStyle w:val="Paragraphedeliste"/>
        <w:numPr>
          <w:ilvl w:val="0"/>
          <w:numId w:val="3"/>
        </w:numPr>
        <w:rPr>
          <w:rFonts w:asciiTheme="minorHAnsi" w:hAnsiTheme="minorHAnsi" w:cstheme="minorHAnsi"/>
          <w:sz w:val="20"/>
        </w:rPr>
      </w:pPr>
      <w:r w:rsidRPr="00595374">
        <w:rPr>
          <w:rFonts w:asciiTheme="minorHAnsi" w:hAnsiTheme="minorHAnsi" w:cstheme="minorHAnsi"/>
          <w:b/>
          <w:i/>
          <w:sz w:val="20"/>
        </w:rPr>
        <w:t>iso_schematron_skeleton_for_saxon.xsl</w:t>
      </w:r>
      <w:r w:rsidR="00274FD0" w:rsidRPr="00595374">
        <w:rPr>
          <w:rFonts w:asciiTheme="minorHAnsi" w:hAnsiTheme="minorHAnsi" w:cstheme="minorHAnsi"/>
          <w:b/>
          <w:sz w:val="20"/>
        </w:rPr>
        <w:t> </w:t>
      </w:r>
      <w:r w:rsidRPr="00595374">
        <w:rPr>
          <w:rFonts w:asciiTheme="minorHAnsi" w:hAnsiTheme="minorHAnsi" w:cstheme="minorHAnsi"/>
          <w:sz w:val="20"/>
        </w:rPr>
        <w:t>: squelette de transformation appelé par la feuille précédente.</w:t>
      </w:r>
    </w:p>
    <w:p w:rsidR="00825E0B" w:rsidRPr="00595374" w:rsidRDefault="00134180" w:rsidP="00F2195B">
      <w:pPr>
        <w:rPr>
          <w:rFonts w:asciiTheme="minorHAnsi" w:hAnsiTheme="minorHAnsi" w:cstheme="minorHAnsi"/>
          <w:sz w:val="20"/>
        </w:rPr>
      </w:pPr>
      <w:r w:rsidRPr="00595374">
        <w:rPr>
          <w:rFonts w:asciiTheme="minorHAnsi" w:hAnsiTheme="minorHAnsi" w:cstheme="minorHAnsi"/>
          <w:sz w:val="20"/>
        </w:rPr>
        <w:t>Elles sont utilisées par le moteur SAXON.</w:t>
      </w:r>
    </w:p>
    <w:p w:rsidR="000A0C2E" w:rsidRPr="00595374" w:rsidRDefault="000A0C2E" w:rsidP="00814B34">
      <w:pPr>
        <w:rPr>
          <w:rFonts w:asciiTheme="minorHAnsi" w:hAnsiTheme="minorHAnsi" w:cstheme="minorHAnsi"/>
          <w:sz w:val="20"/>
        </w:rPr>
      </w:pPr>
    </w:p>
    <w:p w:rsidR="00595374" w:rsidRDefault="00595374">
      <w:pPr>
        <w:spacing w:after="0"/>
        <w:jc w:val="left"/>
        <w:rPr>
          <w:b/>
          <w:bCs/>
          <w:sz w:val="26"/>
        </w:rPr>
      </w:pPr>
      <w:r>
        <w:br w:type="page"/>
      </w:r>
    </w:p>
    <w:p w:rsidR="00E01BBB" w:rsidRDefault="00E01BBB" w:rsidP="00804514">
      <w:pPr>
        <w:pStyle w:val="Titre3"/>
      </w:pPr>
      <w:bookmarkStart w:id="14" w:name="_Toc89341967"/>
      <w:r>
        <w:lastRenderedPageBreak/>
        <w:t>Répertoire schematrons/profils</w:t>
      </w:r>
      <w:bookmarkEnd w:id="14"/>
    </w:p>
    <w:p w:rsidR="00214D11" w:rsidRPr="00595374" w:rsidRDefault="00214D11" w:rsidP="00214D11">
      <w:pPr>
        <w:rPr>
          <w:rFonts w:asciiTheme="minorHAnsi" w:hAnsiTheme="minorHAnsi" w:cstheme="minorHAnsi"/>
          <w:b/>
          <w:sz w:val="20"/>
        </w:rPr>
      </w:pPr>
      <w:r w:rsidRPr="00595374">
        <w:rPr>
          <w:rFonts w:asciiTheme="minorHAnsi" w:hAnsiTheme="minorHAnsi" w:cstheme="minorHAnsi"/>
          <w:sz w:val="20"/>
        </w:rPr>
        <w:t xml:space="preserve">Ce sous-répertoire contient les schématrons par profil (format </w:t>
      </w:r>
      <w:r w:rsidRPr="00595374">
        <w:rPr>
          <w:rFonts w:asciiTheme="minorHAnsi" w:hAnsiTheme="minorHAnsi"/>
          <w:sz w:val="20"/>
        </w:rPr>
        <w:t xml:space="preserve">source </w:t>
      </w:r>
      <w:r w:rsidRPr="00595374">
        <w:rPr>
          <w:rFonts w:asciiTheme="minorHAnsi" w:hAnsiTheme="minorHAnsi"/>
          <w:b/>
          <w:sz w:val="20"/>
        </w:rPr>
        <w:t>.sch</w:t>
      </w:r>
      <w:r w:rsidRPr="00595374">
        <w:rPr>
          <w:rFonts w:asciiTheme="minorHAnsi" w:hAnsiTheme="minorHAnsi"/>
          <w:sz w:val="20"/>
        </w:rPr>
        <w:t xml:space="preserve"> et compilée en xslt2</w:t>
      </w:r>
      <w:r w:rsidRPr="00595374">
        <w:rPr>
          <w:rFonts w:asciiTheme="minorHAnsi" w:hAnsiTheme="minorHAnsi"/>
          <w:b/>
          <w:sz w:val="20"/>
        </w:rPr>
        <w:t xml:space="preserve"> .xsl</w:t>
      </w:r>
      <w:r w:rsidRPr="00595374">
        <w:rPr>
          <w:rFonts w:asciiTheme="minorHAnsi" w:hAnsiTheme="minorHAnsi"/>
          <w:sz w:val="20"/>
        </w:rPr>
        <w:t>).</w:t>
      </w:r>
    </w:p>
    <w:p w:rsidR="00E01BBB" w:rsidRPr="00595374" w:rsidRDefault="00E01BBB" w:rsidP="00E01BBB">
      <w:pPr>
        <w:rPr>
          <w:sz w:val="20"/>
        </w:rPr>
      </w:pPr>
    </w:p>
    <w:p w:rsidR="00214D11" w:rsidRDefault="00C0046A" w:rsidP="00214D11">
      <w:pPr>
        <w:ind w:left="708"/>
      </w:pPr>
      <w:r w:rsidRPr="00C0046A">
        <w:rPr>
          <w:noProof/>
          <w:lang w:eastAsia="fr-FR" w:bidi="ar-SA"/>
        </w:rPr>
        <w:drawing>
          <wp:inline distT="0" distB="0" distL="0" distR="0" wp14:anchorId="5EE7E3D8" wp14:editId="46138923">
            <wp:extent cx="2521080" cy="2292468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229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D11" w:rsidRDefault="00214D11" w:rsidP="00214D11"/>
    <w:p w:rsidR="00E01BBB" w:rsidRPr="000211E4" w:rsidRDefault="00E01BBB" w:rsidP="00870865">
      <w:pPr>
        <w:pStyle w:val="Paragraphedeliste"/>
        <w:numPr>
          <w:ilvl w:val="0"/>
          <w:numId w:val="14"/>
        </w:numPr>
        <w:tabs>
          <w:tab w:val="left" w:pos="4253"/>
        </w:tabs>
        <w:ind w:left="142" w:hanging="218"/>
        <w:rPr>
          <w:rFonts w:asciiTheme="minorHAnsi" w:hAnsiTheme="minorHAnsi"/>
          <w:sz w:val="20"/>
          <w:szCs w:val="20"/>
        </w:rPr>
      </w:pPr>
      <w:r w:rsidRPr="000211E4">
        <w:rPr>
          <w:rFonts w:asciiTheme="minorHAnsi" w:hAnsiTheme="minorHAnsi"/>
          <w:sz w:val="20"/>
          <w:szCs w:val="20"/>
        </w:rPr>
        <w:t>IHE_XDS-SD.sch</w:t>
      </w:r>
      <w:r w:rsidR="0083235F" w:rsidRPr="000211E4">
        <w:rPr>
          <w:rFonts w:asciiTheme="minorHAnsi" w:hAnsiTheme="minorHAnsi"/>
          <w:sz w:val="20"/>
          <w:szCs w:val="20"/>
        </w:rPr>
        <w:tab/>
      </w:r>
      <w:r w:rsidR="0083235F" w:rsidRPr="000D12FE">
        <w:rPr>
          <w:rFonts w:asciiTheme="minorHAnsi" w:hAnsiTheme="minorHAnsi"/>
          <w:sz w:val="20"/>
          <w:szCs w:val="20"/>
        </w:rPr>
        <w:t>spécifications IHE (en-tête)</w:t>
      </w:r>
    </w:p>
    <w:p w:rsidR="00E01BBB" w:rsidRPr="000211E4" w:rsidRDefault="00D22668" w:rsidP="00870865">
      <w:pPr>
        <w:pStyle w:val="Paragraphedeliste"/>
        <w:numPr>
          <w:ilvl w:val="0"/>
          <w:numId w:val="14"/>
        </w:numPr>
        <w:tabs>
          <w:tab w:val="left" w:pos="4253"/>
        </w:tabs>
        <w:ind w:left="142" w:hanging="218"/>
        <w:rPr>
          <w:rFonts w:asciiTheme="minorHAnsi" w:hAnsiTheme="minorHAnsi"/>
          <w:sz w:val="20"/>
          <w:szCs w:val="20"/>
        </w:rPr>
      </w:pPr>
      <w:r w:rsidRPr="00D22668">
        <w:rPr>
          <w:rFonts w:asciiTheme="minorHAnsi" w:hAnsiTheme="minorHAnsi"/>
          <w:sz w:val="20"/>
          <w:szCs w:val="20"/>
        </w:rPr>
        <w:t>CI-SIS_StructurationMinimale</w:t>
      </w:r>
      <w:r w:rsidR="00E01BBB" w:rsidRPr="000211E4">
        <w:rPr>
          <w:rFonts w:asciiTheme="minorHAnsi" w:hAnsiTheme="minorHAnsi"/>
          <w:sz w:val="20"/>
          <w:szCs w:val="20"/>
        </w:rPr>
        <w:t>.sch</w:t>
      </w:r>
      <w:r w:rsidR="0083235F" w:rsidRPr="000211E4">
        <w:rPr>
          <w:rFonts w:asciiTheme="minorHAnsi" w:hAnsiTheme="minorHAnsi"/>
          <w:sz w:val="20"/>
          <w:szCs w:val="20"/>
        </w:rPr>
        <w:tab/>
      </w:r>
      <w:r w:rsidR="0083235F" w:rsidRPr="000D12FE">
        <w:rPr>
          <w:rFonts w:asciiTheme="minorHAnsi" w:hAnsiTheme="minorHAnsi"/>
          <w:sz w:val="20"/>
          <w:szCs w:val="20"/>
        </w:rPr>
        <w:t>spécifications françaises (en-tête)</w:t>
      </w:r>
    </w:p>
    <w:p w:rsidR="00E01BBB" w:rsidRPr="000211E4" w:rsidRDefault="00E01BBB" w:rsidP="00870865">
      <w:pPr>
        <w:pStyle w:val="Paragraphedeliste"/>
        <w:numPr>
          <w:ilvl w:val="0"/>
          <w:numId w:val="14"/>
        </w:numPr>
        <w:tabs>
          <w:tab w:val="left" w:pos="4253"/>
        </w:tabs>
        <w:ind w:left="142" w:hanging="218"/>
        <w:rPr>
          <w:rFonts w:asciiTheme="minorHAnsi" w:hAnsiTheme="minorHAnsi"/>
          <w:sz w:val="20"/>
          <w:szCs w:val="20"/>
        </w:rPr>
      </w:pPr>
      <w:r w:rsidRPr="000211E4">
        <w:rPr>
          <w:rFonts w:asciiTheme="minorHAnsi" w:hAnsiTheme="minorHAnsi"/>
          <w:sz w:val="20"/>
          <w:szCs w:val="20"/>
        </w:rPr>
        <w:t>IHE.sch</w:t>
      </w:r>
      <w:r w:rsidR="0083235F" w:rsidRPr="000211E4">
        <w:rPr>
          <w:rFonts w:asciiTheme="minorHAnsi" w:hAnsiTheme="minorHAnsi"/>
          <w:sz w:val="20"/>
          <w:szCs w:val="20"/>
        </w:rPr>
        <w:tab/>
      </w:r>
      <w:r w:rsidR="0083235F" w:rsidRPr="000D12FE">
        <w:rPr>
          <w:rFonts w:asciiTheme="minorHAnsi" w:hAnsiTheme="minorHAnsi"/>
          <w:sz w:val="20"/>
          <w:szCs w:val="20"/>
        </w:rPr>
        <w:t>spécifications IHE (corps)</w:t>
      </w:r>
    </w:p>
    <w:p w:rsidR="00E01BBB" w:rsidRPr="000211E4" w:rsidRDefault="00D22668" w:rsidP="00870865">
      <w:pPr>
        <w:pStyle w:val="Paragraphedeliste"/>
        <w:numPr>
          <w:ilvl w:val="0"/>
          <w:numId w:val="14"/>
        </w:numPr>
        <w:tabs>
          <w:tab w:val="left" w:pos="4253"/>
        </w:tabs>
        <w:ind w:left="142" w:hanging="218"/>
        <w:rPr>
          <w:rFonts w:asciiTheme="minorHAnsi" w:hAnsiTheme="minorHAnsi"/>
          <w:sz w:val="20"/>
          <w:szCs w:val="20"/>
        </w:rPr>
      </w:pPr>
      <w:r w:rsidRPr="00D22668">
        <w:rPr>
          <w:rFonts w:asciiTheme="minorHAnsi" w:hAnsiTheme="minorHAnsi"/>
          <w:sz w:val="20"/>
          <w:szCs w:val="20"/>
        </w:rPr>
        <w:t>CI-SIS_ModelesDeContenusCDA</w:t>
      </w:r>
      <w:r w:rsidR="00E01BBB" w:rsidRPr="000211E4">
        <w:rPr>
          <w:rFonts w:asciiTheme="minorHAnsi" w:hAnsiTheme="minorHAnsi"/>
          <w:sz w:val="20"/>
          <w:szCs w:val="20"/>
        </w:rPr>
        <w:t>.sch</w:t>
      </w:r>
      <w:r w:rsidR="0083235F" w:rsidRPr="000211E4">
        <w:rPr>
          <w:rFonts w:asciiTheme="minorHAnsi" w:hAnsiTheme="minorHAnsi"/>
          <w:sz w:val="20"/>
          <w:szCs w:val="20"/>
        </w:rPr>
        <w:tab/>
      </w:r>
      <w:r w:rsidR="0083235F" w:rsidRPr="000D12FE">
        <w:rPr>
          <w:rFonts w:asciiTheme="minorHAnsi" w:hAnsiTheme="minorHAnsi"/>
          <w:sz w:val="20"/>
          <w:szCs w:val="20"/>
        </w:rPr>
        <w:t>spécifications françaises (corps</w:t>
      </w:r>
      <w:r w:rsidR="00870865">
        <w:rPr>
          <w:rFonts w:asciiTheme="minorHAnsi" w:hAnsiTheme="minorHAnsi"/>
          <w:sz w:val="20"/>
          <w:szCs w:val="20"/>
        </w:rPr>
        <w:t> :</w:t>
      </w:r>
      <w:r w:rsidR="0083235F" w:rsidRPr="000D12FE">
        <w:rPr>
          <w:rFonts w:asciiTheme="minorHAnsi" w:hAnsiTheme="minorHAnsi"/>
          <w:sz w:val="20"/>
          <w:szCs w:val="20"/>
        </w:rPr>
        <w:t xml:space="preserve"> sections, entrées, </w:t>
      </w:r>
      <w:r>
        <w:rPr>
          <w:rFonts w:asciiTheme="minorHAnsi" w:hAnsiTheme="minorHAnsi"/>
          <w:sz w:val="20"/>
          <w:szCs w:val="20"/>
        </w:rPr>
        <w:t>JDV IHE</w:t>
      </w:r>
      <w:r w:rsidR="0083235F" w:rsidRPr="000D12FE">
        <w:rPr>
          <w:rFonts w:asciiTheme="minorHAnsi" w:hAnsiTheme="minorHAnsi"/>
          <w:sz w:val="20"/>
          <w:szCs w:val="20"/>
        </w:rPr>
        <w:t>)</w:t>
      </w:r>
    </w:p>
    <w:p w:rsidR="00E01BBB" w:rsidRDefault="00D22668" w:rsidP="00870865">
      <w:pPr>
        <w:pStyle w:val="Paragraphedeliste"/>
        <w:numPr>
          <w:ilvl w:val="0"/>
          <w:numId w:val="14"/>
        </w:numPr>
        <w:tabs>
          <w:tab w:val="left" w:pos="4253"/>
        </w:tabs>
        <w:ind w:left="142" w:hanging="218"/>
        <w:rPr>
          <w:rFonts w:asciiTheme="minorHAnsi" w:hAnsiTheme="minorHAnsi"/>
          <w:sz w:val="20"/>
          <w:szCs w:val="20"/>
        </w:rPr>
      </w:pPr>
      <w:r w:rsidRPr="00D22668">
        <w:rPr>
          <w:rFonts w:asciiTheme="minorHAnsi" w:hAnsiTheme="minorHAnsi"/>
          <w:sz w:val="20"/>
          <w:szCs w:val="20"/>
        </w:rPr>
        <w:t>CI-SIS_Modeles_ANS</w:t>
      </w:r>
      <w:r w:rsidR="0083235F" w:rsidRPr="000211E4">
        <w:rPr>
          <w:rFonts w:asciiTheme="minorHAnsi" w:hAnsiTheme="minorHAnsi"/>
          <w:sz w:val="20"/>
          <w:szCs w:val="20"/>
        </w:rPr>
        <w:tab/>
      </w:r>
      <w:r w:rsidR="0083235F" w:rsidRPr="000D12FE">
        <w:rPr>
          <w:rFonts w:asciiTheme="minorHAnsi" w:hAnsiTheme="minorHAnsi"/>
          <w:sz w:val="20"/>
          <w:szCs w:val="20"/>
        </w:rPr>
        <w:t>spécifications françaises (corps</w:t>
      </w:r>
      <w:r w:rsidR="00870865">
        <w:rPr>
          <w:rFonts w:asciiTheme="minorHAnsi" w:hAnsiTheme="minorHAnsi"/>
          <w:sz w:val="20"/>
          <w:szCs w:val="20"/>
        </w:rPr>
        <w:t> :</w:t>
      </w:r>
      <w:r w:rsidR="0083235F" w:rsidRPr="000D12FE">
        <w:rPr>
          <w:rFonts w:asciiTheme="minorHAnsi" w:hAnsiTheme="minorHAnsi"/>
          <w:sz w:val="20"/>
          <w:szCs w:val="20"/>
        </w:rPr>
        <w:t xml:space="preserve"> sections, entrées, </w:t>
      </w:r>
      <w:r>
        <w:rPr>
          <w:rFonts w:asciiTheme="minorHAnsi" w:hAnsiTheme="minorHAnsi"/>
          <w:sz w:val="20"/>
          <w:szCs w:val="20"/>
        </w:rPr>
        <w:t>JDV ANS</w:t>
      </w:r>
      <w:r w:rsidR="0083235F" w:rsidRPr="000D12FE">
        <w:rPr>
          <w:rFonts w:asciiTheme="minorHAnsi" w:hAnsiTheme="minorHAnsi"/>
          <w:sz w:val="20"/>
          <w:szCs w:val="20"/>
        </w:rPr>
        <w:t>)</w:t>
      </w:r>
    </w:p>
    <w:p w:rsidR="006F0B2B" w:rsidRPr="000211E4" w:rsidRDefault="006F0B2B" w:rsidP="00870865">
      <w:pPr>
        <w:pStyle w:val="Paragraphedeliste"/>
        <w:numPr>
          <w:ilvl w:val="0"/>
          <w:numId w:val="14"/>
        </w:numPr>
        <w:tabs>
          <w:tab w:val="left" w:pos="4253"/>
        </w:tabs>
        <w:ind w:left="142" w:hanging="218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t</w:t>
      </w:r>
      <w:r w:rsidRPr="006F0B2B">
        <w:rPr>
          <w:rFonts w:asciiTheme="minorHAnsi" w:hAnsiTheme="minorHAnsi"/>
          <w:sz w:val="20"/>
          <w:szCs w:val="20"/>
        </w:rPr>
        <w:t>erminologies\schematron</w:t>
      </w:r>
      <w:r>
        <w:rPr>
          <w:rFonts w:asciiTheme="minorHAnsi" w:hAnsiTheme="minorHAnsi"/>
          <w:sz w:val="20"/>
          <w:szCs w:val="20"/>
        </w:rPr>
        <w:t>\terminologie.sch</w:t>
      </w:r>
      <w:r>
        <w:rPr>
          <w:rFonts w:asciiTheme="minorHAnsi" w:hAnsiTheme="minorHAnsi"/>
          <w:sz w:val="20"/>
          <w:szCs w:val="20"/>
        </w:rPr>
        <w:tab/>
        <w:t xml:space="preserve">terminologies </w:t>
      </w:r>
    </w:p>
    <w:p w:rsidR="00814B34" w:rsidRPr="00677E85" w:rsidRDefault="00814B34" w:rsidP="005E254B">
      <w:pPr>
        <w:rPr>
          <w:rFonts w:asciiTheme="minorHAnsi" w:hAnsiTheme="minorHAnsi"/>
        </w:rPr>
      </w:pPr>
    </w:p>
    <w:p w:rsidR="005E254B" w:rsidRDefault="005E254B">
      <w:pPr>
        <w:spacing w:after="0"/>
        <w:jc w:val="left"/>
        <w:rPr>
          <w:rFonts w:cs="Arial"/>
          <w:b/>
          <w:bCs/>
          <w:sz w:val="34"/>
          <w:szCs w:val="26"/>
        </w:rPr>
      </w:pPr>
      <w:r>
        <w:rPr>
          <w:rFonts w:cs="Arial"/>
        </w:rPr>
        <w:br w:type="page"/>
      </w:r>
    </w:p>
    <w:p w:rsidR="00CE22EC" w:rsidRDefault="00CE22EC" w:rsidP="00804514">
      <w:pPr>
        <w:pStyle w:val="Titre3"/>
      </w:pPr>
      <w:bookmarkStart w:id="15" w:name="_Toc89341968"/>
      <w:r>
        <w:lastRenderedPageBreak/>
        <w:t>Répertoire schematrons/rapports</w:t>
      </w:r>
      <w:bookmarkEnd w:id="15"/>
    </w:p>
    <w:p w:rsidR="00001CDB" w:rsidRPr="00595374" w:rsidRDefault="00AD4B46" w:rsidP="00214D11">
      <w:pPr>
        <w:rPr>
          <w:rFonts w:asciiTheme="minorHAnsi" w:hAnsiTheme="minorHAnsi"/>
          <w:sz w:val="20"/>
        </w:rPr>
      </w:pPr>
      <w:r w:rsidRPr="00595374">
        <w:rPr>
          <w:rFonts w:asciiTheme="minorHAnsi" w:hAnsiTheme="minorHAnsi"/>
          <w:sz w:val="20"/>
        </w:rPr>
        <w:t>C</w:t>
      </w:r>
      <w:r w:rsidR="006106D8" w:rsidRPr="00595374">
        <w:rPr>
          <w:rFonts w:asciiTheme="minorHAnsi" w:hAnsiTheme="minorHAnsi"/>
          <w:sz w:val="20"/>
        </w:rPr>
        <w:t xml:space="preserve">e répertoire contient les rapports de </w:t>
      </w:r>
      <w:r w:rsidR="00605D49" w:rsidRPr="00595374">
        <w:rPr>
          <w:rFonts w:asciiTheme="minorHAnsi" w:hAnsiTheme="minorHAnsi"/>
          <w:sz w:val="20"/>
        </w:rPr>
        <w:t xml:space="preserve">vérification de la conformité </w:t>
      </w:r>
      <w:r w:rsidR="006106D8" w:rsidRPr="00595374">
        <w:rPr>
          <w:rFonts w:asciiTheme="minorHAnsi" w:hAnsiTheme="minorHAnsi"/>
          <w:sz w:val="20"/>
        </w:rPr>
        <w:t>des documents</w:t>
      </w:r>
      <w:r w:rsidR="00001CDB" w:rsidRPr="00595374">
        <w:rPr>
          <w:rFonts w:asciiTheme="minorHAnsi" w:hAnsiTheme="minorHAnsi"/>
          <w:sz w:val="20"/>
        </w:rPr>
        <w:t>.</w:t>
      </w:r>
    </w:p>
    <w:p w:rsidR="0056320D" w:rsidRPr="00595374" w:rsidRDefault="006106D8" w:rsidP="00214D11">
      <w:pPr>
        <w:rPr>
          <w:rFonts w:asciiTheme="minorHAnsi" w:hAnsiTheme="minorHAnsi"/>
          <w:sz w:val="20"/>
        </w:rPr>
      </w:pPr>
      <w:r w:rsidRPr="00595374">
        <w:rPr>
          <w:rFonts w:asciiTheme="minorHAnsi" w:hAnsiTheme="minorHAnsi"/>
          <w:sz w:val="20"/>
        </w:rPr>
        <w:t xml:space="preserve">La </w:t>
      </w:r>
      <w:r w:rsidR="00605D49" w:rsidRPr="00595374">
        <w:rPr>
          <w:rFonts w:asciiTheme="minorHAnsi" w:hAnsiTheme="minorHAnsi"/>
          <w:sz w:val="20"/>
        </w:rPr>
        <w:t>vérification</w:t>
      </w:r>
      <w:r w:rsidR="00605D49" w:rsidRPr="00595374">
        <w:rPr>
          <w:rFonts w:asciiTheme="minorHAnsi" w:hAnsiTheme="minorHAnsi"/>
          <w:b/>
          <w:sz w:val="20"/>
        </w:rPr>
        <w:t xml:space="preserve"> </w:t>
      </w:r>
      <w:r w:rsidR="00214D11" w:rsidRPr="00595374">
        <w:rPr>
          <w:rFonts w:asciiTheme="minorHAnsi" w:hAnsiTheme="minorHAnsi"/>
          <w:sz w:val="20"/>
        </w:rPr>
        <w:t>d</w:t>
      </w:r>
      <w:r w:rsidRPr="00595374">
        <w:rPr>
          <w:rFonts w:asciiTheme="minorHAnsi" w:hAnsiTheme="minorHAnsi"/>
          <w:sz w:val="20"/>
        </w:rPr>
        <w:t xml:space="preserve">u document </w:t>
      </w:r>
      <w:r w:rsidRPr="00595374">
        <w:rPr>
          <w:rFonts w:asciiTheme="minorHAnsi" w:hAnsiTheme="minorHAnsi"/>
          <w:b/>
          <w:i/>
          <w:sz w:val="20"/>
        </w:rPr>
        <w:t>Exemple.xml</w:t>
      </w:r>
      <w:r w:rsidRPr="00595374">
        <w:rPr>
          <w:rFonts w:asciiTheme="minorHAnsi" w:hAnsiTheme="minorHAnsi"/>
          <w:sz w:val="20"/>
        </w:rPr>
        <w:t xml:space="preserve"> produit le rapport</w:t>
      </w:r>
      <w:r w:rsidR="00274FD0" w:rsidRPr="00595374">
        <w:rPr>
          <w:rFonts w:asciiTheme="minorHAnsi" w:hAnsiTheme="minorHAnsi"/>
          <w:sz w:val="20"/>
        </w:rPr>
        <w:t> </w:t>
      </w:r>
      <w:r w:rsidR="0056320D" w:rsidRPr="00595374">
        <w:rPr>
          <w:rFonts w:asciiTheme="minorHAnsi" w:hAnsiTheme="minorHAnsi"/>
          <w:sz w:val="20"/>
        </w:rPr>
        <w:t>:</w:t>
      </w:r>
    </w:p>
    <w:p w:rsidR="00001CDB" w:rsidRPr="00595374" w:rsidRDefault="00001CDB" w:rsidP="00214D11">
      <w:pPr>
        <w:rPr>
          <w:rFonts w:asciiTheme="minorHAnsi" w:hAnsiTheme="minorHAnsi"/>
          <w:sz w:val="20"/>
        </w:rPr>
      </w:pPr>
    </w:p>
    <w:tbl>
      <w:tblPr>
        <w:tblStyle w:val="Grilledutableau"/>
        <w:tblW w:w="9640" w:type="dxa"/>
        <w:tblInd w:w="-289" w:type="dxa"/>
        <w:tblLook w:val="04A0" w:firstRow="1" w:lastRow="0" w:firstColumn="1" w:lastColumn="0" w:noHBand="0" w:noVBand="1"/>
      </w:tblPr>
      <w:tblGrid>
        <w:gridCol w:w="4395"/>
        <w:gridCol w:w="5245"/>
      </w:tblGrid>
      <w:tr w:rsidR="00001CDB" w:rsidTr="00C06347">
        <w:tc>
          <w:tcPr>
            <w:tcW w:w="4395" w:type="dxa"/>
            <w:shd w:val="clear" w:color="auto" w:fill="D9D9D9" w:themeFill="background1" w:themeFillShade="D9"/>
            <w:vAlign w:val="center"/>
          </w:tcPr>
          <w:p w:rsidR="00001CDB" w:rsidRDefault="00001CDB" w:rsidP="00001CDB">
            <w:pPr>
              <w:spacing w:before="120"/>
              <w:jc w:val="left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Nom du rapport</w:t>
            </w:r>
          </w:p>
        </w:tc>
        <w:tc>
          <w:tcPr>
            <w:tcW w:w="5245" w:type="dxa"/>
            <w:shd w:val="clear" w:color="auto" w:fill="D9D9D9" w:themeFill="background1" w:themeFillShade="D9"/>
            <w:vAlign w:val="center"/>
          </w:tcPr>
          <w:p w:rsidR="00001CDB" w:rsidRDefault="00001CDB" w:rsidP="00001CDB">
            <w:pPr>
              <w:spacing w:before="120"/>
              <w:jc w:val="left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Type de rapport</w:t>
            </w:r>
          </w:p>
        </w:tc>
      </w:tr>
      <w:tr w:rsidR="00001CDB" w:rsidTr="00C06347">
        <w:tc>
          <w:tcPr>
            <w:tcW w:w="4395" w:type="dxa"/>
            <w:vAlign w:val="center"/>
          </w:tcPr>
          <w:p w:rsidR="00001CDB" w:rsidRDefault="00001CDB" w:rsidP="00001CDB">
            <w:pPr>
              <w:spacing w:before="120"/>
              <w:jc w:val="left"/>
              <w:rPr>
                <w:rFonts w:asciiTheme="minorHAnsi" w:hAnsiTheme="minorHAnsi"/>
              </w:rPr>
            </w:pPr>
            <w:r w:rsidRPr="00001CDB">
              <w:rPr>
                <w:rFonts w:asciiTheme="minorHAnsi" w:hAnsiTheme="minorHAnsi"/>
                <w:i/>
                <w:sz w:val="18"/>
                <w:szCs w:val="18"/>
              </w:rPr>
              <w:t>Exemple_validCDA.xml</w:t>
            </w:r>
          </w:p>
        </w:tc>
        <w:tc>
          <w:tcPr>
            <w:tcW w:w="5245" w:type="dxa"/>
            <w:vAlign w:val="center"/>
          </w:tcPr>
          <w:p w:rsidR="00001CDB" w:rsidRPr="00001CDB" w:rsidRDefault="00001CDB" w:rsidP="00001CDB">
            <w:pPr>
              <w:spacing w:before="120"/>
              <w:jc w:val="left"/>
              <w:rPr>
                <w:rFonts w:asciiTheme="minorHAnsi" w:hAnsiTheme="minorHAnsi"/>
              </w:rPr>
            </w:pPr>
            <w:r w:rsidRPr="00001CDB">
              <w:rPr>
                <w:rFonts w:asciiTheme="minorHAnsi" w:hAnsiTheme="minorHAnsi"/>
                <w:sz w:val="18"/>
                <w:szCs w:val="18"/>
                <w:highlight w:val="white"/>
                <w:lang w:bidi="ar-SA"/>
              </w:rPr>
              <w:t xml:space="preserve">Rapport de </w:t>
            </w:r>
            <w:r w:rsidRPr="00001CDB">
              <w:rPr>
                <w:rFonts w:asciiTheme="minorHAnsi" w:hAnsiTheme="minorHAnsi"/>
                <w:sz w:val="18"/>
                <w:szCs w:val="18"/>
              </w:rPr>
              <w:t xml:space="preserve">conformité des documents par rapport au </w:t>
            </w:r>
            <w:r w:rsidRPr="000211E4">
              <w:rPr>
                <w:rFonts w:asciiTheme="minorHAnsi" w:hAnsiTheme="minorHAnsi"/>
                <w:b/>
                <w:sz w:val="18"/>
                <w:szCs w:val="18"/>
              </w:rPr>
              <w:t xml:space="preserve">schéma </w:t>
            </w:r>
            <w:r w:rsidRPr="000211E4">
              <w:rPr>
                <w:rFonts w:asciiTheme="minorHAnsi" w:hAnsiTheme="minorHAnsi"/>
                <w:b/>
                <w:i/>
                <w:sz w:val="18"/>
                <w:szCs w:val="18"/>
              </w:rPr>
              <w:t>CDA</w:t>
            </w:r>
            <w:r w:rsidR="00D36D17">
              <w:rPr>
                <w:rFonts w:asciiTheme="minorHAnsi" w:hAnsiTheme="minorHAnsi"/>
                <w:b/>
                <w:i/>
                <w:sz w:val="18"/>
                <w:szCs w:val="18"/>
              </w:rPr>
              <w:t>_extended</w:t>
            </w:r>
            <w:r w:rsidRPr="000211E4">
              <w:rPr>
                <w:rFonts w:asciiTheme="minorHAnsi" w:hAnsiTheme="minorHAnsi"/>
                <w:b/>
                <w:i/>
                <w:sz w:val="18"/>
                <w:szCs w:val="18"/>
              </w:rPr>
              <w:t>.xsd</w:t>
            </w:r>
          </w:p>
        </w:tc>
      </w:tr>
      <w:tr w:rsidR="00214D11" w:rsidTr="00C06347">
        <w:tc>
          <w:tcPr>
            <w:tcW w:w="4395" w:type="dxa"/>
          </w:tcPr>
          <w:p w:rsidR="00214D11" w:rsidRDefault="00D22668" w:rsidP="00F438FE">
            <w:pPr>
              <w:spacing w:before="120"/>
              <w:jc w:val="left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  <w:i/>
                <w:sz w:val="18"/>
                <w:szCs w:val="18"/>
              </w:rPr>
              <w:t>Exemple_verif.xml</w:t>
            </w:r>
          </w:p>
        </w:tc>
        <w:tc>
          <w:tcPr>
            <w:tcW w:w="5245" w:type="dxa"/>
          </w:tcPr>
          <w:p w:rsidR="00214D11" w:rsidRPr="00001CDB" w:rsidRDefault="00214D11" w:rsidP="00F438FE">
            <w:pPr>
              <w:spacing w:before="120"/>
              <w:jc w:val="left"/>
              <w:rPr>
                <w:rFonts w:asciiTheme="minorHAnsi" w:hAnsiTheme="minorHAnsi"/>
              </w:rPr>
            </w:pPr>
            <w:r w:rsidRPr="00001CDB">
              <w:rPr>
                <w:rFonts w:asciiTheme="minorHAnsi" w:hAnsiTheme="minorHAnsi"/>
                <w:sz w:val="18"/>
                <w:szCs w:val="18"/>
                <w:highlight w:val="white"/>
                <w:lang w:bidi="ar-SA"/>
              </w:rPr>
              <w:t xml:space="preserve">Rapport de conformité du document aux </w:t>
            </w:r>
            <w:r w:rsidRPr="000211E4">
              <w:rPr>
                <w:rFonts w:asciiTheme="minorHAnsi" w:hAnsiTheme="minorHAnsi"/>
                <w:b/>
                <w:sz w:val="18"/>
                <w:szCs w:val="18"/>
                <w:highlight w:val="white"/>
                <w:lang w:bidi="ar-SA"/>
              </w:rPr>
              <w:t xml:space="preserve">spécifications du volet </w:t>
            </w:r>
            <w:r w:rsidRPr="000211E4">
              <w:rPr>
                <w:rFonts w:asciiTheme="minorHAnsi" w:hAnsiTheme="minorHAnsi"/>
                <w:b/>
                <w:sz w:val="18"/>
                <w:szCs w:val="18"/>
                <w:lang w:bidi="ar-SA"/>
              </w:rPr>
              <w:t>du document</w:t>
            </w:r>
          </w:p>
        </w:tc>
      </w:tr>
      <w:tr w:rsidR="00214D11" w:rsidRPr="000211E4" w:rsidTr="00C06347">
        <w:tc>
          <w:tcPr>
            <w:tcW w:w="4395" w:type="dxa"/>
            <w:vAlign w:val="center"/>
          </w:tcPr>
          <w:p w:rsidR="00214D11" w:rsidRPr="000211E4" w:rsidRDefault="00214D11" w:rsidP="00F438FE">
            <w:pPr>
              <w:spacing w:before="120"/>
              <w:jc w:val="left"/>
              <w:rPr>
                <w:rFonts w:asciiTheme="minorHAnsi" w:hAnsiTheme="minorHAnsi"/>
              </w:rPr>
            </w:pPr>
            <w:r w:rsidRPr="000211E4">
              <w:rPr>
                <w:rFonts w:asciiTheme="minorHAnsi" w:hAnsiTheme="minorHAnsi"/>
                <w:i/>
                <w:sz w:val="18"/>
                <w:szCs w:val="18"/>
              </w:rPr>
              <w:t>Exemple_verif</w:t>
            </w:r>
            <w:r w:rsidRPr="000D12FE">
              <w:rPr>
                <w:rFonts w:asciiTheme="minorHAnsi" w:hAnsiTheme="minorHAnsi"/>
                <w:i/>
                <w:sz w:val="18"/>
                <w:szCs w:val="18"/>
              </w:rPr>
              <w:t>_IHE_corps</w:t>
            </w:r>
            <w:r w:rsidRPr="000211E4">
              <w:rPr>
                <w:rFonts w:asciiTheme="minorHAnsi" w:hAnsiTheme="minorHAnsi"/>
                <w:i/>
                <w:sz w:val="18"/>
                <w:szCs w:val="18"/>
              </w:rPr>
              <w:t>.xml</w:t>
            </w:r>
          </w:p>
        </w:tc>
        <w:tc>
          <w:tcPr>
            <w:tcW w:w="5245" w:type="dxa"/>
            <w:vAlign w:val="center"/>
          </w:tcPr>
          <w:p w:rsidR="00214D11" w:rsidRPr="000211E4" w:rsidRDefault="00214D11" w:rsidP="00F438FE">
            <w:pPr>
              <w:spacing w:before="120"/>
              <w:jc w:val="left"/>
              <w:rPr>
                <w:rFonts w:asciiTheme="minorHAnsi" w:hAnsiTheme="minorHAnsi"/>
              </w:rPr>
            </w:pPr>
            <w:r w:rsidRPr="000211E4">
              <w:rPr>
                <w:rFonts w:asciiTheme="minorHAnsi" w:hAnsiTheme="minorHAnsi"/>
                <w:sz w:val="18"/>
                <w:szCs w:val="18"/>
                <w:highlight w:val="white"/>
                <w:lang w:bidi="ar-SA"/>
              </w:rPr>
              <w:t xml:space="preserve">Rapport de conformité du document aux </w:t>
            </w:r>
            <w:r w:rsidRPr="000211E4">
              <w:rPr>
                <w:rFonts w:asciiTheme="minorHAnsi" w:hAnsiTheme="minorHAnsi"/>
                <w:b/>
                <w:sz w:val="18"/>
                <w:szCs w:val="18"/>
                <w:highlight w:val="white"/>
                <w:lang w:bidi="ar-SA"/>
              </w:rPr>
              <w:t>spécifications IHE (corps)</w:t>
            </w:r>
          </w:p>
        </w:tc>
      </w:tr>
      <w:tr w:rsidR="000211E4" w:rsidTr="00C06347">
        <w:tc>
          <w:tcPr>
            <w:tcW w:w="4395" w:type="dxa"/>
            <w:vAlign w:val="center"/>
          </w:tcPr>
          <w:p w:rsidR="000211E4" w:rsidRDefault="000211E4" w:rsidP="000D12FE">
            <w:pPr>
              <w:spacing w:before="120"/>
              <w:jc w:val="left"/>
              <w:rPr>
                <w:rFonts w:asciiTheme="minorHAnsi" w:hAnsiTheme="minorHAnsi"/>
              </w:rPr>
            </w:pPr>
            <w:r w:rsidRPr="00001CDB">
              <w:rPr>
                <w:rFonts w:asciiTheme="minorHAnsi" w:hAnsiTheme="minorHAnsi"/>
                <w:i/>
                <w:sz w:val="18"/>
                <w:szCs w:val="18"/>
              </w:rPr>
              <w:t>Exemple_</w:t>
            </w:r>
            <w:r w:rsidR="000D12FE" w:rsidRPr="000D12FE">
              <w:rPr>
                <w:rFonts w:asciiTheme="minorHAnsi" w:hAnsiTheme="minorHAnsi"/>
                <w:i/>
                <w:sz w:val="18"/>
                <w:szCs w:val="18"/>
              </w:rPr>
              <w:t>verif_IHE_entete</w:t>
            </w:r>
            <w:r w:rsidRPr="00001CDB">
              <w:rPr>
                <w:rFonts w:asciiTheme="minorHAnsi" w:hAnsiTheme="minorHAnsi"/>
                <w:i/>
                <w:sz w:val="18"/>
                <w:szCs w:val="18"/>
              </w:rPr>
              <w:t>.xml</w:t>
            </w:r>
          </w:p>
        </w:tc>
        <w:tc>
          <w:tcPr>
            <w:tcW w:w="5245" w:type="dxa"/>
            <w:vAlign w:val="center"/>
          </w:tcPr>
          <w:p w:rsidR="000211E4" w:rsidRPr="00001CDB" w:rsidRDefault="000211E4" w:rsidP="00D36D17">
            <w:pPr>
              <w:spacing w:before="120"/>
              <w:jc w:val="left"/>
              <w:rPr>
                <w:rFonts w:asciiTheme="minorHAnsi" w:hAnsiTheme="minorHAnsi"/>
              </w:rPr>
            </w:pPr>
            <w:r w:rsidRPr="00001CDB">
              <w:rPr>
                <w:rFonts w:asciiTheme="minorHAnsi" w:hAnsiTheme="minorHAnsi"/>
                <w:sz w:val="18"/>
                <w:szCs w:val="18"/>
                <w:highlight w:val="white"/>
                <w:lang w:bidi="ar-SA"/>
              </w:rPr>
              <w:t xml:space="preserve">Rapport de conformité du document aux </w:t>
            </w:r>
            <w:r w:rsidRPr="000211E4">
              <w:rPr>
                <w:rFonts w:asciiTheme="minorHAnsi" w:hAnsiTheme="minorHAnsi"/>
                <w:b/>
                <w:sz w:val="18"/>
                <w:szCs w:val="18"/>
                <w:highlight w:val="white"/>
                <w:lang w:bidi="ar-SA"/>
              </w:rPr>
              <w:t>spécifications</w:t>
            </w:r>
            <w:r w:rsidRPr="00001CDB">
              <w:rPr>
                <w:rFonts w:asciiTheme="minorHAnsi" w:hAnsiTheme="minorHAnsi"/>
                <w:sz w:val="18"/>
                <w:szCs w:val="18"/>
                <w:highlight w:val="white"/>
                <w:lang w:bidi="ar-SA"/>
              </w:rPr>
              <w:t xml:space="preserve"> </w:t>
            </w:r>
            <w:r w:rsidRPr="000211E4">
              <w:rPr>
                <w:rFonts w:asciiTheme="minorHAnsi" w:hAnsiTheme="minorHAnsi"/>
                <w:b/>
                <w:sz w:val="18"/>
                <w:szCs w:val="18"/>
                <w:highlight w:val="white"/>
                <w:lang w:bidi="ar-SA"/>
              </w:rPr>
              <w:t>IHE (en-tête)</w:t>
            </w:r>
          </w:p>
        </w:tc>
      </w:tr>
      <w:tr w:rsidR="006B626B" w:rsidTr="00C06347">
        <w:tc>
          <w:tcPr>
            <w:tcW w:w="4395" w:type="dxa"/>
            <w:vAlign w:val="center"/>
          </w:tcPr>
          <w:p w:rsidR="006B626B" w:rsidRPr="000D12FE" w:rsidRDefault="006B626B" w:rsidP="00DA0F6D">
            <w:pPr>
              <w:spacing w:before="120"/>
              <w:jc w:val="left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i/>
                <w:sz w:val="18"/>
                <w:szCs w:val="18"/>
                <w:lang w:val="en-US"/>
              </w:rPr>
              <w:t>Exemple_</w:t>
            </w:r>
            <w:r w:rsidRPr="00D22668">
              <w:rPr>
                <w:rFonts w:asciiTheme="minorHAnsi" w:hAnsiTheme="minorHAnsi"/>
                <w:i/>
                <w:sz w:val="18"/>
                <w:szCs w:val="18"/>
                <w:lang w:val="en-US"/>
              </w:rPr>
              <w:t>verif_ModelesDeContenusCDA</w:t>
            </w:r>
            <w:r>
              <w:rPr>
                <w:rFonts w:asciiTheme="minorHAnsi" w:hAnsiTheme="minorHAnsi"/>
                <w:i/>
                <w:sz w:val="18"/>
                <w:szCs w:val="18"/>
                <w:lang w:val="en-US"/>
              </w:rPr>
              <w:t>.xml</w:t>
            </w:r>
          </w:p>
        </w:tc>
        <w:tc>
          <w:tcPr>
            <w:tcW w:w="5245" w:type="dxa"/>
            <w:vAlign w:val="center"/>
          </w:tcPr>
          <w:p w:rsidR="006B626B" w:rsidRPr="00001CDB" w:rsidRDefault="006B626B" w:rsidP="00DA0F6D">
            <w:pPr>
              <w:spacing w:before="120"/>
              <w:jc w:val="left"/>
              <w:rPr>
                <w:rFonts w:asciiTheme="minorHAnsi" w:hAnsiTheme="minorHAnsi"/>
              </w:rPr>
            </w:pPr>
            <w:r w:rsidRPr="00001CDB">
              <w:rPr>
                <w:rFonts w:asciiTheme="minorHAnsi" w:hAnsiTheme="minorHAnsi"/>
                <w:sz w:val="18"/>
                <w:szCs w:val="18"/>
                <w:highlight w:val="white"/>
                <w:lang w:bidi="ar-SA"/>
              </w:rPr>
              <w:t xml:space="preserve">Rapport de conformité du document aux </w:t>
            </w:r>
            <w:r w:rsidRPr="000211E4">
              <w:rPr>
                <w:rFonts w:asciiTheme="minorHAnsi" w:hAnsiTheme="minorHAnsi"/>
                <w:b/>
                <w:sz w:val="18"/>
                <w:szCs w:val="18"/>
                <w:highlight w:val="white"/>
                <w:lang w:bidi="ar-SA"/>
              </w:rPr>
              <w:t>spécifications françaises (corps – sections, entrées, jeux de valeurs)</w:t>
            </w:r>
            <w:r>
              <w:rPr>
                <w:rFonts w:asciiTheme="minorHAnsi" w:hAnsiTheme="minorHAnsi"/>
                <w:b/>
                <w:sz w:val="18"/>
                <w:szCs w:val="18"/>
                <w:lang w:bidi="ar-SA"/>
              </w:rPr>
              <w:t xml:space="preserve"> des sections de IHE</w:t>
            </w:r>
          </w:p>
        </w:tc>
      </w:tr>
      <w:tr w:rsidR="00214D11" w:rsidTr="00C06347">
        <w:tc>
          <w:tcPr>
            <w:tcW w:w="4395" w:type="dxa"/>
            <w:vAlign w:val="center"/>
          </w:tcPr>
          <w:p w:rsidR="00214D11" w:rsidRPr="003333F7" w:rsidRDefault="00214D11" w:rsidP="00F438FE">
            <w:pPr>
              <w:spacing w:before="120"/>
              <w:jc w:val="left"/>
              <w:rPr>
                <w:rFonts w:asciiTheme="minorHAnsi" w:hAnsiTheme="minorHAnsi"/>
                <w:lang w:val="en-US"/>
              </w:rPr>
            </w:pPr>
            <w:r w:rsidRPr="000D12FE">
              <w:rPr>
                <w:rFonts w:asciiTheme="minorHAnsi" w:hAnsiTheme="minorHAnsi"/>
                <w:i/>
                <w:sz w:val="18"/>
                <w:szCs w:val="18"/>
                <w:lang w:val="en-US"/>
              </w:rPr>
              <w:t>Exemple_</w:t>
            </w:r>
            <w:r w:rsidR="00D22668" w:rsidRPr="00D22668">
              <w:rPr>
                <w:rFonts w:asciiTheme="minorHAnsi" w:hAnsiTheme="minorHAnsi"/>
                <w:i/>
                <w:sz w:val="18"/>
                <w:szCs w:val="18"/>
                <w:lang w:val="en-US"/>
              </w:rPr>
              <w:t>verif_Modeles_ANS</w:t>
            </w:r>
            <w:r w:rsidRPr="000D12FE">
              <w:rPr>
                <w:rFonts w:asciiTheme="minorHAnsi" w:hAnsiTheme="minorHAnsi"/>
                <w:i/>
                <w:sz w:val="18"/>
                <w:szCs w:val="18"/>
                <w:lang w:val="en-US"/>
              </w:rPr>
              <w:t>.xml</w:t>
            </w:r>
          </w:p>
        </w:tc>
        <w:tc>
          <w:tcPr>
            <w:tcW w:w="5245" w:type="dxa"/>
            <w:vAlign w:val="center"/>
          </w:tcPr>
          <w:p w:rsidR="00214D11" w:rsidRPr="00001CDB" w:rsidRDefault="00214D11" w:rsidP="006B626B">
            <w:pPr>
              <w:spacing w:before="120"/>
              <w:jc w:val="left"/>
              <w:rPr>
                <w:rFonts w:asciiTheme="minorHAnsi" w:hAnsiTheme="minorHAnsi"/>
              </w:rPr>
            </w:pPr>
            <w:r w:rsidRPr="00001CDB">
              <w:rPr>
                <w:rFonts w:asciiTheme="minorHAnsi" w:hAnsiTheme="minorHAnsi"/>
                <w:sz w:val="18"/>
                <w:szCs w:val="18"/>
                <w:highlight w:val="white"/>
                <w:lang w:bidi="ar-SA"/>
              </w:rPr>
              <w:t xml:space="preserve">Rapport de conformité du document aux </w:t>
            </w:r>
            <w:r w:rsidRPr="000211E4">
              <w:rPr>
                <w:rFonts w:asciiTheme="minorHAnsi" w:hAnsiTheme="minorHAnsi"/>
                <w:b/>
                <w:sz w:val="18"/>
                <w:szCs w:val="18"/>
                <w:highlight w:val="white"/>
                <w:lang w:bidi="ar-SA"/>
              </w:rPr>
              <w:t>spécifications françaises (corps – sections, entrées, jeux de valeurs)</w:t>
            </w:r>
            <w:r>
              <w:rPr>
                <w:rFonts w:asciiTheme="minorHAnsi" w:hAnsiTheme="minorHAnsi"/>
                <w:b/>
                <w:sz w:val="18"/>
                <w:szCs w:val="18"/>
                <w:lang w:bidi="ar-SA"/>
              </w:rPr>
              <w:t xml:space="preserve"> des sections et entrée </w:t>
            </w:r>
            <w:r w:rsidR="006B626B">
              <w:rPr>
                <w:rFonts w:asciiTheme="minorHAnsi" w:hAnsiTheme="minorHAnsi"/>
                <w:b/>
                <w:sz w:val="18"/>
                <w:szCs w:val="18"/>
                <w:lang w:bidi="ar-SA"/>
              </w:rPr>
              <w:t>de l’ANS</w:t>
            </w:r>
          </w:p>
        </w:tc>
      </w:tr>
      <w:tr w:rsidR="000211E4" w:rsidTr="00C06347">
        <w:tc>
          <w:tcPr>
            <w:tcW w:w="4395" w:type="dxa"/>
            <w:vAlign w:val="center"/>
          </w:tcPr>
          <w:p w:rsidR="000211E4" w:rsidRDefault="000211E4" w:rsidP="00D36D17">
            <w:pPr>
              <w:spacing w:before="120"/>
              <w:jc w:val="left"/>
              <w:rPr>
                <w:rFonts w:asciiTheme="minorHAnsi" w:hAnsiTheme="minorHAnsi"/>
              </w:rPr>
            </w:pPr>
            <w:r w:rsidRPr="00001CDB">
              <w:rPr>
                <w:rFonts w:asciiTheme="minorHAnsi" w:hAnsiTheme="minorHAnsi"/>
                <w:i/>
                <w:sz w:val="18"/>
                <w:szCs w:val="18"/>
              </w:rPr>
              <w:t>Exemple_verif_StructurationMinimale.xml</w:t>
            </w:r>
          </w:p>
        </w:tc>
        <w:tc>
          <w:tcPr>
            <w:tcW w:w="5245" w:type="dxa"/>
            <w:vAlign w:val="center"/>
          </w:tcPr>
          <w:p w:rsidR="000211E4" w:rsidRPr="00001CDB" w:rsidRDefault="000211E4" w:rsidP="00D36D17">
            <w:pPr>
              <w:spacing w:before="120"/>
              <w:jc w:val="left"/>
              <w:rPr>
                <w:rFonts w:asciiTheme="minorHAnsi" w:hAnsiTheme="minorHAnsi"/>
              </w:rPr>
            </w:pPr>
            <w:r w:rsidRPr="00001CDB">
              <w:rPr>
                <w:rFonts w:asciiTheme="minorHAnsi" w:hAnsiTheme="minorHAnsi"/>
                <w:sz w:val="18"/>
                <w:szCs w:val="18"/>
                <w:highlight w:val="white"/>
                <w:lang w:bidi="ar-SA"/>
              </w:rPr>
              <w:t xml:space="preserve">Rapport de conformité du document aux </w:t>
            </w:r>
            <w:r w:rsidRPr="000211E4">
              <w:rPr>
                <w:rFonts w:asciiTheme="minorHAnsi" w:hAnsiTheme="minorHAnsi"/>
                <w:b/>
                <w:sz w:val="18"/>
                <w:szCs w:val="18"/>
                <w:highlight w:val="white"/>
                <w:lang w:bidi="ar-SA"/>
              </w:rPr>
              <w:t>spécifications françaises (en-tête)</w:t>
            </w:r>
          </w:p>
        </w:tc>
      </w:tr>
      <w:tr w:rsidR="00D531E2" w:rsidTr="00C06347">
        <w:tc>
          <w:tcPr>
            <w:tcW w:w="4395" w:type="dxa"/>
            <w:vAlign w:val="center"/>
          </w:tcPr>
          <w:p w:rsidR="00D531E2" w:rsidRDefault="00D531E2" w:rsidP="00D531E2">
            <w:pPr>
              <w:spacing w:before="120"/>
              <w:jc w:val="left"/>
              <w:rPr>
                <w:rFonts w:asciiTheme="minorHAnsi" w:hAnsiTheme="minorHAnsi"/>
              </w:rPr>
            </w:pPr>
            <w:r w:rsidRPr="00001CDB">
              <w:rPr>
                <w:rFonts w:asciiTheme="minorHAnsi" w:hAnsiTheme="minorHAnsi"/>
                <w:i/>
                <w:sz w:val="18"/>
                <w:szCs w:val="18"/>
              </w:rPr>
              <w:t>Exemple_verif_</w:t>
            </w:r>
            <w:r>
              <w:rPr>
                <w:rFonts w:asciiTheme="minorHAnsi" w:hAnsiTheme="minorHAnsi"/>
                <w:i/>
                <w:sz w:val="18"/>
                <w:szCs w:val="18"/>
              </w:rPr>
              <w:t>terminologies</w:t>
            </w:r>
            <w:r w:rsidRPr="00001CDB">
              <w:rPr>
                <w:rFonts w:asciiTheme="minorHAnsi" w:hAnsiTheme="minorHAnsi"/>
                <w:i/>
                <w:sz w:val="18"/>
                <w:szCs w:val="18"/>
              </w:rPr>
              <w:t>.xml</w:t>
            </w:r>
          </w:p>
        </w:tc>
        <w:tc>
          <w:tcPr>
            <w:tcW w:w="5245" w:type="dxa"/>
            <w:vAlign w:val="center"/>
          </w:tcPr>
          <w:p w:rsidR="00D531E2" w:rsidRPr="00001CDB" w:rsidRDefault="00D531E2" w:rsidP="00D531E2">
            <w:pPr>
              <w:spacing w:before="120"/>
              <w:jc w:val="left"/>
              <w:rPr>
                <w:rFonts w:asciiTheme="minorHAnsi" w:hAnsiTheme="minorHAnsi"/>
              </w:rPr>
            </w:pPr>
            <w:r w:rsidRPr="00001CDB">
              <w:rPr>
                <w:rFonts w:asciiTheme="minorHAnsi" w:hAnsiTheme="minorHAnsi"/>
                <w:sz w:val="18"/>
                <w:szCs w:val="18"/>
                <w:highlight w:val="white"/>
                <w:lang w:bidi="ar-SA"/>
              </w:rPr>
              <w:t xml:space="preserve">Rapport de conformité </w:t>
            </w:r>
            <w:r>
              <w:rPr>
                <w:rFonts w:asciiTheme="minorHAnsi" w:hAnsiTheme="minorHAnsi"/>
                <w:sz w:val="18"/>
                <w:szCs w:val="18"/>
                <w:lang w:bidi="ar-SA"/>
              </w:rPr>
              <w:t xml:space="preserve">des codes utilisés aux </w:t>
            </w:r>
            <w:r w:rsidRPr="00D531E2">
              <w:rPr>
                <w:rFonts w:asciiTheme="minorHAnsi" w:hAnsiTheme="minorHAnsi"/>
                <w:b/>
                <w:sz w:val="18"/>
                <w:szCs w:val="18"/>
                <w:lang w:bidi="ar-SA"/>
              </w:rPr>
              <w:t>terminologies</w:t>
            </w:r>
          </w:p>
        </w:tc>
      </w:tr>
    </w:tbl>
    <w:p w:rsidR="00001CDB" w:rsidRPr="00595374" w:rsidRDefault="00001CDB" w:rsidP="00214D11">
      <w:pPr>
        <w:rPr>
          <w:rFonts w:asciiTheme="minorHAnsi" w:hAnsiTheme="minorHAnsi"/>
          <w:sz w:val="20"/>
        </w:rPr>
      </w:pPr>
    </w:p>
    <w:p w:rsidR="00001CDB" w:rsidRPr="00595374" w:rsidRDefault="00001CDB" w:rsidP="00001CDB">
      <w:pPr>
        <w:rPr>
          <w:rFonts w:asciiTheme="minorHAnsi" w:hAnsiTheme="minorHAnsi"/>
          <w:sz w:val="20"/>
        </w:rPr>
      </w:pPr>
      <w:r w:rsidRPr="00595374">
        <w:rPr>
          <w:rFonts w:asciiTheme="minorHAnsi" w:hAnsiTheme="minorHAnsi"/>
          <w:sz w:val="20"/>
        </w:rPr>
        <w:t xml:space="preserve">Les rapports de vérification de la conformité des documents aux schématrons sont au format SVRL (Schematron Validation Report Language) partie intégrante de la norme ISO IEC 19757-3. </w:t>
      </w:r>
    </w:p>
    <w:p w:rsidR="00001CDB" w:rsidRPr="00595374" w:rsidRDefault="00001CDB" w:rsidP="00001CDB">
      <w:pPr>
        <w:rPr>
          <w:sz w:val="20"/>
        </w:rPr>
      </w:pPr>
    </w:p>
    <w:p w:rsidR="00AD0D9C" w:rsidRDefault="00AD0D9C" w:rsidP="00001CDB">
      <w:r>
        <w:br w:type="page"/>
      </w:r>
    </w:p>
    <w:p w:rsidR="00365E67" w:rsidRDefault="00A01AF7" w:rsidP="00AD0D9C">
      <w:pPr>
        <w:pStyle w:val="Titre1"/>
      </w:pPr>
      <w:bookmarkStart w:id="16" w:name="_Ref479061947"/>
      <w:bookmarkStart w:id="17" w:name="_Ref479061964"/>
      <w:bookmarkStart w:id="18" w:name="_Toc89341969"/>
      <w:r>
        <w:lastRenderedPageBreak/>
        <w:t xml:space="preserve">Procédure pour </w:t>
      </w:r>
      <w:r w:rsidR="0050649D">
        <w:t>vérifi</w:t>
      </w:r>
      <w:r>
        <w:t>er un document</w:t>
      </w:r>
      <w:bookmarkEnd w:id="16"/>
      <w:bookmarkEnd w:id="17"/>
      <w:r w:rsidR="00E305A4">
        <w:t xml:space="preserve"> CDA</w:t>
      </w:r>
      <w:bookmarkEnd w:id="18"/>
    </w:p>
    <w:p w:rsidR="00A87A40" w:rsidRPr="008549D3" w:rsidRDefault="00A87A40" w:rsidP="00A01AF7"/>
    <w:p w:rsidR="00A01AF7" w:rsidRPr="00302029" w:rsidRDefault="00A01AF7" w:rsidP="00775F48">
      <w:pPr>
        <w:rPr>
          <w:b/>
          <w:color w:val="0070C0"/>
        </w:rPr>
      </w:pPr>
      <w:r w:rsidRPr="00302029">
        <w:rPr>
          <w:b/>
          <w:color w:val="0070C0"/>
        </w:rPr>
        <w:t>ÉTAPE 1</w:t>
      </w:r>
      <w:r w:rsidR="00274FD0">
        <w:rPr>
          <w:b/>
          <w:color w:val="0070C0"/>
        </w:rPr>
        <w:t> </w:t>
      </w:r>
      <w:r w:rsidRPr="00302029">
        <w:rPr>
          <w:b/>
          <w:color w:val="0070C0"/>
        </w:rPr>
        <w:t>:</w:t>
      </w:r>
      <w:r w:rsidRPr="00302029">
        <w:rPr>
          <w:b/>
          <w:color w:val="0070C0"/>
        </w:rPr>
        <w:tab/>
        <w:t xml:space="preserve">Préparer son environnement de </w:t>
      </w:r>
      <w:r w:rsidR="0050649D" w:rsidRPr="00302029">
        <w:rPr>
          <w:b/>
          <w:color w:val="0070C0"/>
        </w:rPr>
        <w:t>vérification</w:t>
      </w:r>
    </w:p>
    <w:p w:rsidR="00A01AF7" w:rsidRPr="008549D3" w:rsidRDefault="00A01AF7" w:rsidP="00642216">
      <w:pPr>
        <w:pStyle w:val="Grandelistepuces"/>
        <w:numPr>
          <w:ilvl w:val="0"/>
          <w:numId w:val="9"/>
        </w:numPr>
        <w:rPr>
          <w:rFonts w:ascii="Calibri" w:hAnsi="Calibri"/>
          <w:color w:val="8B3410"/>
          <w:sz w:val="22"/>
          <w:szCs w:val="22"/>
        </w:rPr>
      </w:pPr>
      <w:r w:rsidRPr="00A01AF7">
        <w:rPr>
          <w:rFonts w:ascii="Calibri" w:hAnsi="Calibri"/>
          <w:sz w:val="22"/>
          <w:szCs w:val="22"/>
        </w:rPr>
        <w:t>Extraire</w:t>
      </w:r>
      <w:r w:rsidRPr="008549D3">
        <w:rPr>
          <w:rFonts w:ascii="Calibri" w:hAnsi="Calibri"/>
          <w:sz w:val="22"/>
          <w:szCs w:val="22"/>
        </w:rPr>
        <w:t xml:space="preserve"> le zip</w:t>
      </w:r>
      <w:r w:rsidR="00720D69">
        <w:rPr>
          <w:rFonts w:ascii="Calibri" w:hAnsi="Calibri"/>
          <w:sz w:val="22"/>
          <w:szCs w:val="22"/>
        </w:rPr>
        <w:t xml:space="preserve"> </w:t>
      </w:r>
      <w:r w:rsidRPr="00720D69">
        <w:rPr>
          <w:rFonts w:ascii="Calibri" w:hAnsi="Calibri"/>
          <w:b/>
          <w:i/>
          <w:sz w:val="22"/>
          <w:szCs w:val="22"/>
        </w:rPr>
        <w:t>testContenuCDA.zip</w:t>
      </w:r>
      <w:r w:rsidRPr="008549D3">
        <w:rPr>
          <w:rFonts w:ascii="Calibri" w:hAnsi="Calibri"/>
          <w:sz w:val="22"/>
          <w:szCs w:val="22"/>
        </w:rPr>
        <w:t xml:space="preserve"> sur </w:t>
      </w:r>
      <w:r w:rsidRPr="00507F6F">
        <w:rPr>
          <w:rFonts w:ascii="Calibri" w:hAnsi="Calibri"/>
          <w:i/>
          <w:color w:val="808080" w:themeColor="background1" w:themeShade="80"/>
          <w:sz w:val="22"/>
          <w:szCs w:val="22"/>
        </w:rPr>
        <w:t>votre bureau</w:t>
      </w:r>
      <w:r w:rsidRPr="008549D3">
        <w:rPr>
          <w:rFonts w:ascii="Calibri" w:hAnsi="Calibri"/>
          <w:sz w:val="22"/>
          <w:szCs w:val="22"/>
        </w:rPr>
        <w:t>.</w:t>
      </w:r>
    </w:p>
    <w:p w:rsidR="00A87A40" w:rsidRPr="00E1347B" w:rsidRDefault="00A87A40" w:rsidP="00A01AF7">
      <w:pPr>
        <w:rPr>
          <w:rFonts w:ascii="Calibri" w:hAnsi="Calibri"/>
        </w:rPr>
      </w:pPr>
    </w:p>
    <w:p w:rsidR="00A01AF7" w:rsidRPr="00302029" w:rsidRDefault="00A01AF7" w:rsidP="00775F48">
      <w:pPr>
        <w:rPr>
          <w:b/>
          <w:color w:val="0070C0"/>
        </w:rPr>
      </w:pPr>
      <w:r w:rsidRPr="00302029">
        <w:rPr>
          <w:b/>
          <w:color w:val="0070C0"/>
        </w:rPr>
        <w:t>ÉTAPE 2</w:t>
      </w:r>
      <w:r w:rsidR="00274FD0">
        <w:rPr>
          <w:b/>
          <w:color w:val="0070C0"/>
        </w:rPr>
        <w:t> </w:t>
      </w:r>
      <w:r w:rsidRPr="00302029">
        <w:rPr>
          <w:b/>
          <w:color w:val="0070C0"/>
        </w:rPr>
        <w:t xml:space="preserve">: </w:t>
      </w:r>
      <w:r w:rsidRPr="00302029">
        <w:rPr>
          <w:b/>
          <w:color w:val="0070C0"/>
        </w:rPr>
        <w:tab/>
        <w:t xml:space="preserve">Se positionner </w:t>
      </w:r>
      <w:r w:rsidR="0050649D" w:rsidRPr="00302029">
        <w:rPr>
          <w:b/>
          <w:color w:val="0070C0"/>
        </w:rPr>
        <w:t>sur le bon répertoire pour lancer la vérification</w:t>
      </w:r>
    </w:p>
    <w:p w:rsidR="00A01AF7" w:rsidRDefault="00866736" w:rsidP="00642216">
      <w:pPr>
        <w:pStyle w:val="Grandelistepuces"/>
        <w:numPr>
          <w:ilvl w:val="0"/>
          <w:numId w:val="9"/>
        </w:numPr>
        <w:rPr>
          <w:rFonts w:ascii="Calibri" w:hAnsi="Calibri"/>
          <w:b/>
          <w:i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Aller sur </w:t>
      </w:r>
      <w:r w:rsidRPr="00B9028D">
        <w:rPr>
          <w:rFonts w:ascii="Calibri" w:hAnsi="Calibri"/>
          <w:b/>
          <w:i/>
          <w:sz w:val="22"/>
          <w:szCs w:val="22"/>
        </w:rPr>
        <w:t>testContenuCDA_V2\schematrons\moteur\gui</w:t>
      </w:r>
    </w:p>
    <w:p w:rsidR="00A87A40" w:rsidRPr="00001CDB" w:rsidRDefault="00A87A40" w:rsidP="00001CDB">
      <w:pPr>
        <w:rPr>
          <w:lang w:eastAsia="fr-FR" w:bidi="ar-SA"/>
        </w:rPr>
      </w:pPr>
    </w:p>
    <w:p w:rsidR="00001CDB" w:rsidRPr="00302029" w:rsidRDefault="00001CDB" w:rsidP="00001CDB">
      <w:pPr>
        <w:rPr>
          <w:b/>
          <w:color w:val="0070C0"/>
        </w:rPr>
      </w:pPr>
      <w:r w:rsidRPr="00302029">
        <w:rPr>
          <w:b/>
          <w:color w:val="0070C0"/>
        </w:rPr>
        <w:t>ÉTAPE 3</w:t>
      </w:r>
      <w:r w:rsidR="00274FD0">
        <w:rPr>
          <w:b/>
          <w:color w:val="0070C0"/>
        </w:rPr>
        <w:t> </w:t>
      </w:r>
      <w:r w:rsidRPr="00302029">
        <w:rPr>
          <w:b/>
          <w:color w:val="0070C0"/>
        </w:rPr>
        <w:t xml:space="preserve">: </w:t>
      </w:r>
      <w:r w:rsidRPr="00302029">
        <w:rPr>
          <w:b/>
          <w:color w:val="0070C0"/>
        </w:rPr>
        <w:tab/>
      </w:r>
      <w:r w:rsidR="005A6922" w:rsidRPr="00302029">
        <w:rPr>
          <w:b/>
          <w:color w:val="0070C0"/>
        </w:rPr>
        <w:t>L</w:t>
      </w:r>
      <w:r w:rsidRPr="00302029">
        <w:rPr>
          <w:b/>
          <w:color w:val="0070C0"/>
        </w:rPr>
        <w:t>ancer la vérification</w:t>
      </w:r>
    </w:p>
    <w:p w:rsidR="00001CDB" w:rsidRPr="005A2393" w:rsidRDefault="00001CDB" w:rsidP="00642216">
      <w:pPr>
        <w:pStyle w:val="Grandelistepuces"/>
        <w:numPr>
          <w:ilvl w:val="0"/>
          <w:numId w:val="9"/>
        </w:numPr>
        <w:rPr>
          <w:rFonts w:ascii="Calibri" w:hAnsi="Calibri"/>
          <w:color w:val="8B3410"/>
          <w:sz w:val="22"/>
          <w:szCs w:val="22"/>
        </w:rPr>
      </w:pPr>
      <w:r w:rsidRPr="00302029">
        <w:rPr>
          <w:rFonts w:ascii="Calibri" w:hAnsi="Calibri"/>
          <w:sz w:val="22"/>
          <w:szCs w:val="22"/>
        </w:rPr>
        <w:t>L</w:t>
      </w:r>
      <w:r>
        <w:rPr>
          <w:rFonts w:ascii="Calibri" w:hAnsi="Calibri"/>
          <w:sz w:val="22"/>
          <w:szCs w:val="22"/>
        </w:rPr>
        <w:t xml:space="preserve">ancer </w:t>
      </w:r>
      <w:r w:rsidR="005A6922">
        <w:rPr>
          <w:rFonts w:ascii="Calibri" w:hAnsi="Calibri"/>
          <w:sz w:val="22"/>
          <w:szCs w:val="22"/>
        </w:rPr>
        <w:t>l’utilitaire</w:t>
      </w:r>
      <w:r>
        <w:rPr>
          <w:rFonts w:ascii="Calibri" w:hAnsi="Calibri"/>
          <w:sz w:val="22"/>
          <w:szCs w:val="22"/>
        </w:rPr>
        <w:t xml:space="preserve"> </w:t>
      </w:r>
      <w:r w:rsidRPr="00B9028D">
        <w:rPr>
          <w:rFonts w:ascii="Calibri" w:hAnsi="Calibri"/>
          <w:b/>
          <w:i/>
          <w:sz w:val="22"/>
          <w:szCs w:val="22"/>
        </w:rPr>
        <w:t>TCC-GUI.exe</w:t>
      </w:r>
    </w:p>
    <w:p w:rsidR="00A87A40" w:rsidRDefault="00A87A40" w:rsidP="00A01AF7">
      <w:pPr>
        <w:rPr>
          <w:rFonts w:ascii="Calibri" w:hAnsi="Calibri"/>
        </w:rPr>
      </w:pPr>
    </w:p>
    <w:p w:rsidR="00866736" w:rsidRPr="00866736" w:rsidRDefault="00866736" w:rsidP="00866736">
      <w:pPr>
        <w:pStyle w:val="Titre2"/>
        <w:rPr>
          <w:rFonts w:cs="Arial"/>
        </w:rPr>
      </w:pPr>
      <w:bookmarkStart w:id="19" w:name="_Toc89341970"/>
      <w:r w:rsidRPr="00866736">
        <w:rPr>
          <w:rFonts w:cs="Arial"/>
        </w:rPr>
        <w:t xml:space="preserve">Sélection </w:t>
      </w:r>
      <w:r w:rsidR="00A87A40">
        <w:rPr>
          <w:rFonts w:cs="Arial"/>
        </w:rPr>
        <w:t>du</w:t>
      </w:r>
      <w:r w:rsidRPr="00866736">
        <w:rPr>
          <w:rFonts w:cs="Arial"/>
        </w:rPr>
        <w:t xml:space="preserve"> fichier CDA à tester</w:t>
      </w:r>
      <w:r w:rsidR="0083235F">
        <w:rPr>
          <w:rFonts w:cs="Arial"/>
        </w:rPr>
        <w:t xml:space="preserve"> et du schématron correspondant</w:t>
      </w:r>
      <w:bookmarkEnd w:id="19"/>
    </w:p>
    <w:p w:rsidR="00A87A40" w:rsidRPr="00595374" w:rsidRDefault="0083235F" w:rsidP="00A87A40">
      <w:pPr>
        <w:rPr>
          <w:rFonts w:ascii="Calibri" w:hAnsi="Calibri"/>
          <w:sz w:val="20"/>
        </w:rPr>
      </w:pPr>
      <w:r w:rsidRPr="00595374">
        <w:rPr>
          <w:rFonts w:ascii="Calibri" w:hAnsi="Calibri"/>
          <w:sz w:val="20"/>
        </w:rPr>
        <w:t xml:space="preserve">Pour sélectionner le </w:t>
      </w:r>
      <w:r w:rsidR="00302029" w:rsidRPr="00595374">
        <w:rPr>
          <w:rFonts w:ascii="Calibri" w:hAnsi="Calibri"/>
          <w:sz w:val="20"/>
        </w:rPr>
        <w:t>fich</w:t>
      </w:r>
      <w:r w:rsidRPr="00595374">
        <w:rPr>
          <w:rFonts w:ascii="Calibri" w:hAnsi="Calibri"/>
          <w:sz w:val="20"/>
        </w:rPr>
        <w:t xml:space="preserve">ier CDA </w:t>
      </w:r>
      <w:r w:rsidR="00302029" w:rsidRPr="00595374">
        <w:rPr>
          <w:rFonts w:ascii="Calibri" w:hAnsi="Calibri"/>
          <w:sz w:val="20"/>
        </w:rPr>
        <w:t>à</w:t>
      </w:r>
      <w:r w:rsidRPr="00595374">
        <w:rPr>
          <w:rFonts w:ascii="Calibri" w:hAnsi="Calibri"/>
          <w:sz w:val="20"/>
        </w:rPr>
        <w:t xml:space="preserve"> vérifier, c</w:t>
      </w:r>
      <w:r w:rsidR="00866736" w:rsidRPr="00595374">
        <w:rPr>
          <w:rFonts w:ascii="Calibri" w:hAnsi="Calibri"/>
          <w:sz w:val="20"/>
        </w:rPr>
        <w:t>liquez sur l</w:t>
      </w:r>
      <w:r w:rsidRPr="00595374">
        <w:rPr>
          <w:rFonts w:ascii="Calibri" w:hAnsi="Calibri"/>
          <w:sz w:val="20"/>
        </w:rPr>
        <w:t xml:space="preserve">a première </w:t>
      </w:r>
      <w:r w:rsidR="00866736" w:rsidRPr="00595374">
        <w:rPr>
          <w:rFonts w:ascii="Calibri" w:hAnsi="Calibri"/>
          <w:sz w:val="20"/>
        </w:rPr>
        <w:t xml:space="preserve">icône </w:t>
      </w:r>
      <w:r w:rsidR="00302029" w:rsidRPr="00595374">
        <w:rPr>
          <w:rFonts w:ascii="Calibri" w:hAnsi="Calibri"/>
          <w:noProof/>
          <w:sz w:val="20"/>
          <w:lang w:eastAsia="fr-FR" w:bidi="ar-SA"/>
        </w:rPr>
        <w:drawing>
          <wp:inline distT="0" distB="0" distL="0" distR="0" wp14:anchorId="36DE3869" wp14:editId="1DA4784F">
            <wp:extent cx="302150" cy="275377"/>
            <wp:effectExtent l="0" t="0" r="3175" b="0"/>
            <wp:docPr id="6274" name="Image 6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6744" cy="27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6736" w:rsidRPr="00595374">
        <w:rPr>
          <w:rFonts w:ascii="Calibri" w:hAnsi="Calibri"/>
          <w:sz w:val="20"/>
        </w:rPr>
        <w:t>.</w:t>
      </w:r>
    </w:p>
    <w:p w:rsidR="00302029" w:rsidRPr="00595374" w:rsidRDefault="0083235F" w:rsidP="0083235F">
      <w:pPr>
        <w:rPr>
          <w:rFonts w:ascii="Calibri" w:hAnsi="Calibri"/>
          <w:sz w:val="20"/>
        </w:rPr>
      </w:pPr>
      <w:r w:rsidRPr="00595374">
        <w:rPr>
          <w:rFonts w:ascii="Calibri" w:hAnsi="Calibri"/>
          <w:sz w:val="20"/>
        </w:rPr>
        <w:t xml:space="preserve">Pour sélectionner le schématron à utiliser, cliquez sur la seconde icone </w:t>
      </w:r>
      <w:r w:rsidR="00302029" w:rsidRPr="00595374">
        <w:rPr>
          <w:rFonts w:ascii="Calibri" w:hAnsi="Calibri"/>
          <w:noProof/>
          <w:sz w:val="20"/>
          <w:lang w:eastAsia="fr-FR" w:bidi="ar-SA"/>
        </w:rPr>
        <w:drawing>
          <wp:inline distT="0" distB="0" distL="0" distR="0" wp14:anchorId="285B5EA7" wp14:editId="544AF499">
            <wp:extent cx="302150" cy="275377"/>
            <wp:effectExtent l="0" t="0" r="3175" b="0"/>
            <wp:docPr id="6275" name="Image 6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6744" cy="27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5374">
        <w:rPr>
          <w:rFonts w:ascii="Calibri" w:hAnsi="Calibri"/>
          <w:sz w:val="20"/>
        </w:rPr>
        <w:t xml:space="preserve">. </w:t>
      </w:r>
    </w:p>
    <w:p w:rsidR="0083235F" w:rsidRPr="00595374" w:rsidRDefault="0083235F" w:rsidP="0083235F">
      <w:pPr>
        <w:rPr>
          <w:rFonts w:ascii="Calibri" w:hAnsi="Calibri"/>
          <w:i/>
          <w:sz w:val="20"/>
        </w:rPr>
      </w:pPr>
      <w:r w:rsidRPr="00595374">
        <w:rPr>
          <w:rFonts w:ascii="Calibri" w:hAnsi="Calibri"/>
          <w:i/>
          <w:sz w:val="20"/>
        </w:rPr>
        <w:t>Si vous ne sélectionnez aucun schématron, seule la conformité du fichier CDA au Volet Structuration minimale des documents de santé sera vérifiée.</w:t>
      </w:r>
    </w:p>
    <w:p w:rsidR="00866736" w:rsidRPr="00595374" w:rsidRDefault="00866736" w:rsidP="00866736">
      <w:pPr>
        <w:rPr>
          <w:rFonts w:ascii="Calibri" w:hAnsi="Calibri"/>
          <w:sz w:val="20"/>
        </w:rPr>
      </w:pPr>
    </w:p>
    <w:p w:rsidR="00866736" w:rsidRPr="00866736" w:rsidRDefault="006B626B" w:rsidP="00866736">
      <w:pPr>
        <w:rPr>
          <w:rFonts w:ascii="Calibri" w:hAnsi="Calibri"/>
        </w:rPr>
      </w:pPr>
      <w:r w:rsidRPr="006B626B">
        <w:rPr>
          <w:rFonts w:ascii="Calibri" w:hAnsi="Calibri"/>
          <w:noProof/>
          <w:bdr w:val="single" w:sz="4" w:space="0" w:color="auto"/>
          <w:lang w:eastAsia="fr-FR" w:bidi="ar-SA"/>
        </w:rPr>
        <w:drawing>
          <wp:inline distT="0" distB="0" distL="0" distR="0" wp14:anchorId="2A82F6DC" wp14:editId="29588D52">
            <wp:extent cx="4248150" cy="3208589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51680" cy="321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736" w:rsidRPr="00866736" w:rsidRDefault="008C051C" w:rsidP="008C051C">
      <w:pPr>
        <w:jc w:val="center"/>
        <w:rPr>
          <w:rFonts w:ascii="Calibri" w:hAnsi="Calibri"/>
        </w:rPr>
      </w:pPr>
      <w:r w:rsidRPr="00856079">
        <w:rPr>
          <w:rFonts w:asciiTheme="minorHAnsi" w:hAnsiTheme="minorHAnsi"/>
          <w:b/>
          <w:color w:val="0070C0"/>
          <w:sz w:val="16"/>
        </w:rPr>
        <w:t xml:space="preserve">Figure </w:t>
      </w:r>
      <w:r w:rsidR="00146A9F">
        <w:rPr>
          <w:rFonts w:asciiTheme="minorHAnsi" w:hAnsiTheme="minorHAnsi"/>
          <w:b/>
          <w:color w:val="0070C0"/>
          <w:sz w:val="16"/>
        </w:rPr>
        <w:t>2</w:t>
      </w:r>
      <w:r w:rsidR="00274FD0">
        <w:rPr>
          <w:rFonts w:asciiTheme="minorHAnsi" w:hAnsiTheme="minorHAnsi"/>
          <w:b/>
          <w:color w:val="0070C0"/>
          <w:sz w:val="16"/>
        </w:rPr>
        <w:t> </w:t>
      </w:r>
      <w:r w:rsidRPr="00856079">
        <w:rPr>
          <w:rFonts w:asciiTheme="minorHAnsi" w:hAnsiTheme="minorHAnsi"/>
          <w:b/>
          <w:color w:val="0070C0"/>
          <w:sz w:val="16"/>
        </w:rPr>
        <w:t xml:space="preserve">: </w:t>
      </w:r>
      <w:r>
        <w:rPr>
          <w:rFonts w:asciiTheme="minorHAnsi" w:hAnsiTheme="minorHAnsi"/>
          <w:b/>
          <w:color w:val="0070C0"/>
          <w:sz w:val="16"/>
        </w:rPr>
        <w:t>Sélection du fichier à tester</w:t>
      </w:r>
    </w:p>
    <w:p w:rsidR="0083235F" w:rsidRDefault="0083235F">
      <w:pPr>
        <w:spacing w:after="0"/>
        <w:jc w:val="left"/>
        <w:rPr>
          <w:rFonts w:cs="Arial"/>
          <w:b/>
          <w:bCs/>
          <w:sz w:val="34"/>
          <w:szCs w:val="26"/>
        </w:rPr>
      </w:pPr>
      <w:r>
        <w:rPr>
          <w:rFonts w:cs="Arial"/>
        </w:rPr>
        <w:br w:type="page"/>
      </w:r>
    </w:p>
    <w:p w:rsidR="00866736" w:rsidRPr="00866736" w:rsidRDefault="00866736" w:rsidP="00866736">
      <w:pPr>
        <w:pStyle w:val="Titre2"/>
        <w:rPr>
          <w:rFonts w:cs="Arial"/>
        </w:rPr>
      </w:pPr>
      <w:bookmarkStart w:id="20" w:name="_Toc89341971"/>
      <w:r w:rsidRPr="00866736">
        <w:rPr>
          <w:rFonts w:cs="Arial"/>
        </w:rPr>
        <w:lastRenderedPageBreak/>
        <w:t xml:space="preserve">Lancement de la procédure </w:t>
      </w:r>
      <w:r w:rsidR="0083235F">
        <w:rPr>
          <w:rFonts w:cs="Arial"/>
        </w:rPr>
        <w:t>de vérification</w:t>
      </w:r>
      <w:r w:rsidRPr="00866736">
        <w:rPr>
          <w:rFonts w:cs="Arial"/>
        </w:rPr>
        <w:t xml:space="preserve"> de conformité du </w:t>
      </w:r>
      <w:r w:rsidR="0083235F">
        <w:rPr>
          <w:rFonts w:cs="Arial"/>
        </w:rPr>
        <w:t xml:space="preserve">fichier </w:t>
      </w:r>
      <w:r w:rsidRPr="00866736">
        <w:rPr>
          <w:rFonts w:cs="Arial"/>
        </w:rPr>
        <w:t>CDA</w:t>
      </w:r>
      <w:bookmarkEnd w:id="20"/>
    </w:p>
    <w:p w:rsidR="00866736" w:rsidRPr="00595374" w:rsidRDefault="00866736" w:rsidP="00866736">
      <w:pPr>
        <w:rPr>
          <w:rFonts w:ascii="Calibri" w:hAnsi="Calibri"/>
          <w:sz w:val="20"/>
        </w:rPr>
      </w:pPr>
      <w:r w:rsidRPr="00595374">
        <w:rPr>
          <w:rFonts w:ascii="Calibri" w:hAnsi="Calibri"/>
          <w:sz w:val="20"/>
        </w:rPr>
        <w:t xml:space="preserve">Pour lancer </w:t>
      </w:r>
      <w:r w:rsidR="0083235F" w:rsidRPr="00595374">
        <w:rPr>
          <w:rFonts w:ascii="Calibri" w:hAnsi="Calibri"/>
          <w:sz w:val="20"/>
        </w:rPr>
        <w:t>la vérification de la conformité du fichier</w:t>
      </w:r>
      <w:r w:rsidRPr="00595374">
        <w:rPr>
          <w:rFonts w:ascii="Calibri" w:hAnsi="Calibri"/>
          <w:sz w:val="20"/>
        </w:rPr>
        <w:t xml:space="preserve"> CDA et la création des rapports de conformité, </w:t>
      </w:r>
      <w:r w:rsidR="0083235F" w:rsidRPr="00595374">
        <w:rPr>
          <w:rFonts w:ascii="Calibri" w:hAnsi="Calibri"/>
          <w:sz w:val="20"/>
        </w:rPr>
        <w:t>cliquez</w:t>
      </w:r>
      <w:r w:rsidRPr="00595374">
        <w:rPr>
          <w:rFonts w:ascii="Calibri" w:hAnsi="Calibri"/>
          <w:sz w:val="20"/>
        </w:rPr>
        <w:t xml:space="preserve"> sur le bouton « Création des rapports ».</w:t>
      </w:r>
    </w:p>
    <w:p w:rsidR="00866736" w:rsidRPr="00866736" w:rsidRDefault="006B626B" w:rsidP="00866736">
      <w:pPr>
        <w:rPr>
          <w:rFonts w:ascii="Calibri" w:hAnsi="Calibri"/>
        </w:rPr>
      </w:pPr>
      <w:r w:rsidRPr="006B626B">
        <w:rPr>
          <w:noProof/>
          <w:lang w:eastAsia="fr-FR" w:bidi="ar-SA"/>
        </w:rPr>
        <w:drawing>
          <wp:inline distT="0" distB="0" distL="0" distR="0" wp14:anchorId="2ACE8F72" wp14:editId="2123FCE5">
            <wp:extent cx="5760720" cy="2089150"/>
            <wp:effectExtent l="0" t="0" r="0" b="635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51985"/>
                    <a:stretch/>
                  </pic:blipFill>
                  <pic:spPr bwMode="auto">
                    <a:xfrm>
                      <a:off x="0" y="0"/>
                      <a:ext cx="5760720" cy="208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B626B">
        <w:rPr>
          <w:noProof/>
          <w:lang w:eastAsia="fr-FR" w:bidi="ar-SA"/>
        </w:rPr>
        <w:t xml:space="preserve"> </w:t>
      </w:r>
    </w:p>
    <w:p w:rsidR="008C051C" w:rsidRPr="00866736" w:rsidRDefault="008C051C" w:rsidP="008C051C">
      <w:pPr>
        <w:jc w:val="center"/>
        <w:rPr>
          <w:rFonts w:ascii="Calibri" w:hAnsi="Calibri"/>
        </w:rPr>
      </w:pPr>
      <w:r w:rsidRPr="00856079">
        <w:rPr>
          <w:rFonts w:asciiTheme="minorHAnsi" w:hAnsiTheme="minorHAnsi"/>
          <w:b/>
          <w:color w:val="0070C0"/>
          <w:sz w:val="16"/>
        </w:rPr>
        <w:t xml:space="preserve">Figure </w:t>
      </w:r>
      <w:r w:rsidR="00146A9F">
        <w:rPr>
          <w:rFonts w:asciiTheme="minorHAnsi" w:hAnsiTheme="minorHAnsi"/>
          <w:b/>
          <w:color w:val="0070C0"/>
          <w:sz w:val="16"/>
        </w:rPr>
        <w:t>3</w:t>
      </w:r>
      <w:r w:rsidR="00274FD0">
        <w:rPr>
          <w:rFonts w:asciiTheme="minorHAnsi" w:hAnsiTheme="minorHAnsi"/>
          <w:b/>
          <w:color w:val="0070C0"/>
          <w:sz w:val="16"/>
        </w:rPr>
        <w:t> </w:t>
      </w:r>
      <w:r w:rsidRPr="00856079">
        <w:rPr>
          <w:rFonts w:asciiTheme="minorHAnsi" w:hAnsiTheme="minorHAnsi"/>
          <w:b/>
          <w:color w:val="0070C0"/>
          <w:sz w:val="16"/>
        </w:rPr>
        <w:t xml:space="preserve">: </w:t>
      </w:r>
      <w:r>
        <w:rPr>
          <w:rFonts w:asciiTheme="minorHAnsi" w:hAnsiTheme="minorHAnsi"/>
          <w:b/>
          <w:color w:val="0070C0"/>
          <w:sz w:val="16"/>
        </w:rPr>
        <w:t>Lancement de la vérification</w:t>
      </w:r>
    </w:p>
    <w:p w:rsidR="00866736" w:rsidRDefault="00866736" w:rsidP="00866736">
      <w:pPr>
        <w:rPr>
          <w:rFonts w:ascii="Calibri" w:hAnsi="Calibri"/>
        </w:rPr>
      </w:pPr>
    </w:p>
    <w:p w:rsidR="0083235F" w:rsidRPr="00595374" w:rsidRDefault="0083235F" w:rsidP="00866736">
      <w:pPr>
        <w:rPr>
          <w:rFonts w:ascii="Calibri" w:hAnsi="Calibri"/>
          <w:sz w:val="20"/>
        </w:rPr>
      </w:pPr>
    </w:p>
    <w:p w:rsidR="00866736" w:rsidRPr="00595374" w:rsidRDefault="00866736" w:rsidP="00B9028D">
      <w:pPr>
        <w:spacing w:after="0"/>
        <w:rPr>
          <w:rFonts w:ascii="Calibri" w:hAnsi="Calibri"/>
          <w:sz w:val="20"/>
        </w:rPr>
      </w:pPr>
      <w:r w:rsidRPr="00595374">
        <w:rPr>
          <w:rFonts w:ascii="Calibri" w:hAnsi="Calibri"/>
          <w:sz w:val="20"/>
        </w:rPr>
        <w:t>Une fenêtre DOS s’ouvre et affiche les logs de l’exécution du contrôle de conformité.</w:t>
      </w:r>
    </w:p>
    <w:p w:rsidR="00866736" w:rsidRPr="00595374" w:rsidRDefault="00866736" w:rsidP="00866736">
      <w:pPr>
        <w:rPr>
          <w:rFonts w:ascii="Calibri" w:hAnsi="Calibri"/>
          <w:sz w:val="20"/>
        </w:rPr>
      </w:pPr>
      <w:r w:rsidRPr="00595374">
        <w:rPr>
          <w:rFonts w:ascii="Calibri" w:hAnsi="Calibri"/>
          <w:sz w:val="20"/>
        </w:rPr>
        <w:t xml:space="preserve">Il s’agit d’une fenêtre modale qui interdit l’accès à </w:t>
      </w:r>
      <w:r w:rsidR="0083235F" w:rsidRPr="00595374">
        <w:rPr>
          <w:rFonts w:ascii="Calibri" w:hAnsi="Calibri"/>
          <w:sz w:val="20"/>
        </w:rPr>
        <w:t>l’outil</w:t>
      </w:r>
      <w:r w:rsidRPr="00595374">
        <w:rPr>
          <w:rFonts w:ascii="Calibri" w:hAnsi="Calibri"/>
          <w:sz w:val="20"/>
        </w:rPr>
        <w:t xml:space="preserve"> TCC-GUI durant toute son exécution.</w:t>
      </w:r>
    </w:p>
    <w:p w:rsidR="0083235F" w:rsidRPr="00595374" w:rsidRDefault="0083235F" w:rsidP="00866736">
      <w:pPr>
        <w:rPr>
          <w:rFonts w:ascii="Calibri" w:hAnsi="Calibri"/>
          <w:sz w:val="20"/>
        </w:rPr>
      </w:pPr>
    </w:p>
    <w:p w:rsidR="00866736" w:rsidRPr="00866736" w:rsidRDefault="006B626B" w:rsidP="00866736">
      <w:pPr>
        <w:rPr>
          <w:rFonts w:ascii="Calibri" w:hAnsi="Calibri"/>
        </w:rPr>
      </w:pPr>
      <w:r w:rsidRPr="006B626B">
        <w:rPr>
          <w:noProof/>
          <w:lang w:eastAsia="fr-FR" w:bidi="ar-SA"/>
        </w:rPr>
        <w:drawing>
          <wp:inline distT="0" distB="0" distL="0" distR="0" wp14:anchorId="6516E50F" wp14:editId="3F5FC673">
            <wp:extent cx="5760720" cy="247967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626B">
        <w:rPr>
          <w:noProof/>
          <w:lang w:eastAsia="fr-FR" w:bidi="ar-SA"/>
        </w:rPr>
        <w:t xml:space="preserve"> </w:t>
      </w:r>
    </w:p>
    <w:p w:rsidR="008C051C" w:rsidRPr="00866736" w:rsidRDefault="008C051C" w:rsidP="008C051C">
      <w:pPr>
        <w:jc w:val="center"/>
        <w:rPr>
          <w:rFonts w:ascii="Calibri" w:hAnsi="Calibri"/>
        </w:rPr>
      </w:pPr>
      <w:r w:rsidRPr="00856079">
        <w:rPr>
          <w:rFonts w:asciiTheme="minorHAnsi" w:hAnsiTheme="minorHAnsi"/>
          <w:b/>
          <w:color w:val="0070C0"/>
          <w:sz w:val="16"/>
        </w:rPr>
        <w:t xml:space="preserve">Figure </w:t>
      </w:r>
      <w:r w:rsidR="00146A9F">
        <w:rPr>
          <w:rFonts w:asciiTheme="minorHAnsi" w:hAnsiTheme="minorHAnsi"/>
          <w:b/>
          <w:color w:val="0070C0"/>
          <w:sz w:val="16"/>
        </w:rPr>
        <w:t>4</w:t>
      </w:r>
      <w:r w:rsidR="00274FD0">
        <w:rPr>
          <w:rFonts w:asciiTheme="minorHAnsi" w:hAnsiTheme="minorHAnsi"/>
          <w:b/>
          <w:color w:val="0070C0"/>
          <w:sz w:val="16"/>
        </w:rPr>
        <w:t> </w:t>
      </w:r>
      <w:r w:rsidRPr="00856079">
        <w:rPr>
          <w:rFonts w:asciiTheme="minorHAnsi" w:hAnsiTheme="minorHAnsi"/>
          <w:b/>
          <w:color w:val="0070C0"/>
          <w:sz w:val="16"/>
        </w:rPr>
        <w:t xml:space="preserve">: </w:t>
      </w:r>
      <w:r>
        <w:rPr>
          <w:rFonts w:asciiTheme="minorHAnsi" w:hAnsiTheme="minorHAnsi"/>
          <w:b/>
          <w:color w:val="0070C0"/>
          <w:sz w:val="16"/>
        </w:rPr>
        <w:t>Ligne de commande lancée</w:t>
      </w:r>
    </w:p>
    <w:p w:rsidR="0083235F" w:rsidRPr="00595374" w:rsidRDefault="0083235F" w:rsidP="00866736">
      <w:pPr>
        <w:rPr>
          <w:rFonts w:ascii="Calibri" w:hAnsi="Calibri"/>
          <w:sz w:val="20"/>
        </w:rPr>
      </w:pPr>
    </w:p>
    <w:p w:rsidR="00302029" w:rsidRPr="00595374" w:rsidRDefault="00866736" w:rsidP="00866736">
      <w:pPr>
        <w:rPr>
          <w:rFonts w:ascii="Calibri" w:hAnsi="Calibri"/>
          <w:sz w:val="20"/>
        </w:rPr>
      </w:pPr>
      <w:r w:rsidRPr="00595374">
        <w:rPr>
          <w:rFonts w:ascii="Calibri" w:hAnsi="Calibri"/>
          <w:sz w:val="20"/>
        </w:rPr>
        <w:t>Une fois le traitement terminé, la fenêtre DOS se ferme</w:t>
      </w:r>
      <w:r w:rsidR="005A6922" w:rsidRPr="00595374">
        <w:rPr>
          <w:rFonts w:ascii="Calibri" w:hAnsi="Calibri"/>
          <w:sz w:val="20"/>
        </w:rPr>
        <w:t>.</w:t>
      </w:r>
    </w:p>
    <w:p w:rsidR="005A6922" w:rsidRPr="00595374" w:rsidRDefault="00302029" w:rsidP="00866736">
      <w:pPr>
        <w:rPr>
          <w:rFonts w:ascii="Calibri" w:hAnsi="Calibri"/>
          <w:sz w:val="20"/>
        </w:rPr>
      </w:pPr>
      <w:r w:rsidRPr="00595374">
        <w:rPr>
          <w:rFonts w:ascii="Calibri" w:hAnsi="Calibri"/>
          <w:sz w:val="20"/>
        </w:rPr>
        <w:t>Les rapports de conformité ont été créés.</w:t>
      </w:r>
    </w:p>
    <w:p w:rsidR="0083235F" w:rsidRDefault="0083235F">
      <w:pPr>
        <w:spacing w:after="0"/>
        <w:jc w:val="left"/>
        <w:rPr>
          <w:rFonts w:cs="Arial"/>
          <w:b/>
          <w:bCs/>
          <w:sz w:val="34"/>
          <w:szCs w:val="26"/>
        </w:rPr>
      </w:pPr>
      <w:r>
        <w:rPr>
          <w:rFonts w:cs="Arial"/>
        </w:rPr>
        <w:br w:type="page"/>
      </w:r>
    </w:p>
    <w:p w:rsidR="005A6922" w:rsidRPr="00866736" w:rsidRDefault="005A6922" w:rsidP="005A6922">
      <w:pPr>
        <w:pStyle w:val="Titre2"/>
        <w:rPr>
          <w:rFonts w:cs="Arial"/>
        </w:rPr>
      </w:pPr>
      <w:bookmarkStart w:id="21" w:name="_Toc89341972"/>
      <w:r>
        <w:rPr>
          <w:rFonts w:cs="Arial"/>
        </w:rPr>
        <w:lastRenderedPageBreak/>
        <w:t>Visualisation des rapports de conformité</w:t>
      </w:r>
      <w:bookmarkEnd w:id="21"/>
    </w:p>
    <w:p w:rsidR="00866736" w:rsidRPr="00595374" w:rsidRDefault="00A03249" w:rsidP="00866736">
      <w:pPr>
        <w:rPr>
          <w:rFonts w:ascii="Calibri" w:hAnsi="Calibri"/>
          <w:sz w:val="20"/>
        </w:rPr>
      </w:pPr>
      <w:r w:rsidRPr="00595374">
        <w:rPr>
          <w:rFonts w:ascii="Calibri" w:hAnsi="Calibri"/>
          <w:sz w:val="20"/>
        </w:rPr>
        <w:t>L</w:t>
      </w:r>
      <w:r w:rsidR="00866736" w:rsidRPr="00595374">
        <w:rPr>
          <w:rFonts w:ascii="Calibri" w:hAnsi="Calibri"/>
          <w:sz w:val="20"/>
        </w:rPr>
        <w:t>a liste des rapports produits s’affiche sur la partie gauche de la fenêtre</w:t>
      </w:r>
      <w:r w:rsidR="005A6922" w:rsidRPr="00595374">
        <w:rPr>
          <w:rFonts w:ascii="Calibri" w:hAnsi="Calibri"/>
          <w:sz w:val="20"/>
        </w:rPr>
        <w:t xml:space="preserve"> suivante</w:t>
      </w:r>
      <w:r w:rsidR="00274FD0" w:rsidRPr="00595374">
        <w:rPr>
          <w:rFonts w:ascii="Calibri" w:hAnsi="Calibri"/>
          <w:sz w:val="20"/>
        </w:rPr>
        <w:t> </w:t>
      </w:r>
      <w:r w:rsidR="00866736" w:rsidRPr="00595374">
        <w:rPr>
          <w:rFonts w:ascii="Calibri" w:hAnsi="Calibri"/>
          <w:sz w:val="20"/>
        </w:rPr>
        <w:t>:</w:t>
      </w:r>
    </w:p>
    <w:p w:rsidR="00866736" w:rsidRDefault="006B626B" w:rsidP="005A6922">
      <w:pPr>
        <w:jc w:val="center"/>
        <w:rPr>
          <w:rFonts w:ascii="Calibri" w:hAnsi="Calibri"/>
        </w:rPr>
      </w:pPr>
      <w:r w:rsidRPr="006B626B">
        <w:rPr>
          <w:rFonts w:ascii="Calibri" w:hAnsi="Calibri"/>
          <w:noProof/>
          <w:bdr w:val="single" w:sz="4" w:space="0" w:color="auto"/>
          <w:lang w:eastAsia="fr-FR" w:bidi="ar-SA"/>
        </w:rPr>
        <w:drawing>
          <wp:inline distT="0" distB="0" distL="0" distR="0" wp14:anchorId="0C28F586" wp14:editId="683141C7">
            <wp:extent cx="5143500" cy="3154022"/>
            <wp:effectExtent l="0" t="0" r="0" b="889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52058" cy="315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51C" w:rsidRPr="00866736" w:rsidRDefault="008C051C" w:rsidP="008C051C">
      <w:pPr>
        <w:jc w:val="center"/>
        <w:rPr>
          <w:rFonts w:ascii="Calibri" w:hAnsi="Calibri"/>
        </w:rPr>
      </w:pPr>
      <w:r w:rsidRPr="00856079">
        <w:rPr>
          <w:rFonts w:asciiTheme="minorHAnsi" w:hAnsiTheme="minorHAnsi"/>
          <w:b/>
          <w:color w:val="0070C0"/>
          <w:sz w:val="16"/>
        </w:rPr>
        <w:t xml:space="preserve">Figure </w:t>
      </w:r>
      <w:r w:rsidR="00146A9F">
        <w:rPr>
          <w:rFonts w:asciiTheme="minorHAnsi" w:hAnsiTheme="minorHAnsi"/>
          <w:b/>
          <w:color w:val="0070C0"/>
          <w:sz w:val="16"/>
        </w:rPr>
        <w:t>5</w:t>
      </w:r>
      <w:r w:rsidR="00274FD0">
        <w:rPr>
          <w:rFonts w:asciiTheme="minorHAnsi" w:hAnsiTheme="minorHAnsi"/>
          <w:b/>
          <w:color w:val="0070C0"/>
          <w:sz w:val="16"/>
        </w:rPr>
        <w:t> </w:t>
      </w:r>
      <w:r w:rsidRPr="00856079">
        <w:rPr>
          <w:rFonts w:asciiTheme="minorHAnsi" w:hAnsiTheme="minorHAnsi"/>
          <w:b/>
          <w:color w:val="0070C0"/>
          <w:sz w:val="16"/>
        </w:rPr>
        <w:t xml:space="preserve">: </w:t>
      </w:r>
      <w:r>
        <w:rPr>
          <w:rFonts w:asciiTheme="minorHAnsi" w:hAnsiTheme="minorHAnsi"/>
          <w:b/>
          <w:color w:val="0070C0"/>
          <w:sz w:val="16"/>
        </w:rPr>
        <w:t>Control des résultats</w:t>
      </w:r>
    </w:p>
    <w:p w:rsidR="00866736" w:rsidRPr="00595374" w:rsidRDefault="00866736" w:rsidP="00866736">
      <w:pPr>
        <w:rPr>
          <w:rFonts w:ascii="Calibri" w:hAnsi="Calibri"/>
          <w:sz w:val="20"/>
        </w:rPr>
      </w:pPr>
      <w:r w:rsidRPr="00595374">
        <w:rPr>
          <w:rFonts w:ascii="Calibri" w:hAnsi="Calibri"/>
          <w:sz w:val="20"/>
        </w:rPr>
        <w:t xml:space="preserve">En cliquant sur </w:t>
      </w:r>
      <w:r w:rsidR="005A6922" w:rsidRPr="00595374">
        <w:rPr>
          <w:rFonts w:ascii="Calibri" w:hAnsi="Calibri"/>
          <w:sz w:val="20"/>
        </w:rPr>
        <w:t>le nom</w:t>
      </w:r>
      <w:r w:rsidRPr="00595374">
        <w:rPr>
          <w:rFonts w:ascii="Calibri" w:hAnsi="Calibri"/>
          <w:sz w:val="20"/>
        </w:rPr>
        <w:t xml:space="preserve"> d’un rapport, on affiche </w:t>
      </w:r>
      <w:r w:rsidR="005A6922" w:rsidRPr="00595374">
        <w:rPr>
          <w:rFonts w:ascii="Calibri" w:hAnsi="Calibri"/>
          <w:sz w:val="20"/>
        </w:rPr>
        <w:t>le détail</w:t>
      </w:r>
      <w:r w:rsidRPr="00595374">
        <w:rPr>
          <w:rFonts w:ascii="Calibri" w:hAnsi="Calibri"/>
          <w:sz w:val="20"/>
        </w:rPr>
        <w:t xml:space="preserve"> du rapport sur l’écran de visualisati</w:t>
      </w:r>
      <w:r w:rsidR="00B9028D" w:rsidRPr="00595374">
        <w:rPr>
          <w:rFonts w:ascii="Calibri" w:hAnsi="Calibri"/>
          <w:sz w:val="20"/>
        </w:rPr>
        <w:t xml:space="preserve">on situé à droite </w:t>
      </w:r>
      <w:r w:rsidR="005A6922" w:rsidRPr="00595374">
        <w:rPr>
          <w:rFonts w:ascii="Calibri" w:hAnsi="Calibri"/>
          <w:sz w:val="20"/>
        </w:rPr>
        <w:t>de la fenêtre</w:t>
      </w:r>
      <w:r w:rsidR="00B9028D" w:rsidRPr="00595374">
        <w:rPr>
          <w:rFonts w:ascii="Calibri" w:hAnsi="Calibri"/>
          <w:sz w:val="20"/>
        </w:rPr>
        <w:t>.</w:t>
      </w:r>
    </w:p>
    <w:p w:rsidR="00866736" w:rsidRPr="00595374" w:rsidRDefault="00866736" w:rsidP="00866736">
      <w:pPr>
        <w:rPr>
          <w:rFonts w:ascii="Calibri" w:hAnsi="Calibri"/>
          <w:b/>
          <w:i/>
          <w:sz w:val="20"/>
        </w:rPr>
      </w:pPr>
      <w:r w:rsidRPr="00595374">
        <w:rPr>
          <w:rFonts w:ascii="Calibri" w:hAnsi="Calibri"/>
          <w:b/>
          <w:i/>
          <w:sz w:val="20"/>
        </w:rPr>
        <w:t>Exemple 1</w:t>
      </w:r>
      <w:r w:rsidR="00274FD0" w:rsidRPr="00595374">
        <w:rPr>
          <w:rFonts w:ascii="Calibri" w:hAnsi="Calibri"/>
          <w:b/>
          <w:i/>
          <w:sz w:val="20"/>
        </w:rPr>
        <w:t> </w:t>
      </w:r>
      <w:r w:rsidRPr="00595374">
        <w:rPr>
          <w:rFonts w:ascii="Calibri" w:hAnsi="Calibri"/>
          <w:b/>
          <w:i/>
          <w:sz w:val="20"/>
        </w:rPr>
        <w:t>: rapport sans erreur.</w:t>
      </w:r>
    </w:p>
    <w:p w:rsidR="00866736" w:rsidRPr="00866736" w:rsidRDefault="006B626B" w:rsidP="005A6922">
      <w:pPr>
        <w:jc w:val="center"/>
        <w:rPr>
          <w:rFonts w:ascii="Calibri" w:hAnsi="Calibri"/>
        </w:rPr>
      </w:pPr>
      <w:r w:rsidRPr="006B626B">
        <w:rPr>
          <w:rFonts w:ascii="Calibri" w:hAnsi="Calibri"/>
          <w:noProof/>
          <w:lang w:eastAsia="fr-FR" w:bidi="ar-SA"/>
        </w:rPr>
        <w:drawing>
          <wp:inline distT="0" distB="0" distL="0" distR="0" wp14:anchorId="56FE323E" wp14:editId="154D730D">
            <wp:extent cx="5208846" cy="3116580"/>
            <wp:effectExtent l="0" t="0" r="0" b="762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18332" cy="312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51C" w:rsidRPr="00866736" w:rsidRDefault="008C051C" w:rsidP="008C051C">
      <w:pPr>
        <w:jc w:val="center"/>
        <w:rPr>
          <w:rFonts w:ascii="Calibri" w:hAnsi="Calibri"/>
        </w:rPr>
      </w:pPr>
      <w:r w:rsidRPr="00856079">
        <w:rPr>
          <w:rFonts w:asciiTheme="minorHAnsi" w:hAnsiTheme="minorHAnsi"/>
          <w:b/>
          <w:color w:val="0070C0"/>
          <w:sz w:val="16"/>
        </w:rPr>
        <w:t xml:space="preserve">Figure </w:t>
      </w:r>
      <w:r w:rsidR="00146A9F">
        <w:rPr>
          <w:rFonts w:asciiTheme="minorHAnsi" w:hAnsiTheme="minorHAnsi"/>
          <w:b/>
          <w:color w:val="0070C0"/>
          <w:sz w:val="16"/>
        </w:rPr>
        <w:t>6</w:t>
      </w:r>
      <w:r w:rsidR="00274FD0">
        <w:rPr>
          <w:rFonts w:asciiTheme="minorHAnsi" w:hAnsiTheme="minorHAnsi"/>
          <w:b/>
          <w:color w:val="0070C0"/>
          <w:sz w:val="16"/>
        </w:rPr>
        <w:t> </w:t>
      </w:r>
      <w:r w:rsidRPr="00856079">
        <w:rPr>
          <w:rFonts w:asciiTheme="minorHAnsi" w:hAnsiTheme="minorHAnsi"/>
          <w:b/>
          <w:color w:val="0070C0"/>
          <w:sz w:val="16"/>
        </w:rPr>
        <w:t xml:space="preserve">: </w:t>
      </w:r>
      <w:r>
        <w:rPr>
          <w:rFonts w:asciiTheme="minorHAnsi" w:hAnsiTheme="minorHAnsi"/>
          <w:b/>
          <w:color w:val="0070C0"/>
          <w:sz w:val="16"/>
        </w:rPr>
        <w:t>Exemple sans erreurs</w:t>
      </w:r>
    </w:p>
    <w:p w:rsidR="006B626B" w:rsidRDefault="006B626B">
      <w:pPr>
        <w:spacing w:after="0"/>
        <w:jc w:val="left"/>
        <w:rPr>
          <w:rFonts w:ascii="Calibri" w:hAnsi="Calibri"/>
        </w:rPr>
      </w:pPr>
    </w:p>
    <w:p w:rsidR="00595374" w:rsidRDefault="00595374">
      <w:pPr>
        <w:spacing w:after="0"/>
        <w:jc w:val="left"/>
        <w:rPr>
          <w:rFonts w:ascii="Calibri" w:hAnsi="Calibri"/>
          <w:b/>
          <w:i/>
          <w:sz w:val="20"/>
        </w:rPr>
      </w:pPr>
      <w:r>
        <w:rPr>
          <w:rFonts w:ascii="Calibri" w:hAnsi="Calibri"/>
          <w:b/>
          <w:i/>
          <w:sz w:val="20"/>
        </w:rPr>
        <w:br w:type="page"/>
      </w:r>
    </w:p>
    <w:p w:rsidR="00866736" w:rsidRPr="00595374" w:rsidRDefault="00866736" w:rsidP="00866736">
      <w:pPr>
        <w:rPr>
          <w:rFonts w:ascii="Calibri" w:hAnsi="Calibri"/>
          <w:b/>
          <w:i/>
          <w:sz w:val="20"/>
        </w:rPr>
      </w:pPr>
      <w:r w:rsidRPr="00595374">
        <w:rPr>
          <w:rFonts w:ascii="Calibri" w:hAnsi="Calibri"/>
          <w:b/>
          <w:i/>
          <w:sz w:val="20"/>
        </w:rPr>
        <w:lastRenderedPageBreak/>
        <w:t>Exemple 2</w:t>
      </w:r>
      <w:r w:rsidR="00274FD0" w:rsidRPr="00595374">
        <w:rPr>
          <w:rFonts w:ascii="Calibri" w:hAnsi="Calibri"/>
          <w:b/>
          <w:i/>
          <w:sz w:val="20"/>
        </w:rPr>
        <w:t> </w:t>
      </w:r>
      <w:r w:rsidRPr="00595374">
        <w:rPr>
          <w:rFonts w:ascii="Calibri" w:hAnsi="Calibri"/>
          <w:b/>
          <w:i/>
          <w:sz w:val="20"/>
        </w:rPr>
        <w:t>: Rapport faisant état d’une non-conformité au schéma CDA</w:t>
      </w:r>
      <w:r w:rsidR="00274FD0" w:rsidRPr="00595374">
        <w:rPr>
          <w:rFonts w:ascii="Calibri" w:hAnsi="Calibri"/>
          <w:b/>
          <w:i/>
          <w:sz w:val="20"/>
        </w:rPr>
        <w:t> </w:t>
      </w:r>
      <w:r w:rsidRPr="00595374">
        <w:rPr>
          <w:rFonts w:ascii="Calibri" w:hAnsi="Calibri"/>
          <w:b/>
          <w:i/>
          <w:sz w:val="20"/>
        </w:rPr>
        <w:t>:</w:t>
      </w:r>
    </w:p>
    <w:p w:rsidR="00866736" w:rsidRPr="00866736" w:rsidRDefault="00866736" w:rsidP="00A33056">
      <w:pPr>
        <w:jc w:val="center"/>
        <w:rPr>
          <w:rFonts w:ascii="Calibri" w:hAnsi="Calibri"/>
        </w:rPr>
      </w:pPr>
      <w:r>
        <w:rPr>
          <w:noProof/>
          <w:lang w:eastAsia="fr-FR" w:bidi="ar-SA"/>
        </w:rPr>
        <w:drawing>
          <wp:inline distT="0" distB="0" distL="0" distR="0" wp14:anchorId="72CE6888" wp14:editId="085CE49D">
            <wp:extent cx="4733925" cy="2524125"/>
            <wp:effectExtent l="0" t="0" r="0" b="9525"/>
            <wp:docPr id="39" name="Imag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32360" cy="252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51C" w:rsidRPr="00866736" w:rsidRDefault="008C051C" w:rsidP="008C051C">
      <w:pPr>
        <w:jc w:val="center"/>
        <w:rPr>
          <w:rFonts w:ascii="Calibri" w:hAnsi="Calibri"/>
        </w:rPr>
      </w:pPr>
      <w:r w:rsidRPr="00856079">
        <w:rPr>
          <w:rFonts w:asciiTheme="minorHAnsi" w:hAnsiTheme="minorHAnsi"/>
          <w:b/>
          <w:color w:val="0070C0"/>
          <w:sz w:val="16"/>
        </w:rPr>
        <w:t xml:space="preserve">Figure </w:t>
      </w:r>
      <w:r w:rsidR="00146A9F">
        <w:rPr>
          <w:rFonts w:asciiTheme="minorHAnsi" w:hAnsiTheme="minorHAnsi"/>
          <w:b/>
          <w:color w:val="0070C0"/>
          <w:sz w:val="16"/>
        </w:rPr>
        <w:t>7</w:t>
      </w:r>
      <w:r w:rsidR="00274FD0">
        <w:rPr>
          <w:rFonts w:asciiTheme="minorHAnsi" w:hAnsiTheme="minorHAnsi"/>
          <w:b/>
          <w:color w:val="0070C0"/>
          <w:sz w:val="16"/>
        </w:rPr>
        <w:t> </w:t>
      </w:r>
      <w:r w:rsidRPr="00856079">
        <w:rPr>
          <w:rFonts w:asciiTheme="minorHAnsi" w:hAnsiTheme="minorHAnsi"/>
          <w:b/>
          <w:color w:val="0070C0"/>
          <w:sz w:val="16"/>
        </w:rPr>
        <w:t xml:space="preserve">: </w:t>
      </w:r>
      <w:r>
        <w:rPr>
          <w:rFonts w:asciiTheme="minorHAnsi" w:hAnsiTheme="minorHAnsi"/>
          <w:b/>
          <w:color w:val="0070C0"/>
          <w:sz w:val="16"/>
        </w:rPr>
        <w:t>Exemple non conforme au schéma</w:t>
      </w:r>
    </w:p>
    <w:p w:rsidR="00866736" w:rsidRPr="00595374" w:rsidRDefault="00866736" w:rsidP="00866736">
      <w:pPr>
        <w:rPr>
          <w:rFonts w:ascii="Calibri" w:hAnsi="Calibri"/>
          <w:sz w:val="20"/>
        </w:rPr>
      </w:pPr>
    </w:p>
    <w:p w:rsidR="00866736" w:rsidRPr="00595374" w:rsidRDefault="00866736" w:rsidP="00866736">
      <w:pPr>
        <w:rPr>
          <w:rFonts w:ascii="Calibri" w:hAnsi="Calibri"/>
          <w:b/>
          <w:i/>
          <w:sz w:val="20"/>
        </w:rPr>
      </w:pPr>
      <w:r w:rsidRPr="00595374">
        <w:rPr>
          <w:rFonts w:ascii="Calibri" w:hAnsi="Calibri"/>
          <w:b/>
          <w:i/>
          <w:sz w:val="20"/>
        </w:rPr>
        <w:t>Exemple 3</w:t>
      </w:r>
      <w:r w:rsidR="00274FD0" w:rsidRPr="00595374">
        <w:rPr>
          <w:rFonts w:ascii="Calibri" w:hAnsi="Calibri"/>
          <w:b/>
          <w:i/>
          <w:sz w:val="20"/>
        </w:rPr>
        <w:t> </w:t>
      </w:r>
      <w:r w:rsidRPr="00595374">
        <w:rPr>
          <w:rFonts w:ascii="Calibri" w:hAnsi="Calibri"/>
          <w:b/>
          <w:i/>
          <w:sz w:val="20"/>
        </w:rPr>
        <w:t>: Rapport faisant état d’erreurs</w:t>
      </w:r>
      <w:r w:rsidR="00274FD0" w:rsidRPr="00595374">
        <w:rPr>
          <w:rFonts w:ascii="Calibri" w:hAnsi="Calibri"/>
          <w:b/>
          <w:i/>
          <w:sz w:val="20"/>
        </w:rPr>
        <w:t> </w:t>
      </w:r>
      <w:r w:rsidRPr="00595374">
        <w:rPr>
          <w:rFonts w:ascii="Calibri" w:hAnsi="Calibri"/>
          <w:b/>
          <w:i/>
          <w:sz w:val="20"/>
        </w:rPr>
        <w:t>:</w:t>
      </w:r>
    </w:p>
    <w:p w:rsidR="00866736" w:rsidRPr="00866736" w:rsidRDefault="00A33056" w:rsidP="00A33056">
      <w:pPr>
        <w:jc w:val="center"/>
        <w:rPr>
          <w:rFonts w:ascii="Calibri" w:hAnsi="Calibri"/>
        </w:rPr>
      </w:pPr>
      <w:r>
        <w:rPr>
          <w:noProof/>
          <w:lang w:eastAsia="fr-FR" w:bidi="ar-SA"/>
        </w:rPr>
        <w:drawing>
          <wp:inline distT="0" distB="0" distL="0" distR="0" wp14:anchorId="4D4E2EB2" wp14:editId="412A8670">
            <wp:extent cx="4752975" cy="3525569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51404" cy="352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51C" w:rsidRPr="00866736" w:rsidRDefault="008C051C" w:rsidP="008C051C">
      <w:pPr>
        <w:jc w:val="center"/>
        <w:rPr>
          <w:rFonts w:ascii="Calibri" w:hAnsi="Calibri"/>
        </w:rPr>
      </w:pPr>
      <w:r w:rsidRPr="00856079">
        <w:rPr>
          <w:rFonts w:asciiTheme="minorHAnsi" w:hAnsiTheme="minorHAnsi"/>
          <w:b/>
          <w:color w:val="0070C0"/>
          <w:sz w:val="16"/>
        </w:rPr>
        <w:t xml:space="preserve">Figure </w:t>
      </w:r>
      <w:r w:rsidR="00146A9F">
        <w:rPr>
          <w:rFonts w:asciiTheme="minorHAnsi" w:hAnsiTheme="minorHAnsi"/>
          <w:b/>
          <w:color w:val="0070C0"/>
          <w:sz w:val="16"/>
        </w:rPr>
        <w:t>8</w:t>
      </w:r>
      <w:r w:rsidR="00274FD0">
        <w:rPr>
          <w:rFonts w:asciiTheme="minorHAnsi" w:hAnsiTheme="minorHAnsi"/>
          <w:b/>
          <w:color w:val="0070C0"/>
          <w:sz w:val="16"/>
        </w:rPr>
        <w:t> </w:t>
      </w:r>
      <w:r w:rsidRPr="00856079">
        <w:rPr>
          <w:rFonts w:asciiTheme="minorHAnsi" w:hAnsiTheme="minorHAnsi"/>
          <w:b/>
          <w:color w:val="0070C0"/>
          <w:sz w:val="16"/>
        </w:rPr>
        <w:t xml:space="preserve">: </w:t>
      </w:r>
      <w:r>
        <w:rPr>
          <w:rFonts w:asciiTheme="minorHAnsi" w:hAnsiTheme="minorHAnsi"/>
          <w:b/>
          <w:color w:val="0070C0"/>
          <w:sz w:val="16"/>
        </w:rPr>
        <w:t>Exemple avec erreurs</w:t>
      </w:r>
    </w:p>
    <w:p w:rsidR="000A0C2E" w:rsidRDefault="000A0C2E">
      <w:pPr>
        <w:spacing w:after="0"/>
        <w:jc w:val="left"/>
        <w:rPr>
          <w:rFonts w:ascii="Calibri" w:hAnsi="Calibri"/>
          <w:lang w:eastAsia="fr-FR" w:bidi="ar-SA"/>
        </w:rPr>
      </w:pPr>
      <w:r>
        <w:rPr>
          <w:rFonts w:ascii="Calibri" w:hAnsi="Calibri"/>
        </w:rPr>
        <w:br w:type="page"/>
      </w:r>
    </w:p>
    <w:p w:rsidR="00AD0D9C" w:rsidRDefault="00AD0D9C" w:rsidP="00AD0D9C">
      <w:pPr>
        <w:pStyle w:val="Titre1"/>
      </w:pPr>
      <w:bookmarkStart w:id="22" w:name="_Toc89341973"/>
      <w:r>
        <w:lastRenderedPageBreak/>
        <w:t>Convention de nommage</w:t>
      </w:r>
      <w:bookmarkEnd w:id="22"/>
    </w:p>
    <w:p w:rsidR="00AD0D9C" w:rsidRPr="00595374" w:rsidRDefault="00AD0D9C" w:rsidP="00364B74">
      <w:pPr>
        <w:rPr>
          <w:sz w:val="20"/>
        </w:rPr>
      </w:pPr>
    </w:p>
    <w:p w:rsidR="00AD0D9C" w:rsidRDefault="00AD0D9C" w:rsidP="00AD0D9C">
      <w:pPr>
        <w:rPr>
          <w:rFonts w:ascii="Calibri" w:hAnsi="Calibri"/>
          <w:sz w:val="20"/>
          <w:lang w:eastAsia="fr-FR" w:bidi="ar-SA"/>
        </w:rPr>
      </w:pPr>
      <w:r w:rsidRPr="00595374">
        <w:rPr>
          <w:rFonts w:ascii="Calibri" w:hAnsi="Calibri"/>
          <w:sz w:val="20"/>
          <w:lang w:eastAsia="fr-FR" w:bidi="ar-SA"/>
        </w:rPr>
        <w:t xml:space="preserve">Afin de faciliter la gestion des schématrons, </w:t>
      </w:r>
      <w:r w:rsidR="00D86CBF">
        <w:rPr>
          <w:rFonts w:ascii="Calibri" w:hAnsi="Calibri"/>
          <w:sz w:val="20"/>
          <w:lang w:eastAsia="fr-FR" w:bidi="ar-SA"/>
        </w:rPr>
        <w:t>la</w:t>
      </w:r>
      <w:r w:rsidRPr="00595374">
        <w:rPr>
          <w:rFonts w:ascii="Calibri" w:hAnsi="Calibri"/>
          <w:sz w:val="20"/>
          <w:lang w:eastAsia="fr-FR" w:bidi="ar-SA"/>
        </w:rPr>
        <w:t xml:space="preserve"> convention de nommage</w:t>
      </w:r>
      <w:r w:rsidR="00D86CBF">
        <w:rPr>
          <w:rFonts w:ascii="Calibri" w:hAnsi="Calibri"/>
          <w:sz w:val="20"/>
          <w:lang w:eastAsia="fr-FR" w:bidi="ar-SA"/>
        </w:rPr>
        <w:t xml:space="preserve"> des schématrons suivante a été définie</w:t>
      </w:r>
      <w:r w:rsidR="00274FD0" w:rsidRPr="00595374">
        <w:rPr>
          <w:rFonts w:ascii="Calibri" w:hAnsi="Calibri"/>
          <w:sz w:val="20"/>
          <w:lang w:eastAsia="fr-FR" w:bidi="ar-SA"/>
        </w:rPr>
        <w:t> </w:t>
      </w:r>
      <w:r w:rsidRPr="00595374">
        <w:rPr>
          <w:rFonts w:ascii="Calibri" w:hAnsi="Calibri"/>
          <w:sz w:val="20"/>
          <w:lang w:eastAsia="fr-FR" w:bidi="ar-SA"/>
        </w:rPr>
        <w:t xml:space="preserve">: </w:t>
      </w:r>
    </w:p>
    <w:p w:rsidR="00AD0D9C" w:rsidRPr="00595374" w:rsidRDefault="00AD0D9C" w:rsidP="00D86CBF">
      <w:pPr>
        <w:jc w:val="center"/>
        <w:rPr>
          <w:rFonts w:asciiTheme="minorHAnsi" w:hAnsiTheme="minorHAnsi"/>
          <w:i/>
          <w:sz w:val="20"/>
        </w:rPr>
      </w:pPr>
      <w:r w:rsidRPr="00595374">
        <w:rPr>
          <w:rFonts w:asciiTheme="minorHAnsi" w:hAnsiTheme="minorHAnsi"/>
          <w:i/>
          <w:sz w:val="20"/>
        </w:rPr>
        <w:t>Type_NomModèle_</w:t>
      </w:r>
      <w:r w:rsidR="00D86CBF">
        <w:rPr>
          <w:rFonts w:asciiTheme="minorHAnsi" w:hAnsiTheme="minorHAnsi"/>
          <w:i/>
          <w:sz w:val="20"/>
        </w:rPr>
        <w:t>Domaine</w:t>
      </w:r>
      <w:r w:rsidRPr="00595374">
        <w:rPr>
          <w:rFonts w:asciiTheme="minorHAnsi" w:hAnsiTheme="minorHAnsi"/>
          <w:i/>
          <w:sz w:val="20"/>
        </w:rPr>
        <w:t>.sch</w:t>
      </w:r>
    </w:p>
    <w:p w:rsidR="00AD0D9C" w:rsidRPr="00595374" w:rsidRDefault="00AD0D9C" w:rsidP="00AD0D9C">
      <w:pPr>
        <w:rPr>
          <w:rFonts w:ascii="Calibri" w:hAnsi="Calibri"/>
          <w:sz w:val="20"/>
          <w:lang w:eastAsia="fr-FR" w:bidi="ar-SA"/>
        </w:rPr>
      </w:pPr>
    </w:p>
    <w:p w:rsidR="00AD0D9C" w:rsidRPr="00595374" w:rsidRDefault="00AD0D9C" w:rsidP="00642216">
      <w:pPr>
        <w:pStyle w:val="Paragraphedeliste"/>
        <w:numPr>
          <w:ilvl w:val="0"/>
          <w:numId w:val="6"/>
        </w:numPr>
        <w:rPr>
          <w:rFonts w:ascii="Calibri" w:hAnsi="Calibri"/>
          <w:sz w:val="20"/>
          <w:lang w:eastAsia="fr-FR" w:bidi="ar-SA"/>
        </w:rPr>
      </w:pPr>
      <w:r w:rsidRPr="00D86CBF">
        <w:rPr>
          <w:rFonts w:ascii="Calibri" w:hAnsi="Calibri"/>
          <w:b/>
          <w:i/>
          <w:sz w:val="20"/>
          <w:lang w:eastAsia="fr-FR" w:bidi="ar-SA"/>
        </w:rPr>
        <w:t>Type</w:t>
      </w:r>
      <w:r w:rsidRPr="00595374">
        <w:rPr>
          <w:rFonts w:ascii="Calibri" w:hAnsi="Calibri"/>
          <w:b/>
          <w:sz w:val="20"/>
          <w:lang w:eastAsia="fr-FR" w:bidi="ar-SA"/>
        </w:rPr>
        <w:t xml:space="preserve"> (obligatoire)</w:t>
      </w:r>
      <w:r w:rsidR="00274FD0" w:rsidRPr="00595374">
        <w:rPr>
          <w:rFonts w:ascii="Calibri" w:hAnsi="Calibri"/>
          <w:sz w:val="20"/>
          <w:lang w:eastAsia="fr-FR" w:bidi="ar-SA"/>
        </w:rPr>
        <w:t> </w:t>
      </w:r>
      <w:r w:rsidRPr="00595374">
        <w:rPr>
          <w:rFonts w:ascii="Calibri" w:hAnsi="Calibri"/>
          <w:sz w:val="20"/>
          <w:lang w:eastAsia="fr-FR" w:bidi="ar-SA"/>
        </w:rPr>
        <w:t>:</w:t>
      </w:r>
    </w:p>
    <w:p w:rsidR="00AD0D9C" w:rsidRPr="00595374" w:rsidRDefault="00D86CBF" w:rsidP="00642216">
      <w:pPr>
        <w:pStyle w:val="Paragraphedeliste"/>
        <w:numPr>
          <w:ilvl w:val="0"/>
          <w:numId w:val="12"/>
        </w:numPr>
        <w:rPr>
          <w:rFonts w:ascii="Calibri" w:hAnsi="Calibri"/>
          <w:sz w:val="20"/>
          <w:lang w:eastAsia="fr-FR" w:bidi="ar-SA"/>
        </w:rPr>
      </w:pPr>
      <w:r w:rsidRPr="00D86CBF">
        <w:rPr>
          <w:rFonts w:ascii="Calibri" w:hAnsi="Calibri"/>
          <w:b/>
          <w:sz w:val="20"/>
          <w:lang w:eastAsia="fr-FR" w:bidi="ar-SA"/>
        </w:rPr>
        <w:t>S</w:t>
      </w:r>
      <w:r w:rsidR="00306FD8">
        <w:rPr>
          <w:rFonts w:ascii="Calibri" w:hAnsi="Calibri"/>
          <w:sz w:val="20"/>
          <w:lang w:eastAsia="fr-FR" w:bidi="ar-SA"/>
        </w:rPr>
        <w:t xml:space="preserve"> : </w:t>
      </w:r>
      <w:r>
        <w:rPr>
          <w:rFonts w:ascii="Calibri" w:hAnsi="Calibri"/>
          <w:sz w:val="20"/>
          <w:lang w:eastAsia="fr-FR" w:bidi="ar-SA"/>
        </w:rPr>
        <w:t>pour les schématrons de</w:t>
      </w:r>
      <w:r w:rsidR="00AD0D9C" w:rsidRPr="00595374">
        <w:rPr>
          <w:rFonts w:ascii="Calibri" w:hAnsi="Calibri"/>
          <w:sz w:val="20"/>
          <w:lang w:eastAsia="fr-FR" w:bidi="ar-SA"/>
        </w:rPr>
        <w:t xml:space="preserve"> section,</w:t>
      </w:r>
    </w:p>
    <w:p w:rsidR="00AD0D9C" w:rsidRPr="00595374" w:rsidRDefault="00D86CBF" w:rsidP="00642216">
      <w:pPr>
        <w:pStyle w:val="Paragraphedeliste"/>
        <w:numPr>
          <w:ilvl w:val="0"/>
          <w:numId w:val="12"/>
        </w:numPr>
        <w:rPr>
          <w:rFonts w:ascii="Calibri" w:hAnsi="Calibri"/>
          <w:sz w:val="20"/>
          <w:lang w:eastAsia="fr-FR" w:bidi="ar-SA"/>
        </w:rPr>
      </w:pPr>
      <w:r w:rsidRPr="00D86CBF">
        <w:rPr>
          <w:rFonts w:ascii="Calibri" w:hAnsi="Calibri"/>
          <w:b/>
          <w:sz w:val="20"/>
          <w:lang w:eastAsia="fr-FR" w:bidi="ar-SA"/>
        </w:rPr>
        <w:t>E</w:t>
      </w:r>
      <w:r w:rsidR="00306FD8">
        <w:rPr>
          <w:rFonts w:ascii="Calibri" w:hAnsi="Calibri"/>
          <w:sz w:val="20"/>
          <w:lang w:eastAsia="fr-FR" w:bidi="ar-SA"/>
        </w:rPr>
        <w:t xml:space="preserve"> : </w:t>
      </w:r>
      <w:r>
        <w:rPr>
          <w:rFonts w:ascii="Calibri" w:hAnsi="Calibri"/>
          <w:sz w:val="20"/>
          <w:lang w:eastAsia="fr-FR" w:bidi="ar-SA"/>
        </w:rPr>
        <w:t>pour les schématrons d’</w:t>
      </w:r>
      <w:r w:rsidR="00AD0D9C" w:rsidRPr="00595374">
        <w:rPr>
          <w:rFonts w:ascii="Calibri" w:hAnsi="Calibri"/>
          <w:sz w:val="20"/>
          <w:lang w:eastAsia="fr-FR" w:bidi="ar-SA"/>
        </w:rPr>
        <w:t>entrée,</w:t>
      </w:r>
    </w:p>
    <w:p w:rsidR="00AD0D9C" w:rsidRPr="00595374" w:rsidRDefault="00D86CBF" w:rsidP="00642216">
      <w:pPr>
        <w:pStyle w:val="Paragraphedeliste"/>
        <w:numPr>
          <w:ilvl w:val="0"/>
          <w:numId w:val="12"/>
        </w:numPr>
        <w:rPr>
          <w:rFonts w:ascii="Calibri" w:hAnsi="Calibri"/>
          <w:sz w:val="20"/>
          <w:lang w:eastAsia="fr-FR" w:bidi="ar-SA"/>
        </w:rPr>
      </w:pPr>
      <w:r w:rsidRPr="00D86CBF">
        <w:rPr>
          <w:rFonts w:ascii="Calibri" w:hAnsi="Calibri"/>
          <w:b/>
          <w:sz w:val="20"/>
          <w:lang w:eastAsia="fr-FR" w:bidi="ar-SA"/>
        </w:rPr>
        <w:t>JDV</w:t>
      </w:r>
      <w:r w:rsidR="00306FD8">
        <w:rPr>
          <w:rFonts w:ascii="Calibri" w:hAnsi="Calibri"/>
          <w:sz w:val="20"/>
          <w:lang w:eastAsia="fr-FR" w:bidi="ar-SA"/>
        </w:rPr>
        <w:t xml:space="preserve"> : </w:t>
      </w:r>
      <w:r>
        <w:rPr>
          <w:rFonts w:ascii="Calibri" w:hAnsi="Calibri"/>
          <w:sz w:val="20"/>
          <w:lang w:eastAsia="fr-FR" w:bidi="ar-SA"/>
        </w:rPr>
        <w:t xml:space="preserve">pour les schématrons de </w:t>
      </w:r>
      <w:r w:rsidR="00AD0D9C" w:rsidRPr="00595374">
        <w:rPr>
          <w:rFonts w:ascii="Calibri" w:hAnsi="Calibri"/>
          <w:sz w:val="20"/>
          <w:lang w:eastAsia="fr-FR" w:bidi="ar-SA"/>
        </w:rPr>
        <w:t>jeu de valeurs.</w:t>
      </w:r>
    </w:p>
    <w:p w:rsidR="00AD0D9C" w:rsidRPr="00595374" w:rsidRDefault="00AD0D9C" w:rsidP="00AD0D9C">
      <w:pPr>
        <w:rPr>
          <w:rFonts w:ascii="Calibri" w:hAnsi="Calibri"/>
          <w:sz w:val="20"/>
          <w:lang w:eastAsia="fr-FR" w:bidi="ar-SA"/>
        </w:rPr>
      </w:pPr>
    </w:p>
    <w:p w:rsidR="00AD0D9C" w:rsidRPr="00595374" w:rsidRDefault="00AD0D9C" w:rsidP="00642216">
      <w:pPr>
        <w:pStyle w:val="Paragraphedeliste"/>
        <w:numPr>
          <w:ilvl w:val="0"/>
          <w:numId w:val="6"/>
        </w:numPr>
        <w:rPr>
          <w:rFonts w:ascii="Calibri" w:hAnsi="Calibri"/>
          <w:b/>
          <w:sz w:val="20"/>
          <w:lang w:eastAsia="fr-FR" w:bidi="ar-SA"/>
        </w:rPr>
      </w:pPr>
      <w:r w:rsidRPr="00D86CBF">
        <w:rPr>
          <w:rFonts w:ascii="Calibri" w:hAnsi="Calibri"/>
          <w:b/>
          <w:i/>
          <w:sz w:val="20"/>
          <w:lang w:eastAsia="fr-FR" w:bidi="ar-SA"/>
        </w:rPr>
        <w:t>NomModèle</w:t>
      </w:r>
      <w:r w:rsidRPr="00595374">
        <w:rPr>
          <w:rFonts w:ascii="Calibri" w:hAnsi="Calibri"/>
          <w:b/>
          <w:sz w:val="20"/>
          <w:lang w:eastAsia="fr-FR" w:bidi="ar-SA"/>
        </w:rPr>
        <w:t xml:space="preserve"> (obligatoire)</w:t>
      </w:r>
      <w:r w:rsidR="00274FD0" w:rsidRPr="00595374">
        <w:rPr>
          <w:rFonts w:ascii="Calibri" w:hAnsi="Calibri"/>
          <w:b/>
          <w:sz w:val="20"/>
          <w:lang w:eastAsia="fr-FR" w:bidi="ar-SA"/>
        </w:rPr>
        <w:t> </w:t>
      </w:r>
      <w:r w:rsidRPr="00595374">
        <w:rPr>
          <w:rFonts w:ascii="Calibri" w:hAnsi="Calibri"/>
          <w:b/>
          <w:sz w:val="20"/>
          <w:lang w:eastAsia="fr-FR" w:bidi="ar-SA"/>
        </w:rPr>
        <w:t xml:space="preserve">: </w:t>
      </w:r>
      <w:r w:rsidRPr="00595374">
        <w:rPr>
          <w:rFonts w:ascii="Calibri" w:hAnsi="Calibri"/>
          <w:sz w:val="20"/>
          <w:lang w:eastAsia="fr-FR" w:bidi="ar-SA"/>
        </w:rPr>
        <w:t>Le nom du modèle correspond au nom de la section</w:t>
      </w:r>
      <w:r w:rsidR="00F314AB">
        <w:rPr>
          <w:rFonts w:ascii="Calibri" w:hAnsi="Calibri"/>
          <w:sz w:val="20"/>
          <w:lang w:eastAsia="fr-FR" w:bidi="ar-SA"/>
        </w:rPr>
        <w:t>,</w:t>
      </w:r>
      <w:r w:rsidRPr="00595374">
        <w:rPr>
          <w:rFonts w:ascii="Calibri" w:hAnsi="Calibri"/>
          <w:sz w:val="20"/>
          <w:lang w:eastAsia="fr-FR" w:bidi="ar-SA"/>
        </w:rPr>
        <w:t xml:space="preserve"> de l’entrée</w:t>
      </w:r>
      <w:r w:rsidR="00F314AB">
        <w:rPr>
          <w:rFonts w:ascii="Calibri" w:hAnsi="Calibri"/>
          <w:sz w:val="20"/>
          <w:lang w:eastAsia="fr-FR" w:bidi="ar-SA"/>
        </w:rPr>
        <w:t xml:space="preserve"> ou du JDV</w:t>
      </w:r>
      <w:r w:rsidRPr="00595374">
        <w:rPr>
          <w:rFonts w:ascii="Calibri" w:hAnsi="Calibri"/>
          <w:sz w:val="20"/>
          <w:lang w:eastAsia="fr-FR" w:bidi="ar-SA"/>
        </w:rPr>
        <w:t xml:space="preserve"> qui doit être testé. Le nom suivra la logique de l’UpperCamelCase, qui signifie que la première lettre de chaque mot sera en majuscule.</w:t>
      </w:r>
      <w:r w:rsidRPr="00595374">
        <w:rPr>
          <w:rFonts w:ascii="Calibri" w:hAnsi="Calibri"/>
          <w:b/>
          <w:sz w:val="20"/>
          <w:lang w:eastAsia="fr-FR" w:bidi="ar-SA"/>
        </w:rPr>
        <w:t xml:space="preserve"> </w:t>
      </w:r>
    </w:p>
    <w:p w:rsidR="00AC2AFD" w:rsidRDefault="00AC2AFD" w:rsidP="00D92ECB">
      <w:pPr>
        <w:ind w:left="708"/>
        <w:rPr>
          <w:rFonts w:ascii="Calibri" w:hAnsi="Calibri"/>
          <w:sz w:val="20"/>
          <w:lang w:eastAsia="fr-FR" w:bidi="ar-SA"/>
        </w:rPr>
      </w:pPr>
      <w:r>
        <w:rPr>
          <w:rFonts w:ascii="Calibri" w:hAnsi="Calibri"/>
          <w:sz w:val="20"/>
          <w:lang w:eastAsia="fr-FR" w:bidi="ar-SA"/>
        </w:rPr>
        <w:t xml:space="preserve">Les extensions </w:t>
      </w:r>
      <w:r w:rsidRPr="00633A0E">
        <w:rPr>
          <w:rFonts w:ascii="Calibri" w:hAnsi="Calibri"/>
          <w:b/>
          <w:sz w:val="20"/>
          <w:lang w:eastAsia="fr-FR" w:bidi="ar-SA"/>
        </w:rPr>
        <w:t>_ANS</w:t>
      </w:r>
      <w:r>
        <w:rPr>
          <w:rFonts w:ascii="Calibri" w:hAnsi="Calibri"/>
          <w:sz w:val="20"/>
          <w:lang w:eastAsia="fr-FR" w:bidi="ar-SA"/>
        </w:rPr>
        <w:t xml:space="preserve"> des sections</w:t>
      </w:r>
      <w:r w:rsidR="00D86CBF">
        <w:rPr>
          <w:rFonts w:ascii="Calibri" w:hAnsi="Calibri"/>
          <w:sz w:val="20"/>
          <w:lang w:eastAsia="fr-FR" w:bidi="ar-SA"/>
        </w:rPr>
        <w:t xml:space="preserve"> et des entrées</w:t>
      </w:r>
      <w:r>
        <w:rPr>
          <w:rFonts w:ascii="Calibri" w:hAnsi="Calibri"/>
          <w:sz w:val="20"/>
          <w:lang w:eastAsia="fr-FR" w:bidi="ar-SA"/>
        </w:rPr>
        <w:t xml:space="preserve"> permettent d’identifi</w:t>
      </w:r>
      <w:r w:rsidR="00523E48">
        <w:rPr>
          <w:rFonts w:ascii="Calibri" w:hAnsi="Calibri"/>
          <w:sz w:val="20"/>
          <w:lang w:eastAsia="fr-FR" w:bidi="ar-SA"/>
        </w:rPr>
        <w:t>er</w:t>
      </w:r>
      <w:r>
        <w:rPr>
          <w:rFonts w:ascii="Calibri" w:hAnsi="Calibri"/>
          <w:sz w:val="20"/>
          <w:lang w:eastAsia="fr-FR" w:bidi="ar-SA"/>
        </w:rPr>
        <w:t xml:space="preserve"> </w:t>
      </w:r>
      <w:r w:rsidR="0065298F">
        <w:rPr>
          <w:rFonts w:ascii="Calibri" w:hAnsi="Calibri"/>
          <w:sz w:val="20"/>
          <w:lang w:eastAsia="fr-FR" w:bidi="ar-SA"/>
        </w:rPr>
        <w:t>celles</w:t>
      </w:r>
      <w:r>
        <w:rPr>
          <w:rFonts w:ascii="Calibri" w:hAnsi="Calibri"/>
          <w:sz w:val="20"/>
          <w:lang w:eastAsia="fr-FR" w:bidi="ar-SA"/>
        </w:rPr>
        <w:t xml:space="preserve"> créées par l’ANS.</w:t>
      </w:r>
    </w:p>
    <w:p w:rsidR="00966E1B" w:rsidRDefault="00966E1B" w:rsidP="00D92ECB">
      <w:pPr>
        <w:ind w:left="708"/>
        <w:rPr>
          <w:rFonts w:ascii="Calibri" w:hAnsi="Calibri"/>
          <w:sz w:val="20"/>
          <w:lang w:eastAsia="fr-FR" w:bidi="ar-SA"/>
        </w:rPr>
      </w:pPr>
      <w:r>
        <w:rPr>
          <w:rFonts w:ascii="Calibri" w:hAnsi="Calibri"/>
          <w:sz w:val="20"/>
          <w:lang w:eastAsia="fr-FR" w:bidi="ar-SA"/>
        </w:rPr>
        <w:t>Les noms des JDV contiennent une extension</w:t>
      </w:r>
      <w:r w:rsidR="00633A0E">
        <w:rPr>
          <w:rFonts w:ascii="Calibri" w:hAnsi="Calibri"/>
          <w:sz w:val="20"/>
          <w:lang w:eastAsia="fr-FR" w:bidi="ar-SA"/>
        </w:rPr>
        <w:t xml:space="preserve"> </w:t>
      </w:r>
      <w:r w:rsidRPr="004A3C6C">
        <w:rPr>
          <w:rFonts w:ascii="Calibri" w:hAnsi="Calibri"/>
          <w:b/>
          <w:sz w:val="20"/>
          <w:lang w:eastAsia="fr-FR" w:bidi="ar-SA"/>
        </w:rPr>
        <w:t>_CISIS</w:t>
      </w:r>
      <w:r>
        <w:rPr>
          <w:rFonts w:ascii="Calibri" w:hAnsi="Calibri"/>
          <w:sz w:val="20"/>
          <w:lang w:eastAsia="fr-FR" w:bidi="ar-SA"/>
        </w:rPr>
        <w:t>.</w:t>
      </w:r>
    </w:p>
    <w:p w:rsidR="00AD0D9C" w:rsidRPr="00595374" w:rsidRDefault="00AD0D9C" w:rsidP="00AD0D9C">
      <w:pPr>
        <w:rPr>
          <w:rFonts w:ascii="Calibri" w:hAnsi="Calibri"/>
          <w:sz w:val="20"/>
          <w:lang w:eastAsia="fr-FR" w:bidi="ar-SA"/>
        </w:rPr>
      </w:pPr>
    </w:p>
    <w:p w:rsidR="00D86CBF" w:rsidRPr="00D86CBF" w:rsidRDefault="00D86CBF" w:rsidP="00D86CBF">
      <w:pPr>
        <w:pStyle w:val="Paragraphedeliste"/>
        <w:numPr>
          <w:ilvl w:val="0"/>
          <w:numId w:val="6"/>
        </w:numPr>
        <w:rPr>
          <w:rFonts w:ascii="Calibri" w:hAnsi="Calibri"/>
          <w:sz w:val="20"/>
          <w:lang w:eastAsia="fr-FR" w:bidi="ar-SA"/>
        </w:rPr>
      </w:pPr>
      <w:r w:rsidRPr="00D86CBF">
        <w:rPr>
          <w:rFonts w:ascii="Calibri" w:hAnsi="Calibri"/>
          <w:b/>
          <w:i/>
          <w:sz w:val="20"/>
          <w:lang w:eastAsia="fr-FR" w:bidi="ar-SA"/>
        </w:rPr>
        <w:t>Domaine</w:t>
      </w:r>
      <w:r w:rsidR="00AD0D9C" w:rsidRPr="00595374">
        <w:rPr>
          <w:rFonts w:ascii="Calibri" w:hAnsi="Calibri"/>
          <w:b/>
          <w:sz w:val="20"/>
          <w:lang w:eastAsia="fr-FR" w:bidi="ar-SA"/>
        </w:rPr>
        <w:t xml:space="preserve"> (</w:t>
      </w:r>
      <w:r w:rsidR="00484702">
        <w:rPr>
          <w:rFonts w:ascii="Calibri" w:hAnsi="Calibri"/>
          <w:b/>
          <w:sz w:val="20"/>
          <w:lang w:eastAsia="fr-FR" w:bidi="ar-SA"/>
        </w:rPr>
        <w:t>sous condition</w:t>
      </w:r>
      <w:r w:rsidR="00AD0D9C" w:rsidRPr="00595374">
        <w:rPr>
          <w:rFonts w:ascii="Calibri" w:hAnsi="Calibri"/>
          <w:b/>
          <w:sz w:val="20"/>
          <w:lang w:eastAsia="fr-FR" w:bidi="ar-SA"/>
        </w:rPr>
        <w:t>)</w:t>
      </w:r>
      <w:r w:rsidR="00274FD0" w:rsidRPr="00595374">
        <w:rPr>
          <w:rFonts w:ascii="Calibri" w:hAnsi="Calibri"/>
          <w:b/>
          <w:sz w:val="20"/>
          <w:lang w:eastAsia="fr-FR" w:bidi="ar-SA"/>
        </w:rPr>
        <w:t> </w:t>
      </w:r>
      <w:r w:rsidR="00AD0D9C" w:rsidRPr="00595374">
        <w:rPr>
          <w:rFonts w:ascii="Calibri" w:hAnsi="Calibri"/>
          <w:b/>
          <w:sz w:val="20"/>
          <w:lang w:eastAsia="fr-FR" w:bidi="ar-SA"/>
        </w:rPr>
        <w:t xml:space="preserve">: </w:t>
      </w:r>
    </w:p>
    <w:p w:rsidR="00D86CBF" w:rsidRPr="00D86CBF" w:rsidRDefault="00D86CBF" w:rsidP="00D86CBF">
      <w:pPr>
        <w:pStyle w:val="Paragraphedeliste"/>
        <w:numPr>
          <w:ilvl w:val="1"/>
          <w:numId w:val="6"/>
        </w:numPr>
        <w:rPr>
          <w:rFonts w:ascii="Calibri" w:hAnsi="Calibri"/>
          <w:sz w:val="20"/>
          <w:lang w:eastAsia="fr-FR" w:bidi="ar-SA"/>
        </w:rPr>
      </w:pPr>
      <w:r w:rsidRPr="00D86CBF">
        <w:rPr>
          <w:rFonts w:ascii="Calibri" w:hAnsi="Calibri"/>
          <w:b/>
          <w:sz w:val="20"/>
          <w:lang w:eastAsia="fr-FR" w:bidi="ar-SA"/>
        </w:rPr>
        <w:t>_int</w:t>
      </w:r>
      <w:r w:rsidR="00306FD8">
        <w:rPr>
          <w:rFonts w:ascii="Calibri" w:hAnsi="Calibri"/>
          <w:sz w:val="20"/>
          <w:lang w:eastAsia="fr-FR" w:bidi="ar-SA"/>
        </w:rPr>
        <w:t xml:space="preserve"> : </w:t>
      </w:r>
      <w:r>
        <w:rPr>
          <w:rFonts w:ascii="Calibri" w:hAnsi="Calibri"/>
          <w:sz w:val="20"/>
          <w:lang w:eastAsia="fr-FR" w:bidi="ar-SA"/>
        </w:rPr>
        <w:t>pour les contrôles aux spécifications internationales IHE</w:t>
      </w:r>
      <w:r w:rsidR="00484702">
        <w:rPr>
          <w:rFonts w:ascii="Calibri" w:hAnsi="Calibri"/>
          <w:sz w:val="20"/>
          <w:lang w:eastAsia="fr-FR" w:bidi="ar-SA"/>
        </w:rPr>
        <w:t xml:space="preserve"> (</w:t>
      </w:r>
      <w:r w:rsidR="00484702" w:rsidRPr="004A3C6C">
        <w:rPr>
          <w:rFonts w:ascii="Calibri" w:hAnsi="Calibri"/>
          <w:b/>
          <w:sz w:val="20"/>
          <w:lang w:eastAsia="fr-FR" w:bidi="ar-SA"/>
        </w:rPr>
        <w:t>pour les entrées uniquement</w:t>
      </w:r>
      <w:r w:rsidR="00475F45">
        <w:rPr>
          <w:rFonts w:ascii="Calibri" w:hAnsi="Calibri"/>
          <w:sz w:val="20"/>
          <w:lang w:eastAsia="fr-FR" w:bidi="ar-SA"/>
        </w:rPr>
        <w:t xml:space="preserve"> car il n’y a pas de spécificités FR pour les sections</w:t>
      </w:r>
      <w:r w:rsidR="00484702">
        <w:rPr>
          <w:rFonts w:ascii="Calibri" w:hAnsi="Calibri"/>
          <w:sz w:val="20"/>
          <w:lang w:eastAsia="fr-FR" w:bidi="ar-SA"/>
        </w:rPr>
        <w:t>)</w:t>
      </w:r>
    </w:p>
    <w:p w:rsidR="00D86CBF" w:rsidRPr="00D86CBF" w:rsidRDefault="00D86CBF" w:rsidP="00D86CBF">
      <w:pPr>
        <w:pStyle w:val="Paragraphedeliste"/>
        <w:numPr>
          <w:ilvl w:val="1"/>
          <w:numId w:val="6"/>
        </w:numPr>
        <w:rPr>
          <w:rFonts w:ascii="Calibri" w:hAnsi="Calibri"/>
          <w:sz w:val="20"/>
          <w:lang w:eastAsia="fr-FR" w:bidi="ar-SA"/>
        </w:rPr>
      </w:pPr>
      <w:r w:rsidRPr="00D86CBF">
        <w:rPr>
          <w:rFonts w:ascii="Calibri" w:hAnsi="Calibri"/>
          <w:b/>
          <w:sz w:val="20"/>
          <w:lang w:eastAsia="fr-FR" w:bidi="ar-SA"/>
        </w:rPr>
        <w:t>_fr</w:t>
      </w:r>
      <w:r w:rsidR="00306FD8">
        <w:rPr>
          <w:rFonts w:ascii="Calibri" w:hAnsi="Calibri"/>
          <w:b/>
          <w:sz w:val="20"/>
          <w:lang w:eastAsia="fr-FR" w:bidi="ar-SA"/>
        </w:rPr>
        <w:t xml:space="preserve"> : </w:t>
      </w:r>
      <w:r w:rsidRPr="00D86CBF">
        <w:rPr>
          <w:rFonts w:ascii="Calibri" w:hAnsi="Calibri"/>
          <w:sz w:val="20"/>
          <w:lang w:eastAsia="fr-FR" w:bidi="ar-SA"/>
        </w:rPr>
        <w:t xml:space="preserve">pour les contrôles </w:t>
      </w:r>
      <w:r w:rsidR="00306FD8">
        <w:rPr>
          <w:rFonts w:ascii="Calibri" w:hAnsi="Calibri"/>
          <w:sz w:val="20"/>
          <w:lang w:eastAsia="fr-FR" w:bidi="ar-SA"/>
        </w:rPr>
        <w:t>aux spécifications françaises d</w:t>
      </w:r>
      <w:r w:rsidRPr="00D86CBF">
        <w:rPr>
          <w:rFonts w:ascii="Calibri" w:hAnsi="Calibri"/>
          <w:sz w:val="20"/>
          <w:lang w:eastAsia="fr-FR" w:bidi="ar-SA"/>
        </w:rPr>
        <w:t>u CI-SIS</w:t>
      </w:r>
      <w:r w:rsidR="00475F45">
        <w:rPr>
          <w:rFonts w:ascii="Calibri" w:hAnsi="Calibri"/>
          <w:sz w:val="20"/>
          <w:lang w:eastAsia="fr-FR" w:bidi="ar-SA"/>
        </w:rPr>
        <w:t xml:space="preserve"> (</w:t>
      </w:r>
      <w:r w:rsidR="00475F45" w:rsidRPr="004A3C6C">
        <w:rPr>
          <w:rFonts w:ascii="Calibri" w:hAnsi="Calibri"/>
          <w:b/>
          <w:sz w:val="20"/>
          <w:lang w:eastAsia="fr-FR" w:bidi="ar-SA"/>
        </w:rPr>
        <w:t>pour les entrées uniquement</w:t>
      </w:r>
      <w:r w:rsidR="00475F45">
        <w:rPr>
          <w:rFonts w:ascii="Calibri" w:hAnsi="Calibri"/>
          <w:sz w:val="20"/>
          <w:lang w:eastAsia="fr-FR" w:bidi="ar-SA"/>
        </w:rPr>
        <w:t xml:space="preserve"> car il n’y a pas de spécificités FR pour les sections)</w:t>
      </w:r>
    </w:p>
    <w:p w:rsidR="00D92ECB" w:rsidRPr="00306FD8" w:rsidRDefault="00306FD8" w:rsidP="00306FD8">
      <w:pPr>
        <w:pStyle w:val="Paragraphedeliste"/>
        <w:numPr>
          <w:ilvl w:val="1"/>
          <w:numId w:val="6"/>
        </w:numPr>
        <w:rPr>
          <w:rFonts w:ascii="Calibri" w:hAnsi="Calibri"/>
          <w:sz w:val="20"/>
          <w:lang w:eastAsia="fr-FR" w:bidi="ar-SA"/>
        </w:rPr>
      </w:pPr>
      <w:r w:rsidRPr="00306FD8">
        <w:rPr>
          <w:rFonts w:ascii="Calibri" w:hAnsi="Calibri"/>
          <w:b/>
          <w:sz w:val="20"/>
          <w:lang w:eastAsia="fr-FR" w:bidi="ar-SA"/>
        </w:rPr>
        <w:t>_NomDu</w:t>
      </w:r>
      <w:r w:rsidR="00966E1B">
        <w:rPr>
          <w:rFonts w:ascii="Calibri" w:hAnsi="Calibri"/>
          <w:b/>
          <w:sz w:val="20"/>
          <w:lang w:eastAsia="fr-FR" w:bidi="ar-SA"/>
        </w:rPr>
        <w:t>Document</w:t>
      </w:r>
      <w:r w:rsidRPr="00306FD8">
        <w:rPr>
          <w:rFonts w:ascii="Calibri" w:hAnsi="Calibri"/>
          <w:sz w:val="20"/>
          <w:lang w:eastAsia="fr-FR" w:bidi="ar-SA"/>
        </w:rPr>
        <w:t> : pour les contrôles</w:t>
      </w:r>
      <w:r w:rsidR="00AD0D9C" w:rsidRPr="00306FD8">
        <w:rPr>
          <w:rFonts w:ascii="Calibri" w:hAnsi="Calibri"/>
          <w:sz w:val="20"/>
          <w:lang w:eastAsia="fr-FR" w:bidi="ar-SA"/>
        </w:rPr>
        <w:t xml:space="preserve"> spécifique</w:t>
      </w:r>
      <w:r w:rsidRPr="00306FD8">
        <w:rPr>
          <w:rFonts w:ascii="Calibri" w:hAnsi="Calibri"/>
          <w:sz w:val="20"/>
          <w:lang w:eastAsia="fr-FR" w:bidi="ar-SA"/>
        </w:rPr>
        <w:t>s</w:t>
      </w:r>
      <w:r w:rsidR="00AD0D9C" w:rsidRPr="00306FD8">
        <w:rPr>
          <w:rFonts w:ascii="Calibri" w:hAnsi="Calibri"/>
          <w:sz w:val="20"/>
          <w:lang w:eastAsia="fr-FR" w:bidi="ar-SA"/>
        </w:rPr>
        <w:t xml:space="preserve"> à un </w:t>
      </w:r>
      <w:r w:rsidRPr="00306FD8">
        <w:rPr>
          <w:rFonts w:ascii="Calibri" w:hAnsi="Calibri"/>
          <w:sz w:val="20"/>
          <w:lang w:eastAsia="fr-FR" w:bidi="ar-SA"/>
        </w:rPr>
        <w:t>modèle de document du</w:t>
      </w:r>
      <w:r w:rsidR="00D92ECB" w:rsidRPr="00306FD8">
        <w:rPr>
          <w:rFonts w:ascii="Calibri" w:hAnsi="Calibri"/>
          <w:sz w:val="20"/>
          <w:lang w:eastAsia="fr-FR" w:bidi="ar-SA"/>
        </w:rPr>
        <w:t xml:space="preserve"> CI-SIS français</w:t>
      </w:r>
      <w:r w:rsidRPr="00306FD8">
        <w:rPr>
          <w:rFonts w:ascii="Calibri" w:hAnsi="Calibri"/>
          <w:sz w:val="20"/>
          <w:lang w:eastAsia="fr-FR" w:bidi="ar-SA"/>
        </w:rPr>
        <w:t xml:space="preserve">. </w:t>
      </w:r>
      <w:r w:rsidR="00D92ECB" w:rsidRPr="00306FD8">
        <w:rPr>
          <w:rFonts w:ascii="Calibri" w:hAnsi="Calibri"/>
          <w:sz w:val="20"/>
          <w:lang w:eastAsia="fr-FR" w:bidi="ar-SA"/>
        </w:rPr>
        <w:t xml:space="preserve">Les schématrons spécifiques à un </w:t>
      </w:r>
      <w:r w:rsidR="00966E1B">
        <w:rPr>
          <w:rFonts w:ascii="Calibri" w:hAnsi="Calibri"/>
          <w:sz w:val="20"/>
          <w:lang w:eastAsia="fr-FR" w:bidi="ar-SA"/>
        </w:rPr>
        <w:t>document</w:t>
      </w:r>
      <w:r w:rsidR="00D92ECB" w:rsidRPr="00306FD8">
        <w:rPr>
          <w:rFonts w:ascii="Calibri" w:hAnsi="Calibri"/>
          <w:sz w:val="20"/>
          <w:lang w:eastAsia="fr-FR" w:bidi="ar-SA"/>
        </w:rPr>
        <w:t xml:space="preserve"> du CI-SIS français peuvent porter sur </w:t>
      </w:r>
      <w:r w:rsidR="00A03249" w:rsidRPr="00306FD8">
        <w:rPr>
          <w:rFonts w:ascii="Calibri" w:hAnsi="Calibri"/>
          <w:sz w:val="20"/>
          <w:lang w:eastAsia="fr-FR" w:bidi="ar-SA"/>
        </w:rPr>
        <w:t xml:space="preserve">un élément de l’en-tête, </w:t>
      </w:r>
      <w:r w:rsidR="00D92ECB" w:rsidRPr="00306FD8">
        <w:rPr>
          <w:rFonts w:ascii="Calibri" w:hAnsi="Calibri"/>
          <w:sz w:val="20"/>
          <w:lang w:eastAsia="fr-FR" w:bidi="ar-SA"/>
        </w:rPr>
        <w:t>une section</w:t>
      </w:r>
      <w:r w:rsidR="00633A0E">
        <w:rPr>
          <w:rFonts w:ascii="Calibri" w:hAnsi="Calibri"/>
          <w:sz w:val="20"/>
          <w:lang w:eastAsia="fr-FR" w:bidi="ar-SA"/>
        </w:rPr>
        <w:t xml:space="preserve"> ou</w:t>
      </w:r>
      <w:r w:rsidR="00D92ECB" w:rsidRPr="00306FD8">
        <w:rPr>
          <w:rFonts w:ascii="Calibri" w:hAnsi="Calibri"/>
          <w:sz w:val="20"/>
          <w:lang w:eastAsia="fr-FR" w:bidi="ar-SA"/>
        </w:rPr>
        <w:t xml:space="preserve"> une entrée. Dans ce cas, il n</w:t>
      </w:r>
      <w:r>
        <w:rPr>
          <w:rFonts w:ascii="Calibri" w:hAnsi="Calibri"/>
          <w:sz w:val="20"/>
          <w:lang w:eastAsia="fr-FR" w:bidi="ar-SA"/>
        </w:rPr>
        <w:t>’y a</w:t>
      </w:r>
      <w:r w:rsidR="00D92ECB" w:rsidRPr="00306FD8">
        <w:rPr>
          <w:rFonts w:ascii="Calibri" w:hAnsi="Calibri"/>
          <w:sz w:val="20"/>
          <w:lang w:eastAsia="fr-FR" w:bidi="ar-SA"/>
        </w:rPr>
        <w:t xml:space="preserve"> pas </w:t>
      </w:r>
      <w:r>
        <w:rPr>
          <w:rFonts w:ascii="Calibri" w:hAnsi="Calibri"/>
          <w:sz w:val="20"/>
          <w:lang w:eastAsia="fr-FR" w:bidi="ar-SA"/>
        </w:rPr>
        <w:t>d</w:t>
      </w:r>
      <w:r w:rsidR="00D92ECB" w:rsidRPr="00306FD8">
        <w:rPr>
          <w:rFonts w:ascii="Calibri" w:hAnsi="Calibri"/>
          <w:sz w:val="20"/>
          <w:lang w:eastAsia="fr-FR" w:bidi="ar-SA"/>
        </w:rPr>
        <w:t>’extension _fr</w:t>
      </w:r>
      <w:r>
        <w:rPr>
          <w:rFonts w:ascii="Calibri" w:hAnsi="Calibri"/>
          <w:sz w:val="20"/>
          <w:lang w:eastAsia="fr-FR" w:bidi="ar-SA"/>
        </w:rPr>
        <w:t xml:space="preserve"> ni _int</w:t>
      </w:r>
      <w:r w:rsidR="00D92ECB" w:rsidRPr="00306FD8">
        <w:rPr>
          <w:rFonts w:ascii="Calibri" w:hAnsi="Calibri"/>
          <w:sz w:val="20"/>
          <w:lang w:eastAsia="fr-FR" w:bidi="ar-SA"/>
        </w:rPr>
        <w:t>.</w:t>
      </w:r>
    </w:p>
    <w:p w:rsidR="00AD0D9C" w:rsidRPr="00595374" w:rsidRDefault="00AD0D9C" w:rsidP="00AD0D9C">
      <w:pPr>
        <w:rPr>
          <w:rFonts w:ascii="Calibri" w:hAnsi="Calibri"/>
          <w:sz w:val="20"/>
          <w:lang w:eastAsia="fr-FR" w:bidi="ar-SA"/>
        </w:rPr>
      </w:pPr>
    </w:p>
    <w:p w:rsidR="006A625B" w:rsidRPr="00595374" w:rsidRDefault="00AD0D9C" w:rsidP="00AD0D9C">
      <w:pPr>
        <w:rPr>
          <w:rFonts w:ascii="Calibri" w:hAnsi="Calibri"/>
          <w:sz w:val="20"/>
          <w:lang w:eastAsia="fr-FR" w:bidi="ar-SA"/>
        </w:rPr>
      </w:pPr>
      <w:r w:rsidRPr="00595374">
        <w:rPr>
          <w:rFonts w:ascii="Calibri" w:hAnsi="Calibri"/>
          <w:sz w:val="20"/>
          <w:u w:val="single"/>
          <w:lang w:eastAsia="fr-FR" w:bidi="ar-SA"/>
        </w:rPr>
        <w:t>Exemple</w:t>
      </w:r>
      <w:r w:rsidR="00A33056" w:rsidRPr="00595374">
        <w:rPr>
          <w:rFonts w:ascii="Calibri" w:hAnsi="Calibri"/>
          <w:sz w:val="20"/>
          <w:u w:val="single"/>
          <w:lang w:eastAsia="fr-FR" w:bidi="ar-SA"/>
        </w:rPr>
        <w:t>s</w:t>
      </w:r>
      <w:r w:rsidR="00274FD0" w:rsidRPr="00595374">
        <w:rPr>
          <w:rFonts w:ascii="Calibri" w:hAnsi="Calibri"/>
          <w:sz w:val="20"/>
          <w:lang w:eastAsia="fr-FR" w:bidi="ar-SA"/>
        </w:rPr>
        <w:t> </w:t>
      </w:r>
      <w:r w:rsidRPr="00595374">
        <w:rPr>
          <w:rFonts w:ascii="Calibri" w:hAnsi="Calibri"/>
          <w:sz w:val="20"/>
          <w:lang w:eastAsia="fr-FR" w:bidi="ar-SA"/>
        </w:rPr>
        <w:t>:</w:t>
      </w:r>
    </w:p>
    <w:p w:rsidR="00CF5CAC" w:rsidRPr="00595374" w:rsidRDefault="00CF5CAC" w:rsidP="00AD0D9C">
      <w:pPr>
        <w:rPr>
          <w:rFonts w:ascii="Calibri" w:hAnsi="Calibri"/>
          <w:sz w:val="20"/>
          <w:lang w:eastAsia="fr-FR" w:bidi="ar-SA"/>
        </w:rPr>
      </w:pPr>
    </w:p>
    <w:p w:rsidR="00CF5CAC" w:rsidRPr="00595374" w:rsidRDefault="00CF5CAC" w:rsidP="00642216">
      <w:pPr>
        <w:pStyle w:val="Paragraphedeliste"/>
        <w:numPr>
          <w:ilvl w:val="0"/>
          <w:numId w:val="13"/>
        </w:numPr>
        <w:rPr>
          <w:rFonts w:ascii="Calibri" w:hAnsi="Calibri"/>
          <w:sz w:val="20"/>
          <w:lang w:eastAsia="fr-FR" w:bidi="ar-SA"/>
        </w:rPr>
      </w:pPr>
      <w:r w:rsidRPr="00595374">
        <w:rPr>
          <w:rFonts w:ascii="Calibri" w:hAnsi="Calibri"/>
          <w:sz w:val="20"/>
          <w:lang w:eastAsia="fr-FR" w:bidi="ar-SA"/>
        </w:rPr>
        <w:t xml:space="preserve">Le fichier </w:t>
      </w:r>
      <w:r w:rsidRPr="00595374">
        <w:rPr>
          <w:rFonts w:ascii="Calibri" w:hAnsi="Calibri"/>
          <w:i/>
          <w:sz w:val="20"/>
          <w:lang w:eastAsia="fr-FR" w:bidi="ar-SA"/>
        </w:rPr>
        <w:t>S_CodedCarePlan.sch</w:t>
      </w:r>
      <w:r w:rsidRPr="00595374">
        <w:rPr>
          <w:rFonts w:ascii="Calibri" w:hAnsi="Calibri"/>
          <w:sz w:val="20"/>
          <w:lang w:eastAsia="fr-FR" w:bidi="ar-SA"/>
        </w:rPr>
        <w:t xml:space="preserve"> est le schématron </w:t>
      </w:r>
      <w:r w:rsidR="00F674C7" w:rsidRPr="00595374">
        <w:rPr>
          <w:rFonts w:ascii="Calibri" w:hAnsi="Calibri"/>
          <w:sz w:val="20"/>
          <w:lang w:eastAsia="fr-FR" w:bidi="ar-SA"/>
        </w:rPr>
        <w:t xml:space="preserve">qui vérifie </w:t>
      </w:r>
      <w:r w:rsidR="00F674C7">
        <w:rPr>
          <w:rFonts w:ascii="Calibri" w:hAnsi="Calibri"/>
          <w:sz w:val="20"/>
          <w:lang w:eastAsia="fr-FR" w:bidi="ar-SA"/>
        </w:rPr>
        <w:t xml:space="preserve">la </w:t>
      </w:r>
      <w:r w:rsidR="00F674C7" w:rsidRPr="003161FD">
        <w:rPr>
          <w:rFonts w:ascii="Calibri" w:hAnsi="Calibri"/>
          <w:b/>
          <w:sz w:val="20"/>
          <w:lang w:eastAsia="fr-FR" w:bidi="ar-SA"/>
        </w:rPr>
        <w:t>conformité aux</w:t>
      </w:r>
      <w:r w:rsidR="00F674C7">
        <w:rPr>
          <w:rFonts w:ascii="Calibri" w:hAnsi="Calibri"/>
          <w:sz w:val="20"/>
          <w:lang w:eastAsia="fr-FR" w:bidi="ar-SA"/>
        </w:rPr>
        <w:t xml:space="preserve"> </w:t>
      </w:r>
      <w:r w:rsidR="00F674C7" w:rsidRPr="00F674C7">
        <w:rPr>
          <w:rFonts w:ascii="Calibri" w:hAnsi="Calibri"/>
          <w:b/>
          <w:sz w:val="20"/>
          <w:lang w:eastAsia="fr-FR" w:bidi="ar-SA"/>
        </w:rPr>
        <w:t>spécifications IHE d</w:t>
      </w:r>
      <w:r w:rsidRPr="00F674C7">
        <w:rPr>
          <w:rFonts w:ascii="Calibri" w:hAnsi="Calibri"/>
          <w:b/>
          <w:sz w:val="20"/>
          <w:lang w:eastAsia="fr-FR" w:bidi="ar-SA"/>
        </w:rPr>
        <w:t>e la section</w:t>
      </w:r>
      <w:r w:rsidRPr="00595374">
        <w:rPr>
          <w:rFonts w:ascii="Calibri" w:hAnsi="Calibri"/>
          <w:sz w:val="20"/>
          <w:lang w:eastAsia="fr-FR" w:bidi="ar-SA"/>
        </w:rPr>
        <w:t xml:space="preserve"> « Coded Care Plan ».</w:t>
      </w:r>
    </w:p>
    <w:p w:rsidR="00F674C7" w:rsidRPr="00595374" w:rsidRDefault="00F674C7" w:rsidP="00F674C7">
      <w:pPr>
        <w:pStyle w:val="Paragraphedeliste"/>
        <w:rPr>
          <w:rFonts w:ascii="Calibri" w:hAnsi="Calibri"/>
          <w:sz w:val="20"/>
          <w:lang w:eastAsia="fr-FR" w:bidi="ar-SA"/>
        </w:rPr>
      </w:pPr>
    </w:p>
    <w:p w:rsidR="00F674C7" w:rsidRPr="00595374" w:rsidRDefault="00F674C7" w:rsidP="00F674C7">
      <w:pPr>
        <w:pStyle w:val="Paragraphedeliste"/>
        <w:numPr>
          <w:ilvl w:val="0"/>
          <w:numId w:val="13"/>
        </w:numPr>
        <w:rPr>
          <w:rFonts w:ascii="Calibri" w:hAnsi="Calibri"/>
          <w:sz w:val="20"/>
          <w:lang w:eastAsia="fr-FR" w:bidi="ar-SA"/>
        </w:rPr>
      </w:pPr>
      <w:r w:rsidRPr="00595374">
        <w:rPr>
          <w:rFonts w:ascii="Calibri" w:hAnsi="Calibri"/>
          <w:sz w:val="20"/>
          <w:lang w:eastAsia="fr-FR" w:bidi="ar-SA"/>
        </w:rPr>
        <w:t xml:space="preserve">Le fichier </w:t>
      </w:r>
      <w:r w:rsidRPr="00F674C7">
        <w:rPr>
          <w:rFonts w:ascii="Calibri" w:hAnsi="Calibri"/>
          <w:i/>
          <w:sz w:val="20"/>
          <w:lang w:eastAsia="fr-FR" w:bidi="ar-SA"/>
        </w:rPr>
        <w:t xml:space="preserve">S_codedPhysicalExam_CSE-CS24.sch </w:t>
      </w:r>
      <w:r w:rsidRPr="00595374">
        <w:rPr>
          <w:rFonts w:ascii="Calibri" w:hAnsi="Calibri"/>
          <w:sz w:val="20"/>
          <w:lang w:eastAsia="fr-FR" w:bidi="ar-SA"/>
        </w:rPr>
        <w:t xml:space="preserve">est le schématron qui vérifie </w:t>
      </w:r>
      <w:r>
        <w:rPr>
          <w:rFonts w:ascii="Calibri" w:hAnsi="Calibri"/>
          <w:sz w:val="20"/>
          <w:lang w:eastAsia="fr-FR" w:bidi="ar-SA"/>
        </w:rPr>
        <w:t xml:space="preserve">la conformité aux </w:t>
      </w:r>
      <w:r w:rsidRPr="00F674C7">
        <w:rPr>
          <w:rFonts w:ascii="Calibri" w:hAnsi="Calibri"/>
          <w:b/>
          <w:sz w:val="20"/>
          <w:lang w:eastAsia="fr-FR" w:bidi="ar-SA"/>
        </w:rPr>
        <w:t xml:space="preserve">spécifications </w:t>
      </w:r>
      <w:r w:rsidRPr="00595374">
        <w:rPr>
          <w:rFonts w:ascii="Calibri" w:hAnsi="Calibri"/>
          <w:sz w:val="20"/>
          <w:lang w:eastAsia="fr-FR" w:bidi="ar-SA"/>
        </w:rPr>
        <w:t xml:space="preserve">du </w:t>
      </w:r>
      <w:r w:rsidR="00B1512E">
        <w:rPr>
          <w:rFonts w:ascii="Calibri" w:hAnsi="Calibri"/>
          <w:sz w:val="20"/>
          <w:lang w:eastAsia="fr-FR" w:bidi="ar-SA"/>
        </w:rPr>
        <w:t>modèle</w:t>
      </w:r>
      <w:r w:rsidRPr="00595374">
        <w:rPr>
          <w:rFonts w:ascii="Calibri" w:hAnsi="Calibri"/>
          <w:sz w:val="20"/>
          <w:lang w:eastAsia="fr-FR" w:bidi="ar-SA"/>
        </w:rPr>
        <w:t xml:space="preserve"> </w:t>
      </w:r>
      <w:r w:rsidR="00B1512E">
        <w:rPr>
          <w:rFonts w:ascii="Calibri" w:hAnsi="Calibri"/>
          <w:sz w:val="20"/>
          <w:lang w:eastAsia="fr-FR" w:bidi="ar-SA"/>
        </w:rPr>
        <w:t>CSE-CS24</w:t>
      </w:r>
      <w:r>
        <w:rPr>
          <w:rFonts w:ascii="Calibri" w:hAnsi="Calibri"/>
          <w:sz w:val="20"/>
          <w:lang w:eastAsia="fr-FR" w:bidi="ar-SA"/>
        </w:rPr>
        <w:t xml:space="preserve"> </w:t>
      </w:r>
      <w:r w:rsidRPr="00F674C7">
        <w:rPr>
          <w:rFonts w:ascii="Calibri" w:hAnsi="Calibri"/>
          <w:b/>
          <w:sz w:val="20"/>
          <w:lang w:eastAsia="fr-FR" w:bidi="ar-SA"/>
        </w:rPr>
        <w:t>de la section</w:t>
      </w:r>
      <w:r w:rsidR="003161FD">
        <w:rPr>
          <w:rFonts w:ascii="Calibri" w:hAnsi="Calibri"/>
          <w:b/>
          <w:sz w:val="20"/>
          <w:lang w:eastAsia="fr-FR" w:bidi="ar-SA"/>
        </w:rPr>
        <w:t xml:space="preserve"> « </w:t>
      </w:r>
      <w:r w:rsidR="003161FD">
        <w:rPr>
          <w:rFonts w:ascii="Calibri" w:hAnsi="Calibri"/>
          <w:i/>
          <w:sz w:val="20"/>
          <w:lang w:eastAsia="fr-FR" w:bidi="ar-SA"/>
        </w:rPr>
        <w:t>C</w:t>
      </w:r>
      <w:r w:rsidR="003161FD" w:rsidRPr="00F674C7">
        <w:rPr>
          <w:rFonts w:ascii="Calibri" w:hAnsi="Calibri"/>
          <w:i/>
          <w:sz w:val="20"/>
          <w:lang w:eastAsia="fr-FR" w:bidi="ar-SA"/>
        </w:rPr>
        <w:t>oded</w:t>
      </w:r>
      <w:r w:rsidR="003161FD">
        <w:rPr>
          <w:rFonts w:ascii="Calibri" w:hAnsi="Calibri"/>
          <w:i/>
          <w:sz w:val="20"/>
          <w:lang w:eastAsia="fr-FR" w:bidi="ar-SA"/>
        </w:rPr>
        <w:t xml:space="preserve"> </w:t>
      </w:r>
      <w:r w:rsidR="003161FD" w:rsidRPr="00F674C7">
        <w:rPr>
          <w:rFonts w:ascii="Calibri" w:hAnsi="Calibri"/>
          <w:i/>
          <w:sz w:val="20"/>
          <w:lang w:eastAsia="fr-FR" w:bidi="ar-SA"/>
        </w:rPr>
        <w:t>Physical</w:t>
      </w:r>
      <w:r w:rsidR="003161FD">
        <w:rPr>
          <w:rFonts w:ascii="Calibri" w:hAnsi="Calibri"/>
          <w:i/>
          <w:sz w:val="20"/>
          <w:lang w:eastAsia="fr-FR" w:bidi="ar-SA"/>
        </w:rPr>
        <w:t xml:space="preserve"> </w:t>
      </w:r>
      <w:r w:rsidR="003161FD" w:rsidRPr="00F674C7">
        <w:rPr>
          <w:rFonts w:ascii="Calibri" w:hAnsi="Calibri"/>
          <w:i/>
          <w:sz w:val="20"/>
          <w:lang w:eastAsia="fr-FR" w:bidi="ar-SA"/>
        </w:rPr>
        <w:t>Exam</w:t>
      </w:r>
      <w:r w:rsidR="003161FD">
        <w:rPr>
          <w:rFonts w:ascii="Calibri" w:hAnsi="Calibri"/>
          <w:i/>
          <w:sz w:val="20"/>
          <w:lang w:eastAsia="fr-FR" w:bidi="ar-SA"/>
        </w:rPr>
        <w:t> »</w:t>
      </w:r>
      <w:r w:rsidRPr="00595374">
        <w:rPr>
          <w:rFonts w:ascii="Calibri" w:hAnsi="Calibri"/>
          <w:sz w:val="20"/>
          <w:lang w:eastAsia="fr-FR" w:bidi="ar-SA"/>
        </w:rPr>
        <w:t>.</w:t>
      </w:r>
    </w:p>
    <w:p w:rsidR="00CF5CAC" w:rsidRPr="00595374" w:rsidRDefault="00CF5CAC" w:rsidP="00CF5CAC">
      <w:pPr>
        <w:pStyle w:val="Paragraphedeliste"/>
        <w:rPr>
          <w:rFonts w:ascii="Calibri" w:hAnsi="Calibri"/>
          <w:sz w:val="20"/>
          <w:lang w:eastAsia="fr-FR" w:bidi="ar-SA"/>
        </w:rPr>
      </w:pPr>
    </w:p>
    <w:p w:rsidR="00CF5CAC" w:rsidRPr="00595374" w:rsidRDefault="00CF5CAC" w:rsidP="00642216">
      <w:pPr>
        <w:pStyle w:val="Paragraphedeliste"/>
        <w:numPr>
          <w:ilvl w:val="0"/>
          <w:numId w:val="13"/>
        </w:numPr>
        <w:rPr>
          <w:rFonts w:ascii="Calibri" w:hAnsi="Calibri"/>
          <w:sz w:val="20"/>
          <w:lang w:eastAsia="fr-FR" w:bidi="ar-SA"/>
        </w:rPr>
      </w:pPr>
      <w:r w:rsidRPr="00595374">
        <w:rPr>
          <w:rFonts w:ascii="Calibri" w:hAnsi="Calibri"/>
          <w:sz w:val="20"/>
          <w:lang w:eastAsia="fr-FR" w:bidi="ar-SA"/>
        </w:rPr>
        <w:t xml:space="preserve">Le fichier </w:t>
      </w:r>
      <w:r w:rsidRPr="00595374">
        <w:rPr>
          <w:rFonts w:ascii="Calibri" w:hAnsi="Calibri"/>
          <w:i/>
          <w:sz w:val="20"/>
          <w:lang w:eastAsia="fr-FR" w:bidi="ar-SA"/>
        </w:rPr>
        <w:t>E_concernEntry_int.sch</w:t>
      </w:r>
      <w:r w:rsidRPr="00595374">
        <w:rPr>
          <w:rFonts w:ascii="Calibri" w:hAnsi="Calibri"/>
          <w:sz w:val="20"/>
          <w:lang w:eastAsia="fr-FR" w:bidi="ar-SA"/>
        </w:rPr>
        <w:t xml:space="preserve"> est le schématron qui vérifie </w:t>
      </w:r>
      <w:r w:rsidR="003161FD">
        <w:rPr>
          <w:rFonts w:ascii="Calibri" w:hAnsi="Calibri"/>
          <w:sz w:val="20"/>
          <w:lang w:eastAsia="fr-FR" w:bidi="ar-SA"/>
        </w:rPr>
        <w:t xml:space="preserve">la </w:t>
      </w:r>
      <w:r w:rsidR="003161FD" w:rsidRPr="003161FD">
        <w:rPr>
          <w:rFonts w:ascii="Calibri" w:hAnsi="Calibri"/>
          <w:b/>
          <w:sz w:val="20"/>
          <w:lang w:eastAsia="fr-FR" w:bidi="ar-SA"/>
        </w:rPr>
        <w:t>conformité aux</w:t>
      </w:r>
      <w:r w:rsidR="003161FD">
        <w:rPr>
          <w:rFonts w:ascii="Calibri" w:hAnsi="Calibri"/>
          <w:sz w:val="20"/>
          <w:lang w:eastAsia="fr-FR" w:bidi="ar-SA"/>
        </w:rPr>
        <w:t xml:space="preserve"> </w:t>
      </w:r>
      <w:r w:rsidR="003161FD" w:rsidRPr="00F674C7">
        <w:rPr>
          <w:rFonts w:ascii="Calibri" w:hAnsi="Calibri"/>
          <w:b/>
          <w:sz w:val="20"/>
          <w:lang w:eastAsia="fr-FR" w:bidi="ar-SA"/>
        </w:rPr>
        <w:t xml:space="preserve">spécifications IHE </w:t>
      </w:r>
      <w:r w:rsidRPr="003161FD">
        <w:rPr>
          <w:rFonts w:ascii="Calibri" w:hAnsi="Calibri"/>
          <w:b/>
          <w:sz w:val="20"/>
          <w:lang w:eastAsia="fr-FR" w:bidi="ar-SA"/>
        </w:rPr>
        <w:t>de l’entrée</w:t>
      </w:r>
      <w:r w:rsidRPr="00595374">
        <w:rPr>
          <w:rFonts w:ascii="Calibri" w:hAnsi="Calibri"/>
          <w:sz w:val="20"/>
          <w:lang w:eastAsia="fr-FR" w:bidi="ar-SA"/>
        </w:rPr>
        <w:t xml:space="preserve"> </w:t>
      </w:r>
      <w:r w:rsidR="003161FD">
        <w:rPr>
          <w:rFonts w:ascii="Calibri" w:hAnsi="Calibri"/>
          <w:sz w:val="20"/>
          <w:lang w:eastAsia="fr-FR" w:bidi="ar-SA"/>
        </w:rPr>
        <w:t>« C</w:t>
      </w:r>
      <w:r w:rsidRPr="00595374">
        <w:rPr>
          <w:rFonts w:ascii="Calibri" w:hAnsi="Calibri"/>
          <w:sz w:val="20"/>
          <w:lang w:eastAsia="fr-FR" w:bidi="ar-SA"/>
        </w:rPr>
        <w:t>oncern</w:t>
      </w:r>
      <w:r w:rsidR="003161FD">
        <w:rPr>
          <w:rFonts w:ascii="Calibri" w:hAnsi="Calibri"/>
          <w:sz w:val="20"/>
          <w:lang w:eastAsia="fr-FR" w:bidi="ar-SA"/>
        </w:rPr>
        <w:t xml:space="preserve"> </w:t>
      </w:r>
      <w:r w:rsidRPr="00595374">
        <w:rPr>
          <w:rFonts w:ascii="Calibri" w:hAnsi="Calibri"/>
          <w:sz w:val="20"/>
          <w:lang w:eastAsia="fr-FR" w:bidi="ar-SA"/>
        </w:rPr>
        <w:t>Entry</w:t>
      </w:r>
      <w:r w:rsidR="003161FD">
        <w:rPr>
          <w:rFonts w:ascii="Calibri" w:hAnsi="Calibri"/>
          <w:sz w:val="20"/>
          <w:lang w:eastAsia="fr-FR" w:bidi="ar-SA"/>
        </w:rPr>
        <w:t> »</w:t>
      </w:r>
      <w:r w:rsidRPr="00595374">
        <w:rPr>
          <w:rFonts w:ascii="Calibri" w:hAnsi="Calibri"/>
          <w:sz w:val="20"/>
          <w:lang w:eastAsia="fr-FR" w:bidi="ar-SA"/>
        </w:rPr>
        <w:t>.</w:t>
      </w:r>
    </w:p>
    <w:p w:rsidR="003161FD" w:rsidRPr="00595374" w:rsidRDefault="003161FD" w:rsidP="003161FD">
      <w:pPr>
        <w:pStyle w:val="Paragraphedeliste"/>
        <w:rPr>
          <w:rFonts w:ascii="Calibri" w:hAnsi="Calibri"/>
          <w:sz w:val="20"/>
          <w:lang w:eastAsia="fr-FR" w:bidi="ar-SA"/>
        </w:rPr>
      </w:pPr>
    </w:p>
    <w:p w:rsidR="003161FD" w:rsidRPr="00595374" w:rsidRDefault="003161FD" w:rsidP="003161FD">
      <w:pPr>
        <w:pStyle w:val="Paragraphedeliste"/>
        <w:numPr>
          <w:ilvl w:val="0"/>
          <w:numId w:val="13"/>
        </w:numPr>
        <w:rPr>
          <w:rFonts w:ascii="Calibri" w:hAnsi="Calibri"/>
          <w:sz w:val="20"/>
          <w:lang w:eastAsia="fr-FR" w:bidi="ar-SA"/>
        </w:rPr>
      </w:pPr>
      <w:r w:rsidRPr="00595374">
        <w:rPr>
          <w:rFonts w:ascii="Calibri" w:hAnsi="Calibri"/>
          <w:sz w:val="20"/>
          <w:lang w:eastAsia="fr-FR" w:bidi="ar-SA"/>
        </w:rPr>
        <w:t xml:space="preserve">Le fichier </w:t>
      </w:r>
      <w:r w:rsidRPr="00595374">
        <w:rPr>
          <w:rFonts w:ascii="Calibri" w:hAnsi="Calibri"/>
          <w:i/>
          <w:sz w:val="20"/>
          <w:lang w:eastAsia="fr-FR" w:bidi="ar-SA"/>
        </w:rPr>
        <w:t>E_concernEntry_fr.sch</w:t>
      </w:r>
      <w:r w:rsidRPr="00595374">
        <w:rPr>
          <w:rFonts w:ascii="Calibri" w:hAnsi="Calibri"/>
          <w:sz w:val="20"/>
          <w:lang w:eastAsia="fr-FR" w:bidi="ar-SA"/>
        </w:rPr>
        <w:t xml:space="preserve"> est le schématron qui vérifie </w:t>
      </w:r>
      <w:r>
        <w:rPr>
          <w:rFonts w:ascii="Calibri" w:hAnsi="Calibri"/>
          <w:sz w:val="20"/>
          <w:lang w:eastAsia="fr-FR" w:bidi="ar-SA"/>
        </w:rPr>
        <w:t xml:space="preserve">la </w:t>
      </w:r>
      <w:r w:rsidRPr="003161FD">
        <w:rPr>
          <w:rFonts w:ascii="Calibri" w:hAnsi="Calibri"/>
          <w:b/>
          <w:sz w:val="20"/>
          <w:lang w:eastAsia="fr-FR" w:bidi="ar-SA"/>
        </w:rPr>
        <w:t>conformité aux</w:t>
      </w:r>
      <w:r>
        <w:rPr>
          <w:rFonts w:ascii="Calibri" w:hAnsi="Calibri"/>
          <w:sz w:val="20"/>
          <w:lang w:eastAsia="fr-FR" w:bidi="ar-SA"/>
        </w:rPr>
        <w:t xml:space="preserve"> </w:t>
      </w:r>
      <w:r w:rsidRPr="00F674C7">
        <w:rPr>
          <w:rFonts w:ascii="Calibri" w:hAnsi="Calibri"/>
          <w:b/>
          <w:sz w:val="20"/>
          <w:lang w:eastAsia="fr-FR" w:bidi="ar-SA"/>
        </w:rPr>
        <w:t xml:space="preserve">spécifications </w:t>
      </w:r>
      <w:r>
        <w:rPr>
          <w:rFonts w:ascii="Calibri" w:hAnsi="Calibri"/>
          <w:b/>
          <w:sz w:val="20"/>
          <w:lang w:eastAsia="fr-FR" w:bidi="ar-SA"/>
        </w:rPr>
        <w:t>françaises</w:t>
      </w:r>
      <w:r w:rsidRPr="00F674C7">
        <w:rPr>
          <w:rFonts w:ascii="Calibri" w:hAnsi="Calibri"/>
          <w:b/>
          <w:sz w:val="20"/>
          <w:lang w:eastAsia="fr-FR" w:bidi="ar-SA"/>
        </w:rPr>
        <w:t xml:space="preserve"> </w:t>
      </w:r>
      <w:r w:rsidRPr="003161FD">
        <w:rPr>
          <w:rFonts w:ascii="Calibri" w:hAnsi="Calibri"/>
          <w:b/>
          <w:sz w:val="20"/>
          <w:lang w:eastAsia="fr-FR" w:bidi="ar-SA"/>
        </w:rPr>
        <w:t>de l’entrée</w:t>
      </w:r>
      <w:r w:rsidRPr="00595374">
        <w:rPr>
          <w:rFonts w:ascii="Calibri" w:hAnsi="Calibri"/>
          <w:sz w:val="20"/>
          <w:lang w:eastAsia="fr-FR" w:bidi="ar-SA"/>
        </w:rPr>
        <w:t xml:space="preserve"> </w:t>
      </w:r>
      <w:r>
        <w:rPr>
          <w:rFonts w:ascii="Calibri" w:hAnsi="Calibri"/>
          <w:sz w:val="20"/>
          <w:lang w:eastAsia="fr-FR" w:bidi="ar-SA"/>
        </w:rPr>
        <w:t>« C</w:t>
      </w:r>
      <w:r w:rsidRPr="00595374">
        <w:rPr>
          <w:rFonts w:ascii="Calibri" w:hAnsi="Calibri"/>
          <w:sz w:val="20"/>
          <w:lang w:eastAsia="fr-FR" w:bidi="ar-SA"/>
        </w:rPr>
        <w:t>oncern</w:t>
      </w:r>
      <w:r>
        <w:rPr>
          <w:rFonts w:ascii="Calibri" w:hAnsi="Calibri"/>
          <w:sz w:val="20"/>
          <w:lang w:eastAsia="fr-FR" w:bidi="ar-SA"/>
        </w:rPr>
        <w:t xml:space="preserve"> </w:t>
      </w:r>
      <w:r w:rsidRPr="00595374">
        <w:rPr>
          <w:rFonts w:ascii="Calibri" w:hAnsi="Calibri"/>
          <w:sz w:val="20"/>
          <w:lang w:eastAsia="fr-FR" w:bidi="ar-SA"/>
        </w:rPr>
        <w:t>Entry</w:t>
      </w:r>
      <w:r>
        <w:rPr>
          <w:rFonts w:ascii="Calibri" w:hAnsi="Calibri"/>
          <w:sz w:val="20"/>
          <w:lang w:eastAsia="fr-FR" w:bidi="ar-SA"/>
        </w:rPr>
        <w:t> »</w:t>
      </w:r>
      <w:r w:rsidRPr="00595374">
        <w:rPr>
          <w:rFonts w:ascii="Calibri" w:hAnsi="Calibri"/>
          <w:sz w:val="20"/>
          <w:lang w:eastAsia="fr-FR" w:bidi="ar-SA"/>
        </w:rPr>
        <w:t>.</w:t>
      </w:r>
    </w:p>
    <w:p w:rsidR="003161FD" w:rsidRPr="00595374" w:rsidRDefault="003161FD" w:rsidP="003161FD">
      <w:pPr>
        <w:pStyle w:val="Paragraphedeliste"/>
        <w:rPr>
          <w:rFonts w:ascii="Calibri" w:hAnsi="Calibri"/>
          <w:sz w:val="20"/>
          <w:lang w:eastAsia="fr-FR" w:bidi="ar-SA"/>
        </w:rPr>
      </w:pPr>
    </w:p>
    <w:p w:rsidR="00274FD0" w:rsidRPr="00595374" w:rsidRDefault="00274FD0" w:rsidP="00274FD0">
      <w:pPr>
        <w:pStyle w:val="Paragraphedeliste"/>
        <w:rPr>
          <w:rFonts w:ascii="Calibri" w:hAnsi="Calibri"/>
          <w:sz w:val="20"/>
          <w:lang w:eastAsia="fr-FR" w:bidi="ar-SA"/>
        </w:rPr>
      </w:pPr>
    </w:p>
    <w:p w:rsidR="00F55EDB" w:rsidRDefault="00F55EDB">
      <w:pPr>
        <w:spacing w:after="0"/>
        <w:jc w:val="left"/>
        <w:rPr>
          <w:b/>
          <w:bCs/>
          <w:sz w:val="42"/>
          <w:szCs w:val="28"/>
        </w:rPr>
      </w:pPr>
      <w:r>
        <w:br w:type="page"/>
      </w:r>
    </w:p>
    <w:p w:rsidR="00A01AF7" w:rsidRPr="00775F48" w:rsidRDefault="00A01AF7" w:rsidP="00AD0D9C">
      <w:pPr>
        <w:pStyle w:val="Titre1"/>
      </w:pPr>
      <w:bookmarkStart w:id="23" w:name="_Toc89341974"/>
      <w:r w:rsidRPr="00775F48">
        <w:lastRenderedPageBreak/>
        <w:t xml:space="preserve">Historique </w:t>
      </w:r>
      <w:r w:rsidR="0020298C">
        <w:t>des évolutions</w:t>
      </w:r>
      <w:bookmarkEnd w:id="23"/>
    </w:p>
    <w:p w:rsidR="00161D90" w:rsidRPr="00856079" w:rsidRDefault="00161D90" w:rsidP="004835CE">
      <w:pPr>
        <w:rPr>
          <w:rFonts w:asciiTheme="minorHAnsi" w:hAnsiTheme="minorHAnsi"/>
          <w:sz w:val="20"/>
          <w:szCs w:val="20"/>
        </w:rPr>
      </w:pPr>
    </w:p>
    <w:tbl>
      <w:tblPr>
        <w:tblW w:w="98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82"/>
        <w:gridCol w:w="935"/>
        <w:gridCol w:w="7689"/>
      </w:tblGrid>
      <w:tr w:rsidR="00593DFB" w:rsidRPr="00856079" w:rsidTr="0052735B">
        <w:tc>
          <w:tcPr>
            <w:tcW w:w="1182" w:type="dxa"/>
            <w:shd w:val="clear" w:color="auto" w:fill="D9D9D9"/>
          </w:tcPr>
          <w:p w:rsidR="00593DFB" w:rsidRPr="00573C49" w:rsidRDefault="00593DFB" w:rsidP="00365E67">
            <w:pPr>
              <w:pStyle w:val="Tableau"/>
              <w:jc w:val="center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Date de publication</w:t>
            </w:r>
          </w:p>
        </w:tc>
        <w:tc>
          <w:tcPr>
            <w:tcW w:w="935" w:type="dxa"/>
            <w:shd w:val="clear" w:color="auto" w:fill="D9D9D9"/>
          </w:tcPr>
          <w:p w:rsidR="00593DFB" w:rsidRPr="00573C49" w:rsidRDefault="00593DFB" w:rsidP="00365E67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Version</w:t>
            </w:r>
          </w:p>
        </w:tc>
        <w:tc>
          <w:tcPr>
            <w:tcW w:w="7689" w:type="dxa"/>
            <w:shd w:val="clear" w:color="auto" w:fill="D9D9D9"/>
          </w:tcPr>
          <w:p w:rsidR="00593DFB" w:rsidRPr="00573C49" w:rsidRDefault="00593DFB" w:rsidP="00365E67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Modifications apportées</w:t>
            </w:r>
          </w:p>
        </w:tc>
      </w:tr>
      <w:tr w:rsidR="00593DFB" w:rsidRPr="00856079" w:rsidTr="0052735B">
        <w:tc>
          <w:tcPr>
            <w:tcW w:w="1182" w:type="dxa"/>
            <w:vAlign w:val="center"/>
          </w:tcPr>
          <w:p w:rsidR="00593DFB" w:rsidRPr="00573C49" w:rsidRDefault="00593DFB" w:rsidP="00F24A14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28/06/11</w:t>
            </w:r>
          </w:p>
        </w:tc>
        <w:tc>
          <w:tcPr>
            <w:tcW w:w="935" w:type="dxa"/>
            <w:vAlign w:val="center"/>
          </w:tcPr>
          <w:p w:rsidR="00593DFB" w:rsidRPr="00573C4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7689" w:type="dxa"/>
            <w:vAlign w:val="center"/>
          </w:tcPr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Fourniture de la boite à outils schématrons de vérification de conformité</w:t>
            </w:r>
          </w:p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Fourniture des premiers jeux de valeurs au format SVS</w:t>
            </w:r>
          </w:p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Fourniture du schématron du volet </w:t>
            </w:r>
            <w:r w:rsidR="00573C49">
              <w:rPr>
                <w:rFonts w:asciiTheme="minorHAnsi" w:hAnsiTheme="minorHAnsi" w:cstheme="minorHAnsi"/>
                <w:sz w:val="18"/>
                <w:szCs w:val="18"/>
              </w:rPr>
              <w:t>« S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tructuration minimale des documents médicaux</w:t>
            </w:r>
            <w:r w:rsidR="00573C49">
              <w:rPr>
                <w:rFonts w:asciiTheme="minorHAnsi" w:hAnsiTheme="minorHAnsi" w:cstheme="minorHAnsi"/>
                <w:sz w:val="18"/>
                <w:szCs w:val="18"/>
              </w:rPr>
              <w:t> »</w:t>
            </w:r>
          </w:p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Fourniture du schématron des modèles CS24 et CS9 du volet </w:t>
            </w:r>
            <w:r w:rsidR="00573C49">
              <w:rPr>
                <w:rFonts w:asciiTheme="minorHAnsi" w:hAnsiTheme="minorHAnsi" w:cstheme="minorHAnsi"/>
                <w:sz w:val="18"/>
                <w:szCs w:val="18"/>
              </w:rPr>
              <w:t>« C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ertificats de santé de l’enfant</w:t>
            </w:r>
            <w:r w:rsidR="00573C49">
              <w:rPr>
                <w:rFonts w:asciiTheme="minorHAnsi" w:hAnsiTheme="minorHAnsi" w:cstheme="minorHAnsi"/>
                <w:sz w:val="18"/>
                <w:szCs w:val="18"/>
              </w:rPr>
              <w:t> »</w:t>
            </w:r>
          </w:p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de tous les exemples de documents CDA pour mise en conformité</w:t>
            </w:r>
          </w:p>
        </w:tc>
      </w:tr>
      <w:tr w:rsidR="00593DFB" w:rsidRPr="00856079" w:rsidTr="0052735B">
        <w:tc>
          <w:tcPr>
            <w:tcW w:w="1182" w:type="dxa"/>
            <w:vAlign w:val="center"/>
          </w:tcPr>
          <w:p w:rsidR="00593DFB" w:rsidRPr="00573C49" w:rsidRDefault="00593DFB" w:rsidP="00F24A14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03/08/11</w:t>
            </w:r>
          </w:p>
        </w:tc>
        <w:tc>
          <w:tcPr>
            <w:tcW w:w="935" w:type="dxa"/>
            <w:vAlign w:val="center"/>
          </w:tcPr>
          <w:p w:rsidR="00593DFB" w:rsidRPr="00573C4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7689" w:type="dxa"/>
            <w:vAlign w:val="center"/>
          </w:tcPr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Schématrons des modèles de documents CS8, CS9, CS24, CR-biologie</w:t>
            </w:r>
          </w:p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Patterns d’entrées et de sections</w:t>
            </w:r>
          </w:p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du script verif.bat de vérification de conformité des documents, pour ajouter la validation par rapport au schéma CDA.xsd</w:t>
            </w:r>
          </w:p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Ajout du moteur de validation / CDA.xsd</w:t>
            </w:r>
          </w:p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des exemples de documents CDA r2 conformes au CI-SIS</w:t>
            </w:r>
          </w:p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Complétude des contrôles du schématron CI-SIS_StructurationCommuneCDAr2 et des schématrons dérivés</w:t>
            </w:r>
          </w:p>
        </w:tc>
      </w:tr>
      <w:tr w:rsidR="00593DFB" w:rsidRPr="00856079" w:rsidTr="0052735B">
        <w:tc>
          <w:tcPr>
            <w:tcW w:w="1182" w:type="dxa"/>
            <w:vAlign w:val="center"/>
          </w:tcPr>
          <w:p w:rsidR="00593DFB" w:rsidRPr="00573C49" w:rsidRDefault="00593DFB" w:rsidP="00F24A14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08/09/11</w:t>
            </w:r>
          </w:p>
        </w:tc>
        <w:tc>
          <w:tcPr>
            <w:tcW w:w="935" w:type="dxa"/>
            <w:vAlign w:val="center"/>
          </w:tcPr>
          <w:p w:rsidR="00593DFB" w:rsidRPr="00573C4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7689" w:type="dxa"/>
            <w:vAlign w:val="center"/>
          </w:tcPr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Schématrons des documents CS8, CS9, CS24, PPV, DCI, AVK, PSC, TAP</w:t>
            </w:r>
          </w:p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Patterns d’entrées et de sections correspondants</w:t>
            </w:r>
          </w:p>
        </w:tc>
      </w:tr>
      <w:tr w:rsidR="00593DFB" w:rsidRPr="00856079" w:rsidTr="0052735B">
        <w:tc>
          <w:tcPr>
            <w:tcW w:w="1182" w:type="dxa"/>
            <w:vAlign w:val="center"/>
          </w:tcPr>
          <w:p w:rsidR="00593DFB" w:rsidRPr="00573C49" w:rsidRDefault="00593DFB" w:rsidP="00365E67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19/12/11</w:t>
            </w:r>
          </w:p>
        </w:tc>
        <w:tc>
          <w:tcPr>
            <w:tcW w:w="935" w:type="dxa"/>
            <w:vAlign w:val="center"/>
          </w:tcPr>
          <w:p w:rsidR="00593DFB" w:rsidRPr="00573C4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7689" w:type="dxa"/>
            <w:vAlign w:val="center"/>
          </w:tcPr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Version définitive et approuvée du schématron Certificats de Santé de l’Enfant et des exemples CS8, CS9, CS24</w:t>
            </w:r>
          </w:p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Ajout du contrôle de la valeur du code de confidentialité dans le schématron </w:t>
            </w:r>
            <w:r w:rsidR="00573C49">
              <w:rPr>
                <w:rFonts w:asciiTheme="minorHAnsi" w:hAnsiTheme="minorHAnsi" w:cstheme="minorHAnsi"/>
                <w:sz w:val="18"/>
                <w:szCs w:val="18"/>
              </w:rPr>
              <w:t>« S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tructuration commune</w:t>
            </w:r>
            <w:r w:rsidR="00573C49">
              <w:rPr>
                <w:rFonts w:asciiTheme="minorHAnsi" w:hAnsiTheme="minorHAnsi" w:cstheme="minorHAnsi"/>
                <w:sz w:val="18"/>
                <w:szCs w:val="18"/>
              </w:rPr>
              <w:t> »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. Ajout du jeu de valeurs correspondant dans le répertoire jeuxDeValeurs</w:t>
            </w:r>
          </w:p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du code profession G15_40 «Chirurgien-dentiste» dans le jeu de valeurs CI-SIS_jdv_authorSpecialty.xml</w:t>
            </w:r>
          </w:p>
        </w:tc>
      </w:tr>
      <w:tr w:rsidR="00593DFB" w:rsidRPr="00856079" w:rsidTr="0052735B">
        <w:tc>
          <w:tcPr>
            <w:tcW w:w="1182" w:type="dxa"/>
            <w:vAlign w:val="center"/>
          </w:tcPr>
          <w:p w:rsidR="00593DFB" w:rsidRPr="00573C49" w:rsidRDefault="00593DFB" w:rsidP="00365E67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04/01/12</w:t>
            </w:r>
          </w:p>
        </w:tc>
        <w:tc>
          <w:tcPr>
            <w:tcW w:w="935" w:type="dxa"/>
            <w:vAlign w:val="center"/>
          </w:tcPr>
          <w:p w:rsidR="00593DFB" w:rsidRPr="00573C4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7689" w:type="dxa"/>
            <w:vAlign w:val="center"/>
          </w:tcPr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du jeu de valeurs authorSpecialty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Ajout d’une spécialité pour les chirurgiens-dentistes (SCD01)</w:t>
            </w:r>
          </w:p>
        </w:tc>
      </w:tr>
      <w:tr w:rsidR="00593DFB" w:rsidRPr="00856079" w:rsidTr="0052735B">
        <w:tc>
          <w:tcPr>
            <w:tcW w:w="1182" w:type="dxa"/>
            <w:vAlign w:val="center"/>
          </w:tcPr>
          <w:p w:rsidR="00593DFB" w:rsidRPr="00573C49" w:rsidRDefault="00593DFB" w:rsidP="00365E67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29/03/12</w:t>
            </w:r>
          </w:p>
        </w:tc>
        <w:tc>
          <w:tcPr>
            <w:tcW w:w="935" w:type="dxa"/>
            <w:vAlign w:val="center"/>
          </w:tcPr>
          <w:p w:rsidR="00593DFB" w:rsidRPr="00573C4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7689" w:type="dxa"/>
            <w:vAlign w:val="center"/>
          </w:tcPr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du jeu de valeurs authorSpecialty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Ajout d’une spécialité pour les chirurgiens-dentistes (PAC00)</w:t>
            </w:r>
          </w:p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Retrait provisoire des exemples RCP, CSE et fiches cardio en attendant la publication du CI-SIS 1.1 fin avril</w:t>
            </w:r>
          </w:p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Exemple de CR-ACP amélioré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«</w:t>
            </w:r>
            <w:r w:rsidR="00CB7FB7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CR-ACP_cancer_sein_DCC.xml</w:t>
            </w:r>
            <w:r w:rsidR="00CB7FB7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»</w:t>
            </w:r>
          </w:p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Exemple de CR de biologie amélioré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«</w:t>
            </w:r>
            <w:r w:rsidR="00CB7FB7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Electrophoresis.xml</w:t>
            </w:r>
            <w:r w:rsidR="00CB7FB7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»</w:t>
            </w:r>
          </w:p>
        </w:tc>
      </w:tr>
      <w:tr w:rsidR="00593DFB" w:rsidRPr="00856079" w:rsidTr="0052735B">
        <w:tc>
          <w:tcPr>
            <w:tcW w:w="1182" w:type="dxa"/>
            <w:vAlign w:val="center"/>
          </w:tcPr>
          <w:p w:rsidR="00593DFB" w:rsidRPr="00573C49" w:rsidRDefault="00593DFB" w:rsidP="00365E67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25/04/12</w:t>
            </w:r>
          </w:p>
        </w:tc>
        <w:tc>
          <w:tcPr>
            <w:tcW w:w="935" w:type="dxa"/>
            <w:vAlign w:val="center"/>
          </w:tcPr>
          <w:p w:rsidR="00593DFB" w:rsidRPr="00573C4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7689" w:type="dxa"/>
            <w:vAlign w:val="center"/>
          </w:tcPr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Exemples CSE et fiches cardios mis à jour et inclus</w:t>
            </w:r>
          </w:p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Nouveaux exemples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Directives anticipées, carnet de vaccination, CR de biologie auto-présentable</w:t>
            </w:r>
          </w:p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Mises à jour de schématrons</w:t>
            </w:r>
          </w:p>
        </w:tc>
      </w:tr>
      <w:tr w:rsidR="00593DFB" w:rsidRPr="00856079" w:rsidTr="0052735B">
        <w:tc>
          <w:tcPr>
            <w:tcW w:w="1182" w:type="dxa"/>
            <w:vAlign w:val="center"/>
          </w:tcPr>
          <w:p w:rsidR="00593DFB" w:rsidRPr="00573C49" w:rsidRDefault="00593DFB" w:rsidP="00F24A14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18/10/12</w:t>
            </w:r>
          </w:p>
        </w:tc>
        <w:tc>
          <w:tcPr>
            <w:tcW w:w="935" w:type="dxa"/>
            <w:vAlign w:val="center"/>
          </w:tcPr>
          <w:p w:rsidR="00593DFB" w:rsidRPr="00573C4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7689" w:type="dxa"/>
            <w:vAlign w:val="center"/>
          </w:tcPr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Tous les exemples mis à jour, en conformité avec le CI-SIS 1.3, notamment pour l’assouplissement des cardinalités des éléments &lt;addr&gt;, &lt;telecom&gt;, ainsi que pour la structuration de l’élément &lt;addr&gt;.</w:t>
            </w:r>
          </w:p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Tous les schématrons mis à jour pour les mêmes raisons.</w:t>
            </w:r>
          </w:p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xsdvalidator-1.2.jar et XSDValidator.java remplacent la version précédente de ce moteur de validation par rapport au schéma CDA.xsd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Correction de bug d’affichage de caractères accentués dans le rapport.</w:t>
            </w:r>
          </w:p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Verif.bat et compilverif.bat mis à jour pour appeler la nouvelle version du moteur xsdvalidator et pour valider aussi bien les documents auto-présentables ou avec signature englobante que les autres documents.</w:t>
            </w:r>
          </w:p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des jeux de valeurs CI-SIS_jdv_authorSpecialty.xml et  CI-SIS_jdv_observationInterpretation.xml et</w:t>
            </w:r>
            <w:r w:rsidR="00CB7FB7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CI-SIS_jdv_healthcareFacilityTypeCode </w:t>
            </w:r>
          </w:p>
        </w:tc>
      </w:tr>
      <w:tr w:rsidR="00593DFB" w:rsidRPr="00856079" w:rsidTr="0052735B">
        <w:tc>
          <w:tcPr>
            <w:tcW w:w="1182" w:type="dxa"/>
            <w:vAlign w:val="center"/>
          </w:tcPr>
          <w:p w:rsidR="00593DFB" w:rsidRPr="00573C49" w:rsidRDefault="00593DFB" w:rsidP="00F24A14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22/10/12</w:t>
            </w:r>
          </w:p>
        </w:tc>
        <w:tc>
          <w:tcPr>
            <w:tcW w:w="935" w:type="dxa"/>
            <w:vAlign w:val="center"/>
          </w:tcPr>
          <w:p w:rsidR="00593DFB" w:rsidRPr="00573C4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7689" w:type="dxa"/>
            <w:vAlign w:val="center"/>
          </w:tcPr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des exemples de carnet de vaccins, CSE, fiches cardio pour corriger l’OID de SNOMED 3.5 [1.2.250.1.213.2.11 -&gt; 1.2.250.1.213.2.12]</w:t>
            </w:r>
          </w:p>
        </w:tc>
      </w:tr>
      <w:tr w:rsidR="00593DFB" w:rsidRPr="00856079" w:rsidTr="0052735B">
        <w:tc>
          <w:tcPr>
            <w:tcW w:w="1182" w:type="dxa"/>
            <w:vAlign w:val="center"/>
          </w:tcPr>
          <w:p w:rsidR="00593DFB" w:rsidRPr="00573C49" w:rsidRDefault="00593DFB" w:rsidP="00F24A14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07/11/12</w:t>
            </w:r>
          </w:p>
        </w:tc>
        <w:tc>
          <w:tcPr>
            <w:tcW w:w="935" w:type="dxa"/>
            <w:vAlign w:val="center"/>
          </w:tcPr>
          <w:p w:rsidR="00593DFB" w:rsidRPr="00573C4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7689" w:type="dxa"/>
            <w:vAlign w:val="center"/>
          </w:tcPr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Amélioration des exemples de documents CDA auto-présentables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Déclaration du namespace CDA, pour rétro-compatibilité</w:t>
            </w:r>
          </w:p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Une correction mineure de la feuille de style cda_asip.xsl</w:t>
            </w:r>
          </w:p>
        </w:tc>
      </w:tr>
      <w:tr w:rsidR="00593DFB" w:rsidRPr="00856079" w:rsidTr="0052735B">
        <w:tc>
          <w:tcPr>
            <w:tcW w:w="1182" w:type="dxa"/>
            <w:vAlign w:val="center"/>
          </w:tcPr>
          <w:p w:rsidR="00593DFB" w:rsidRPr="00573C49" w:rsidRDefault="00593DFB" w:rsidP="00F24A14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22/01/13</w:t>
            </w:r>
          </w:p>
        </w:tc>
        <w:tc>
          <w:tcPr>
            <w:tcW w:w="935" w:type="dxa"/>
            <w:vAlign w:val="center"/>
          </w:tcPr>
          <w:p w:rsidR="00593DFB" w:rsidRPr="00573C4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7689" w:type="dxa"/>
            <w:vAlign w:val="center"/>
          </w:tcPr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Ajout du schématron et de l’exemple </w:t>
            </w:r>
            <w:r w:rsidR="00573C49">
              <w:rPr>
                <w:rFonts w:asciiTheme="minorHAnsi" w:hAnsiTheme="minorHAnsi" w:cstheme="minorHAnsi"/>
                <w:sz w:val="18"/>
                <w:szCs w:val="18"/>
              </w:rPr>
              <w:t>«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Fiche RCP» correspondant au nouveau volet «Fiche RCP».</w:t>
            </w:r>
          </w:p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d’erreurs résiduelles dans tous les exemples  de contenus</w:t>
            </w:r>
          </w:p>
        </w:tc>
      </w:tr>
      <w:tr w:rsidR="00593DFB" w:rsidRPr="00856079" w:rsidTr="0052735B">
        <w:tc>
          <w:tcPr>
            <w:tcW w:w="1182" w:type="dxa"/>
            <w:vAlign w:val="center"/>
          </w:tcPr>
          <w:p w:rsidR="00593DFB" w:rsidRPr="00573C49" w:rsidRDefault="00593DFB" w:rsidP="00F24A14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15/03/13</w:t>
            </w:r>
          </w:p>
        </w:tc>
        <w:tc>
          <w:tcPr>
            <w:tcW w:w="935" w:type="dxa"/>
            <w:vAlign w:val="center"/>
          </w:tcPr>
          <w:p w:rsidR="00593DFB" w:rsidRPr="00573C4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7689" w:type="dxa"/>
            <w:vAlign w:val="center"/>
          </w:tcPr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Amélioration des exemples CR de biologie, fiche RCP, et VSM</w:t>
            </w:r>
          </w:p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Mise à jour du schématron du VSM.</w:t>
            </w:r>
          </w:p>
        </w:tc>
      </w:tr>
      <w:tr w:rsidR="00593DFB" w:rsidRPr="00856079" w:rsidTr="0052735B">
        <w:tc>
          <w:tcPr>
            <w:tcW w:w="1182" w:type="dxa"/>
            <w:vAlign w:val="center"/>
          </w:tcPr>
          <w:p w:rsidR="00593DFB" w:rsidRPr="00573C49" w:rsidRDefault="00593DFB" w:rsidP="00F24A14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08/04/13</w:t>
            </w:r>
          </w:p>
        </w:tc>
        <w:tc>
          <w:tcPr>
            <w:tcW w:w="935" w:type="dxa"/>
            <w:vAlign w:val="center"/>
          </w:tcPr>
          <w:p w:rsidR="00593DFB" w:rsidRPr="00573C4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7689" w:type="dxa"/>
            <w:vAlign w:val="center"/>
          </w:tcPr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Ajout des schémas CDA_extended.xsd et POCD_MT000040_ext_ihelab.xsd dans le répertoire infrastructure/cda</w:t>
            </w:r>
          </w:p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Ajout du schéma processable/extensions/ihelab.xsd</w:t>
            </w:r>
          </w:p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Modification du script verif.bat pour valider les documents par rapport au schéma CDA_extended.xsd</w:t>
            </w:r>
          </w:p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Modification du schématron CI-SIS_StructurationCommuneCDAr2.sch pour contrôler que l’extension serviceEvent/lab:statusCode n’est utilisée que dans les CR de biologie ou d’anatomo-cyto-pathologie.</w:t>
            </w:r>
          </w:p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Création du sous-schématron include/serviceEventLabStatusCode20130408.sch à cet effet.</w:t>
            </w:r>
          </w:p>
        </w:tc>
      </w:tr>
      <w:tr w:rsidR="00593DFB" w:rsidRPr="00856079" w:rsidTr="0052735B">
        <w:tc>
          <w:tcPr>
            <w:tcW w:w="1182" w:type="dxa"/>
            <w:vAlign w:val="center"/>
          </w:tcPr>
          <w:p w:rsidR="00593DFB" w:rsidRPr="00573C49" w:rsidRDefault="00593DFB" w:rsidP="0052650E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08/03/17</w:t>
            </w:r>
          </w:p>
        </w:tc>
        <w:tc>
          <w:tcPr>
            <w:tcW w:w="935" w:type="dxa"/>
            <w:vAlign w:val="center"/>
          </w:tcPr>
          <w:p w:rsidR="00593DFB" w:rsidRPr="00573C49" w:rsidRDefault="00593DFB" w:rsidP="00593DFB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V1.3.3</w:t>
            </w:r>
          </w:p>
        </w:tc>
        <w:tc>
          <w:tcPr>
            <w:tcW w:w="7689" w:type="dxa"/>
            <w:vAlign w:val="center"/>
          </w:tcPr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de fichiers exemples</w:t>
            </w:r>
          </w:p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Ajout des fichiers exemples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FRCP</w:t>
            </w:r>
          </w:p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PPS</w:t>
            </w:r>
          </w:p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du présent document</w:t>
            </w:r>
          </w:p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Suppression du répertoire </w:t>
            </w:r>
            <w:r w:rsidR="00573C49">
              <w:rPr>
                <w:rFonts w:asciiTheme="minorHAnsi" w:hAnsiTheme="minorHAnsi" w:cstheme="minorHAnsi"/>
                <w:sz w:val="18"/>
                <w:szCs w:val="18"/>
              </w:rPr>
              <w:t>«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Documents Annexes</w:t>
            </w:r>
            <w:r w:rsidR="00573C49">
              <w:rPr>
                <w:rFonts w:asciiTheme="minorHAnsi" w:hAnsiTheme="minorHAnsi" w:cstheme="minorHAnsi"/>
                <w:sz w:val="18"/>
                <w:szCs w:val="18"/>
              </w:rPr>
              <w:t> »</w:t>
            </w:r>
          </w:p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Ajout de la procédure d’utilisation du script </w:t>
            </w:r>
            <w:r w:rsidRPr="00573C49">
              <w:rPr>
                <w:rFonts w:asciiTheme="minorHAnsi" w:hAnsiTheme="minorHAnsi" w:cstheme="minorHAnsi"/>
                <w:i/>
                <w:sz w:val="18"/>
                <w:szCs w:val="18"/>
              </w:rPr>
              <w:t>compilverif.bat</w:t>
            </w:r>
          </w:p>
        </w:tc>
      </w:tr>
      <w:tr w:rsidR="00593DFB" w:rsidRPr="00856079" w:rsidTr="0052735B">
        <w:tc>
          <w:tcPr>
            <w:tcW w:w="1182" w:type="dxa"/>
            <w:vAlign w:val="center"/>
          </w:tcPr>
          <w:p w:rsidR="00593DFB" w:rsidRPr="00573C49" w:rsidRDefault="00593DFB" w:rsidP="00351FC5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</w:t>
            </w:r>
            <w:r w:rsidR="00351FC5" w:rsidRPr="00573C49">
              <w:rPr>
                <w:rFonts w:asciiTheme="minorHAnsi" w:hAnsiTheme="minorHAnsi" w:cstheme="minorHAnsi"/>
                <w:sz w:val="18"/>
                <w:szCs w:val="18"/>
              </w:rPr>
              <w:t>4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/04/17</w:t>
            </w:r>
          </w:p>
        </w:tc>
        <w:tc>
          <w:tcPr>
            <w:tcW w:w="935" w:type="dxa"/>
            <w:vAlign w:val="center"/>
          </w:tcPr>
          <w:p w:rsidR="00593DFB" w:rsidRPr="00573C4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V1.3.4</w:t>
            </w:r>
          </w:p>
        </w:tc>
        <w:tc>
          <w:tcPr>
            <w:tcW w:w="7689" w:type="dxa"/>
            <w:vAlign w:val="center"/>
          </w:tcPr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Intégration de la procédure de vérification des documents CDA dans le présent document</w:t>
            </w:r>
          </w:p>
        </w:tc>
      </w:tr>
      <w:tr w:rsidR="00FB05B3" w:rsidRPr="00856079" w:rsidTr="0052735B">
        <w:tc>
          <w:tcPr>
            <w:tcW w:w="1182" w:type="dxa"/>
            <w:vAlign w:val="center"/>
          </w:tcPr>
          <w:p w:rsidR="00FB05B3" w:rsidRPr="00573C49" w:rsidRDefault="00FB05B3" w:rsidP="00351FC5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19/04/17</w:t>
            </w:r>
          </w:p>
        </w:tc>
        <w:tc>
          <w:tcPr>
            <w:tcW w:w="935" w:type="dxa"/>
            <w:vAlign w:val="center"/>
          </w:tcPr>
          <w:p w:rsidR="00FB05B3" w:rsidRPr="00573C49" w:rsidRDefault="00FB05B3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V1.3.5</w:t>
            </w:r>
          </w:p>
        </w:tc>
        <w:tc>
          <w:tcPr>
            <w:tcW w:w="7689" w:type="dxa"/>
            <w:vAlign w:val="center"/>
          </w:tcPr>
          <w:p w:rsidR="00FB05B3" w:rsidRPr="00573C49" w:rsidRDefault="00FB05B3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des volets de la LDL et du DLU pour publication finale</w:t>
            </w:r>
          </w:p>
        </w:tc>
      </w:tr>
      <w:tr w:rsidR="00185402" w:rsidRPr="00856079" w:rsidTr="0052735B">
        <w:tc>
          <w:tcPr>
            <w:tcW w:w="1182" w:type="dxa"/>
            <w:vAlign w:val="center"/>
          </w:tcPr>
          <w:p w:rsidR="00185402" w:rsidRPr="00573C49" w:rsidRDefault="00185402" w:rsidP="00351FC5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07/06/17</w:t>
            </w:r>
          </w:p>
        </w:tc>
        <w:tc>
          <w:tcPr>
            <w:tcW w:w="935" w:type="dxa"/>
            <w:vAlign w:val="center"/>
          </w:tcPr>
          <w:p w:rsidR="00185402" w:rsidRPr="00573C49" w:rsidRDefault="00185402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V1.3.6</w:t>
            </w:r>
          </w:p>
        </w:tc>
        <w:tc>
          <w:tcPr>
            <w:tcW w:w="7689" w:type="dxa"/>
            <w:vAlign w:val="center"/>
          </w:tcPr>
          <w:p w:rsidR="00185402" w:rsidRPr="00573C49" w:rsidRDefault="00185402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du volet SDM_MR pour publication finale</w:t>
            </w:r>
          </w:p>
        </w:tc>
      </w:tr>
      <w:tr w:rsidR="00A9153B" w:rsidRPr="00856079" w:rsidTr="0052735B">
        <w:tc>
          <w:tcPr>
            <w:tcW w:w="1182" w:type="dxa"/>
            <w:vAlign w:val="center"/>
          </w:tcPr>
          <w:p w:rsidR="00A9153B" w:rsidRPr="00573C49" w:rsidRDefault="00A9153B" w:rsidP="00351FC5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27/09/17</w:t>
            </w:r>
          </w:p>
        </w:tc>
        <w:tc>
          <w:tcPr>
            <w:tcW w:w="935" w:type="dxa"/>
            <w:vAlign w:val="center"/>
          </w:tcPr>
          <w:p w:rsidR="00A9153B" w:rsidRPr="00573C49" w:rsidRDefault="00A9153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V1.3.7</w:t>
            </w:r>
          </w:p>
        </w:tc>
        <w:tc>
          <w:tcPr>
            <w:tcW w:w="7689" w:type="dxa"/>
            <w:vAlign w:val="center"/>
          </w:tcPr>
          <w:p w:rsidR="00A9153B" w:rsidRPr="00573C49" w:rsidRDefault="00A9153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Ajout du volet D2LM</w:t>
            </w:r>
            <w:r w:rsidR="002213C7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pour publication finale</w:t>
            </w:r>
          </w:p>
        </w:tc>
      </w:tr>
      <w:tr w:rsidR="00470C6B" w:rsidRPr="00470C6B" w:rsidTr="0052735B">
        <w:tc>
          <w:tcPr>
            <w:tcW w:w="1182" w:type="dxa"/>
            <w:vAlign w:val="center"/>
          </w:tcPr>
          <w:p w:rsidR="00470C6B" w:rsidRPr="00573C49" w:rsidRDefault="00470C6B" w:rsidP="00351FC5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03/10/17</w:t>
            </w:r>
          </w:p>
        </w:tc>
        <w:tc>
          <w:tcPr>
            <w:tcW w:w="935" w:type="dxa"/>
            <w:vAlign w:val="center"/>
          </w:tcPr>
          <w:p w:rsidR="00470C6B" w:rsidRPr="00573C49" w:rsidRDefault="00470C6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V1.3.8</w:t>
            </w:r>
          </w:p>
        </w:tc>
        <w:tc>
          <w:tcPr>
            <w:tcW w:w="7689" w:type="dxa"/>
            <w:vAlign w:val="center"/>
          </w:tcPr>
          <w:p w:rsidR="00470C6B" w:rsidRPr="00573C49" w:rsidRDefault="00470C6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Ajout des exemples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:rsidR="00470C6B" w:rsidRPr="00573C49" w:rsidRDefault="00470C6B" w:rsidP="00642216">
            <w:pPr>
              <w:pStyle w:val="Tableau"/>
              <w:numPr>
                <w:ilvl w:val="0"/>
                <w:numId w:val="5"/>
              </w:numPr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CR_BIO_PDF</w:t>
            </w:r>
          </w:p>
          <w:p w:rsidR="00470C6B" w:rsidRPr="00573C49" w:rsidRDefault="00470C6B" w:rsidP="00642216">
            <w:pPr>
              <w:pStyle w:val="Tableau"/>
              <w:numPr>
                <w:ilvl w:val="0"/>
                <w:numId w:val="5"/>
              </w:numPr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CR_BIO_Chikungunya_AUTO-PRES</w:t>
            </w:r>
          </w:p>
          <w:p w:rsidR="00624D26" w:rsidRPr="00573C49" w:rsidRDefault="00624D26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des schématron de section BIOsectionN1Struct et BIOsectionN1Code et du schématron d</w:t>
            </w:r>
            <w:r w:rsidR="00AD0D9C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entrée BIOentry et ajout du templateId du CR non structuré</w:t>
            </w:r>
          </w:p>
        </w:tc>
      </w:tr>
      <w:tr w:rsidR="00342D31" w:rsidRPr="00470C6B" w:rsidTr="0052735B">
        <w:tc>
          <w:tcPr>
            <w:tcW w:w="1182" w:type="dxa"/>
            <w:vAlign w:val="center"/>
          </w:tcPr>
          <w:p w:rsidR="00342D31" w:rsidRPr="00573C49" w:rsidRDefault="00342D31" w:rsidP="00351FC5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07/11/17</w:t>
            </w:r>
          </w:p>
        </w:tc>
        <w:tc>
          <w:tcPr>
            <w:tcW w:w="935" w:type="dxa"/>
            <w:vAlign w:val="center"/>
          </w:tcPr>
          <w:p w:rsidR="00342D31" w:rsidRPr="00573C49" w:rsidRDefault="00342D31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V1.3.9</w:t>
            </w:r>
          </w:p>
        </w:tc>
        <w:tc>
          <w:tcPr>
            <w:tcW w:w="7689" w:type="dxa"/>
            <w:vAlign w:val="center"/>
          </w:tcPr>
          <w:p w:rsidR="00342D31" w:rsidRPr="00573C49" w:rsidRDefault="00342D31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du volet Carnet de vaccination</w:t>
            </w:r>
          </w:p>
        </w:tc>
      </w:tr>
      <w:tr w:rsidR="00D115F3" w:rsidRPr="00470C6B" w:rsidTr="0052735B">
        <w:tc>
          <w:tcPr>
            <w:tcW w:w="1182" w:type="dxa"/>
            <w:vAlign w:val="center"/>
          </w:tcPr>
          <w:p w:rsidR="00D115F3" w:rsidRPr="00573C49" w:rsidRDefault="00D115F3" w:rsidP="00351FC5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07/11/17</w:t>
            </w:r>
          </w:p>
        </w:tc>
        <w:tc>
          <w:tcPr>
            <w:tcW w:w="935" w:type="dxa"/>
            <w:vAlign w:val="center"/>
          </w:tcPr>
          <w:p w:rsidR="00D115F3" w:rsidRPr="00573C49" w:rsidRDefault="00D115F3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V1.3.10</w:t>
            </w:r>
          </w:p>
        </w:tc>
        <w:tc>
          <w:tcPr>
            <w:tcW w:w="7689" w:type="dxa"/>
            <w:vAlign w:val="center"/>
          </w:tcPr>
          <w:p w:rsidR="00D115F3" w:rsidRPr="00573C49" w:rsidRDefault="00D115F3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du testContenuCDA en mettant à jour certains shématrons</w:t>
            </w:r>
          </w:p>
        </w:tc>
      </w:tr>
      <w:tr w:rsidR="002C75E9" w:rsidRPr="00470C6B" w:rsidTr="0052735B">
        <w:tc>
          <w:tcPr>
            <w:tcW w:w="1182" w:type="dxa"/>
            <w:vAlign w:val="center"/>
          </w:tcPr>
          <w:p w:rsidR="002C75E9" w:rsidRPr="00573C49" w:rsidRDefault="002C75E9" w:rsidP="00351FC5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24/11/17</w:t>
            </w:r>
          </w:p>
        </w:tc>
        <w:tc>
          <w:tcPr>
            <w:tcW w:w="935" w:type="dxa"/>
            <w:vAlign w:val="center"/>
          </w:tcPr>
          <w:p w:rsidR="002C75E9" w:rsidRPr="00573C49" w:rsidRDefault="002C75E9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V1.3.11</w:t>
            </w:r>
          </w:p>
        </w:tc>
        <w:tc>
          <w:tcPr>
            <w:tcW w:w="7689" w:type="dxa"/>
            <w:vAlign w:val="center"/>
          </w:tcPr>
          <w:p w:rsidR="002C75E9" w:rsidRPr="00573C49" w:rsidRDefault="002C75E9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du testContenuCDA en mettant à jour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:rsidR="002C75E9" w:rsidRPr="00573C49" w:rsidRDefault="002C75E9" w:rsidP="00642216">
            <w:pPr>
              <w:pStyle w:val="Tableau"/>
              <w:numPr>
                <w:ilvl w:val="0"/>
                <w:numId w:val="10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Le volet LDL (exemples)</w:t>
            </w:r>
          </w:p>
          <w:p w:rsidR="002C75E9" w:rsidRPr="00573C49" w:rsidRDefault="002C75E9" w:rsidP="00642216">
            <w:pPr>
              <w:pStyle w:val="Tableau"/>
              <w:numPr>
                <w:ilvl w:val="0"/>
                <w:numId w:val="10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Le volet CSE (exemples, schématrons et jeux de valeurs)</w:t>
            </w:r>
          </w:p>
          <w:p w:rsidR="002C75E9" w:rsidRPr="00573C49" w:rsidRDefault="002C75E9" w:rsidP="00642216">
            <w:pPr>
              <w:pStyle w:val="Tableau"/>
              <w:numPr>
                <w:ilvl w:val="0"/>
                <w:numId w:val="10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Le schématron serviceEventPerformer</w:t>
            </w:r>
          </w:p>
        </w:tc>
      </w:tr>
      <w:tr w:rsidR="00C52980" w:rsidRPr="00470C6B" w:rsidTr="0052735B">
        <w:tc>
          <w:tcPr>
            <w:tcW w:w="1182" w:type="dxa"/>
            <w:vAlign w:val="center"/>
          </w:tcPr>
          <w:p w:rsidR="00C52980" w:rsidRPr="00573C49" w:rsidRDefault="00C52980" w:rsidP="00351FC5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06/12/17</w:t>
            </w:r>
          </w:p>
        </w:tc>
        <w:tc>
          <w:tcPr>
            <w:tcW w:w="935" w:type="dxa"/>
            <w:vAlign w:val="center"/>
          </w:tcPr>
          <w:p w:rsidR="00C52980" w:rsidRPr="00573C49" w:rsidRDefault="00C52980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V1.3.12</w:t>
            </w:r>
          </w:p>
        </w:tc>
        <w:tc>
          <w:tcPr>
            <w:tcW w:w="7689" w:type="dxa"/>
            <w:vAlign w:val="center"/>
          </w:tcPr>
          <w:p w:rsidR="00C52980" w:rsidRPr="00573C49" w:rsidRDefault="00C52980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du volet LDL</w:t>
            </w:r>
          </w:p>
        </w:tc>
      </w:tr>
      <w:tr w:rsidR="00C24824" w:rsidRPr="00470C6B" w:rsidTr="0052735B">
        <w:tc>
          <w:tcPr>
            <w:tcW w:w="1182" w:type="dxa"/>
            <w:vAlign w:val="center"/>
          </w:tcPr>
          <w:p w:rsidR="00C24824" w:rsidRPr="00573C49" w:rsidRDefault="00C24824" w:rsidP="00351FC5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06/04/18</w:t>
            </w:r>
          </w:p>
        </w:tc>
        <w:tc>
          <w:tcPr>
            <w:tcW w:w="935" w:type="dxa"/>
            <w:vAlign w:val="center"/>
          </w:tcPr>
          <w:p w:rsidR="00C24824" w:rsidRPr="00573C49" w:rsidRDefault="00C24824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V1.3.13</w:t>
            </w:r>
          </w:p>
        </w:tc>
        <w:tc>
          <w:tcPr>
            <w:tcW w:w="7689" w:type="dxa"/>
            <w:vAlign w:val="center"/>
          </w:tcPr>
          <w:p w:rsidR="00C24824" w:rsidRPr="00573C49" w:rsidRDefault="00C24824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du volet LDL</w:t>
            </w:r>
          </w:p>
          <w:p w:rsidR="00C24824" w:rsidRPr="00573C49" w:rsidRDefault="00C24824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de l’exemple AVC_postAVC</w:t>
            </w:r>
          </w:p>
          <w:p w:rsidR="00C24824" w:rsidRPr="00573C49" w:rsidRDefault="00C24824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de l’exemple CSE</w:t>
            </w:r>
          </w:p>
        </w:tc>
      </w:tr>
      <w:tr w:rsidR="005F01E7" w:rsidRPr="00470C6B" w:rsidTr="0052735B">
        <w:tc>
          <w:tcPr>
            <w:tcW w:w="1182" w:type="dxa"/>
            <w:vAlign w:val="center"/>
          </w:tcPr>
          <w:p w:rsidR="005F01E7" w:rsidRPr="00573C49" w:rsidRDefault="005F01E7" w:rsidP="00351FC5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15/05/18</w:t>
            </w:r>
          </w:p>
        </w:tc>
        <w:tc>
          <w:tcPr>
            <w:tcW w:w="935" w:type="dxa"/>
            <w:vAlign w:val="center"/>
          </w:tcPr>
          <w:p w:rsidR="005F01E7" w:rsidRPr="00573C49" w:rsidRDefault="005F01E7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V1.3.14</w:t>
            </w:r>
          </w:p>
        </w:tc>
        <w:tc>
          <w:tcPr>
            <w:tcW w:w="7689" w:type="dxa"/>
            <w:vAlign w:val="center"/>
          </w:tcPr>
          <w:p w:rsidR="005F01E7" w:rsidRPr="00573C49" w:rsidRDefault="005F01E7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du volet CSE</w:t>
            </w:r>
          </w:p>
        </w:tc>
      </w:tr>
      <w:tr w:rsidR="00AD0D9C" w:rsidRPr="00470C6B" w:rsidTr="0052735B">
        <w:tc>
          <w:tcPr>
            <w:tcW w:w="1182" w:type="dxa"/>
            <w:vAlign w:val="center"/>
          </w:tcPr>
          <w:p w:rsidR="00AD0D9C" w:rsidRPr="00573C49" w:rsidRDefault="00AD0D9C" w:rsidP="00382419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1</w:t>
            </w:r>
            <w:r w:rsidR="00382419" w:rsidRPr="00573C49">
              <w:rPr>
                <w:rFonts w:asciiTheme="minorHAnsi" w:hAnsiTheme="minorHAnsi" w:cstheme="minorHAnsi"/>
                <w:sz w:val="18"/>
                <w:szCs w:val="18"/>
              </w:rPr>
              <w:t>9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/07/18</w:t>
            </w:r>
          </w:p>
        </w:tc>
        <w:tc>
          <w:tcPr>
            <w:tcW w:w="935" w:type="dxa"/>
            <w:vAlign w:val="center"/>
          </w:tcPr>
          <w:p w:rsidR="00AD0D9C" w:rsidRPr="00573C49" w:rsidRDefault="00AD0D9C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V2.0</w:t>
            </w:r>
          </w:p>
        </w:tc>
        <w:tc>
          <w:tcPr>
            <w:tcW w:w="7689" w:type="dxa"/>
            <w:vAlign w:val="center"/>
          </w:tcPr>
          <w:p w:rsidR="00AD0D9C" w:rsidRPr="00573C49" w:rsidRDefault="00AD0D9C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Refonte du testContenuCDA</w:t>
            </w:r>
          </w:p>
        </w:tc>
      </w:tr>
      <w:tr w:rsidR="00921A61" w:rsidRPr="00470C6B" w:rsidTr="0052735B">
        <w:tc>
          <w:tcPr>
            <w:tcW w:w="1182" w:type="dxa"/>
            <w:vAlign w:val="center"/>
          </w:tcPr>
          <w:p w:rsidR="00921A61" w:rsidRPr="00573C49" w:rsidRDefault="00921A61" w:rsidP="00382419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21/12/18</w:t>
            </w:r>
          </w:p>
        </w:tc>
        <w:tc>
          <w:tcPr>
            <w:tcW w:w="935" w:type="dxa"/>
            <w:vAlign w:val="center"/>
          </w:tcPr>
          <w:p w:rsidR="00921A61" w:rsidRPr="00573C49" w:rsidRDefault="00921A61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V2.1</w:t>
            </w:r>
          </w:p>
        </w:tc>
        <w:tc>
          <w:tcPr>
            <w:tcW w:w="7689" w:type="dxa"/>
            <w:vAlign w:val="center"/>
          </w:tcPr>
          <w:p w:rsidR="00921A61" w:rsidRPr="00573C49" w:rsidRDefault="00921A61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du volet LDL, des Jeux de valeurs et du CSE</w:t>
            </w:r>
          </w:p>
        </w:tc>
      </w:tr>
      <w:tr w:rsidR="004C6607" w:rsidRPr="00470C6B" w:rsidTr="0052735B">
        <w:tc>
          <w:tcPr>
            <w:tcW w:w="1182" w:type="dxa"/>
            <w:vAlign w:val="center"/>
          </w:tcPr>
          <w:p w:rsidR="004C6607" w:rsidRPr="00573C49" w:rsidRDefault="004C6607" w:rsidP="00382419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28/12/18</w:t>
            </w:r>
          </w:p>
        </w:tc>
        <w:tc>
          <w:tcPr>
            <w:tcW w:w="935" w:type="dxa"/>
            <w:vAlign w:val="center"/>
          </w:tcPr>
          <w:p w:rsidR="004C6607" w:rsidRPr="00573C49" w:rsidRDefault="004C6607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V2.2</w:t>
            </w:r>
          </w:p>
        </w:tc>
        <w:tc>
          <w:tcPr>
            <w:tcW w:w="7689" w:type="dxa"/>
            <w:vAlign w:val="center"/>
          </w:tcPr>
          <w:p w:rsidR="004C6607" w:rsidRPr="00573C49" w:rsidRDefault="004C6607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du volet SDM-MR</w:t>
            </w:r>
          </w:p>
        </w:tc>
      </w:tr>
      <w:tr w:rsidR="007D5653" w:rsidRPr="00470C6B" w:rsidTr="0052735B">
        <w:tc>
          <w:tcPr>
            <w:tcW w:w="1182" w:type="dxa"/>
            <w:vAlign w:val="center"/>
          </w:tcPr>
          <w:p w:rsidR="007D5653" w:rsidRPr="00573C49" w:rsidRDefault="007D5653" w:rsidP="00382419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17/01/19</w:t>
            </w:r>
          </w:p>
        </w:tc>
        <w:tc>
          <w:tcPr>
            <w:tcW w:w="935" w:type="dxa"/>
            <w:vAlign w:val="center"/>
          </w:tcPr>
          <w:p w:rsidR="007D5653" w:rsidRPr="00573C49" w:rsidRDefault="007D5653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V2.3</w:t>
            </w:r>
          </w:p>
        </w:tc>
        <w:tc>
          <w:tcPr>
            <w:tcW w:w="7689" w:type="dxa"/>
            <w:vAlign w:val="center"/>
          </w:tcPr>
          <w:p w:rsidR="007D5653" w:rsidRPr="00573C49" w:rsidRDefault="007D5653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Génération des fichier xsl dans le répertoire schématrons et renommage du schématron IHE_PCC.sch en IHE.sch</w:t>
            </w:r>
          </w:p>
        </w:tc>
      </w:tr>
      <w:tr w:rsidR="00026A5F" w:rsidRPr="00470C6B" w:rsidTr="0052735B">
        <w:tc>
          <w:tcPr>
            <w:tcW w:w="1182" w:type="dxa"/>
            <w:vAlign w:val="center"/>
          </w:tcPr>
          <w:p w:rsidR="00026A5F" w:rsidRPr="00573C49" w:rsidRDefault="00026A5F" w:rsidP="00A479AE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</w:t>
            </w:r>
            <w:r w:rsidR="00A479AE" w:rsidRPr="00573C49">
              <w:rPr>
                <w:rFonts w:asciiTheme="minorHAnsi" w:hAnsiTheme="minorHAnsi" w:cstheme="minorHAnsi"/>
                <w:sz w:val="18"/>
                <w:szCs w:val="18"/>
              </w:rPr>
              <w:t>3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/01/19</w:t>
            </w:r>
          </w:p>
        </w:tc>
        <w:tc>
          <w:tcPr>
            <w:tcW w:w="935" w:type="dxa"/>
            <w:vAlign w:val="center"/>
          </w:tcPr>
          <w:p w:rsidR="00026A5F" w:rsidRPr="00573C49" w:rsidRDefault="00026A5F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V2.4</w:t>
            </w:r>
          </w:p>
        </w:tc>
        <w:tc>
          <w:tcPr>
            <w:tcW w:w="7689" w:type="dxa"/>
            <w:vAlign w:val="center"/>
          </w:tcPr>
          <w:p w:rsidR="00026A5F" w:rsidRPr="00573C49" w:rsidRDefault="00026A5F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Ajout du volet Compte rendu de la génétique moléculaire</w:t>
            </w:r>
          </w:p>
          <w:p w:rsidR="00A479AE" w:rsidRPr="00573C49" w:rsidRDefault="00A479AE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d’erreurs sur les exemples FRCP, CR-ACP_sein et OBS-SNM</w:t>
            </w:r>
          </w:p>
        </w:tc>
      </w:tr>
      <w:tr w:rsidR="00EB6C73" w:rsidRPr="00470C6B" w:rsidTr="0052735B">
        <w:tc>
          <w:tcPr>
            <w:tcW w:w="1182" w:type="dxa"/>
            <w:vAlign w:val="center"/>
          </w:tcPr>
          <w:p w:rsidR="00EB6C73" w:rsidRPr="00573C49" w:rsidRDefault="00EB6C73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</w:t>
            </w:r>
            <w:r w:rsidR="00FF4758" w:rsidRPr="00573C49">
              <w:rPr>
                <w:rFonts w:asciiTheme="minorHAnsi" w:hAnsiTheme="minorHAnsi" w:cstheme="minorHAnsi"/>
                <w:sz w:val="18"/>
                <w:szCs w:val="18"/>
              </w:rPr>
              <w:t>2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/02/19</w:t>
            </w:r>
          </w:p>
        </w:tc>
        <w:tc>
          <w:tcPr>
            <w:tcW w:w="935" w:type="dxa"/>
            <w:vAlign w:val="center"/>
          </w:tcPr>
          <w:p w:rsidR="00EB6C73" w:rsidRPr="00573C49" w:rsidRDefault="00EB6C73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V2.5</w:t>
            </w:r>
          </w:p>
        </w:tc>
        <w:tc>
          <w:tcPr>
            <w:tcW w:w="7689" w:type="dxa"/>
            <w:vAlign w:val="center"/>
          </w:tcPr>
          <w:p w:rsidR="00EB6C73" w:rsidRPr="00573C49" w:rsidRDefault="00EB6C73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des volets SDMMR, CSE et FRCP</w:t>
            </w:r>
          </w:p>
          <w:p w:rsidR="00FF4758" w:rsidRPr="00573C49" w:rsidRDefault="00FF4758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sur les CDA auto-présentables</w:t>
            </w:r>
          </w:p>
          <w:p w:rsidR="00EB6C73" w:rsidRPr="00573C49" w:rsidRDefault="00EB6C73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de différents schématrons</w:t>
            </w:r>
          </w:p>
        </w:tc>
      </w:tr>
      <w:tr w:rsidR="008C051C" w:rsidRPr="00470C6B" w:rsidTr="0052735B">
        <w:tc>
          <w:tcPr>
            <w:tcW w:w="1182" w:type="dxa"/>
            <w:vAlign w:val="center"/>
          </w:tcPr>
          <w:p w:rsidR="008C051C" w:rsidRPr="00573C49" w:rsidRDefault="008C051C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25/02/19</w:t>
            </w:r>
          </w:p>
        </w:tc>
        <w:tc>
          <w:tcPr>
            <w:tcW w:w="935" w:type="dxa"/>
            <w:vAlign w:val="center"/>
          </w:tcPr>
          <w:p w:rsidR="008C051C" w:rsidRPr="00573C49" w:rsidRDefault="008C051C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V2.6</w:t>
            </w:r>
          </w:p>
        </w:tc>
        <w:tc>
          <w:tcPr>
            <w:tcW w:w="7689" w:type="dxa"/>
            <w:vAlign w:val="center"/>
          </w:tcPr>
          <w:p w:rsidR="008C051C" w:rsidRPr="00573C49" w:rsidRDefault="00B9028D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Ajout de l’outil</w:t>
            </w:r>
            <w:r w:rsidR="008C051C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GUI</w:t>
            </w:r>
          </w:p>
        </w:tc>
      </w:tr>
      <w:tr w:rsidR="00B9028D" w:rsidRPr="00470C6B" w:rsidTr="0052735B">
        <w:tc>
          <w:tcPr>
            <w:tcW w:w="1182" w:type="dxa"/>
            <w:vAlign w:val="center"/>
          </w:tcPr>
          <w:p w:rsidR="00B9028D" w:rsidRPr="00573C49" w:rsidRDefault="00B9028D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01/03/19</w:t>
            </w:r>
          </w:p>
        </w:tc>
        <w:tc>
          <w:tcPr>
            <w:tcW w:w="935" w:type="dxa"/>
            <w:vAlign w:val="center"/>
          </w:tcPr>
          <w:p w:rsidR="00B9028D" w:rsidRPr="00573C49" w:rsidRDefault="00B9028D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V2.7</w:t>
            </w:r>
          </w:p>
        </w:tc>
        <w:tc>
          <w:tcPr>
            <w:tcW w:w="7689" w:type="dxa"/>
            <w:vAlign w:val="center"/>
          </w:tcPr>
          <w:p w:rsidR="00B9028D" w:rsidRPr="00573C49" w:rsidRDefault="00B9028D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schématron FRCP V2.0</w:t>
            </w:r>
          </w:p>
        </w:tc>
      </w:tr>
      <w:tr w:rsidR="00C33F85" w:rsidRPr="00470C6B" w:rsidTr="0052735B">
        <w:tc>
          <w:tcPr>
            <w:tcW w:w="1182" w:type="dxa"/>
            <w:vAlign w:val="center"/>
          </w:tcPr>
          <w:p w:rsidR="00C33F85" w:rsidRPr="00573C49" w:rsidRDefault="00C33F85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08/03/19</w:t>
            </w:r>
          </w:p>
        </w:tc>
        <w:tc>
          <w:tcPr>
            <w:tcW w:w="935" w:type="dxa"/>
            <w:vAlign w:val="center"/>
          </w:tcPr>
          <w:p w:rsidR="00C33F85" w:rsidRPr="00573C49" w:rsidRDefault="00C33F85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V2.8</w:t>
            </w:r>
          </w:p>
        </w:tc>
        <w:tc>
          <w:tcPr>
            <w:tcW w:w="7689" w:type="dxa"/>
            <w:vAlign w:val="center"/>
          </w:tcPr>
          <w:p w:rsidR="00C33F85" w:rsidRPr="00573C49" w:rsidRDefault="00C33F85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 l’exemple CDA du SDMMR</w:t>
            </w:r>
          </w:p>
          <w:p w:rsidR="00C33F85" w:rsidRPr="00573C49" w:rsidRDefault="00C33F85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du schématron E_BIOentry_CRBIO.sch</w:t>
            </w:r>
          </w:p>
        </w:tc>
      </w:tr>
      <w:tr w:rsidR="00A33056" w:rsidRPr="00470C6B" w:rsidTr="0052735B">
        <w:tc>
          <w:tcPr>
            <w:tcW w:w="1182" w:type="dxa"/>
            <w:vAlign w:val="center"/>
          </w:tcPr>
          <w:p w:rsidR="00A33056" w:rsidRPr="00573C49" w:rsidRDefault="00A33056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02/04/19</w:t>
            </w:r>
          </w:p>
        </w:tc>
        <w:tc>
          <w:tcPr>
            <w:tcW w:w="935" w:type="dxa"/>
            <w:vAlign w:val="center"/>
          </w:tcPr>
          <w:p w:rsidR="00A33056" w:rsidRPr="00573C49" w:rsidRDefault="00A33056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V2.9</w:t>
            </w:r>
          </w:p>
        </w:tc>
        <w:tc>
          <w:tcPr>
            <w:tcW w:w="7689" w:type="dxa"/>
            <w:vAlign w:val="center"/>
          </w:tcPr>
          <w:p w:rsidR="00D172CA" w:rsidRPr="00573C49" w:rsidRDefault="00D172CA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 la feuille de style A</w:t>
            </w:r>
            <w:r w:rsidR="00B52FB0">
              <w:rPr>
                <w:rFonts w:asciiTheme="minorHAnsi" w:hAnsiTheme="minorHAnsi" w:cstheme="minorHAnsi"/>
                <w:sz w:val="18"/>
                <w:szCs w:val="18"/>
              </w:rPr>
              <w:t>N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 corrigée (cda_asip.xsl)</w:t>
            </w:r>
          </w:p>
          <w:p w:rsidR="00A33056" w:rsidRPr="00573C49" w:rsidRDefault="00A33056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des exemples CDA du volet AVC</w:t>
            </w:r>
          </w:p>
          <w:p w:rsidR="00A33056" w:rsidRPr="00573C49" w:rsidRDefault="00A33056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des jeux de valeurs</w:t>
            </w:r>
          </w:p>
          <w:p w:rsidR="00A33056" w:rsidRPr="00573C49" w:rsidRDefault="00A33056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des versions des documents en conformité avec les versions des volets publiés</w:t>
            </w:r>
          </w:p>
        </w:tc>
      </w:tr>
      <w:tr w:rsidR="002E09E8" w:rsidRPr="00470C6B" w:rsidTr="0052735B">
        <w:tc>
          <w:tcPr>
            <w:tcW w:w="1182" w:type="dxa"/>
            <w:vAlign w:val="center"/>
          </w:tcPr>
          <w:p w:rsidR="002E09E8" w:rsidRPr="00573C49" w:rsidRDefault="002E09E8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08/04/19</w:t>
            </w:r>
          </w:p>
        </w:tc>
        <w:tc>
          <w:tcPr>
            <w:tcW w:w="935" w:type="dxa"/>
            <w:vAlign w:val="center"/>
          </w:tcPr>
          <w:p w:rsidR="002E09E8" w:rsidRPr="00573C49" w:rsidRDefault="002E09E8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V2.10</w:t>
            </w:r>
          </w:p>
        </w:tc>
        <w:tc>
          <w:tcPr>
            <w:tcW w:w="7689" w:type="dxa"/>
            <w:vAlign w:val="center"/>
          </w:tcPr>
          <w:p w:rsidR="002E09E8" w:rsidRPr="00573C49" w:rsidRDefault="002E09E8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2E09E8" w:rsidRPr="00470C6B" w:rsidTr="0052735B">
        <w:tc>
          <w:tcPr>
            <w:tcW w:w="1182" w:type="dxa"/>
            <w:vAlign w:val="center"/>
          </w:tcPr>
          <w:p w:rsidR="002E09E8" w:rsidRPr="00573C49" w:rsidRDefault="002E09E8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26/04/19</w:t>
            </w:r>
          </w:p>
        </w:tc>
        <w:tc>
          <w:tcPr>
            <w:tcW w:w="935" w:type="dxa"/>
            <w:vAlign w:val="center"/>
          </w:tcPr>
          <w:p w:rsidR="002E09E8" w:rsidRPr="00573C49" w:rsidRDefault="002E09E8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V2.11</w:t>
            </w:r>
          </w:p>
        </w:tc>
        <w:tc>
          <w:tcPr>
            <w:tcW w:w="7689" w:type="dxa"/>
            <w:vAlign w:val="center"/>
          </w:tcPr>
          <w:p w:rsidR="002E09E8" w:rsidRPr="00573C49" w:rsidRDefault="002E09E8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des schématrons du Participant et des signes vitaux pour le CSE</w:t>
            </w:r>
          </w:p>
          <w:p w:rsidR="002E09E8" w:rsidRPr="00573C49" w:rsidRDefault="002E09E8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des codes LOINC pour le CSE</w:t>
            </w:r>
          </w:p>
          <w:p w:rsidR="000D7F79" w:rsidRPr="00573C49" w:rsidRDefault="000D7F79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 l’outil GUI</w:t>
            </w:r>
          </w:p>
        </w:tc>
      </w:tr>
      <w:tr w:rsidR="00C16721" w:rsidRPr="00470C6B" w:rsidTr="0052735B">
        <w:tc>
          <w:tcPr>
            <w:tcW w:w="1182" w:type="dxa"/>
            <w:vAlign w:val="center"/>
          </w:tcPr>
          <w:p w:rsidR="00C16721" w:rsidRPr="00573C49" w:rsidRDefault="00C16721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29/04/19</w:t>
            </w:r>
          </w:p>
        </w:tc>
        <w:tc>
          <w:tcPr>
            <w:tcW w:w="935" w:type="dxa"/>
            <w:vAlign w:val="center"/>
          </w:tcPr>
          <w:p w:rsidR="00C16721" w:rsidRPr="00573C49" w:rsidRDefault="00C16721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V2.12</w:t>
            </w:r>
          </w:p>
        </w:tc>
        <w:tc>
          <w:tcPr>
            <w:tcW w:w="7689" w:type="dxa"/>
            <w:vAlign w:val="center"/>
          </w:tcPr>
          <w:p w:rsidR="00C16721" w:rsidRPr="00573C49" w:rsidRDefault="00C16721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Autorisation de l’attribut nullFlavor sur l’élément Time des éléments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:rsidR="00C16721" w:rsidRPr="00573C49" w:rsidRDefault="00C16721" w:rsidP="00642216">
            <w:pPr>
              <w:pStyle w:val="Tableau"/>
              <w:numPr>
                <w:ilvl w:val="1"/>
                <w:numId w:val="5"/>
              </w:numPr>
              <w:ind w:left="835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legalAuthenticator</w:t>
            </w:r>
          </w:p>
          <w:p w:rsidR="00C16721" w:rsidRPr="00573C49" w:rsidRDefault="00C16721" w:rsidP="00642216">
            <w:pPr>
              <w:pStyle w:val="Tableau"/>
              <w:numPr>
                <w:ilvl w:val="1"/>
                <w:numId w:val="5"/>
              </w:numPr>
              <w:ind w:left="835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authenticator</w:t>
            </w:r>
          </w:p>
        </w:tc>
      </w:tr>
      <w:tr w:rsidR="0081459C" w:rsidRPr="00470C6B" w:rsidTr="0052735B">
        <w:tc>
          <w:tcPr>
            <w:tcW w:w="1182" w:type="dxa"/>
            <w:vAlign w:val="center"/>
          </w:tcPr>
          <w:p w:rsidR="0081459C" w:rsidRPr="00573C49" w:rsidRDefault="0081459C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02/08/19</w:t>
            </w:r>
          </w:p>
        </w:tc>
        <w:tc>
          <w:tcPr>
            <w:tcW w:w="935" w:type="dxa"/>
            <w:vAlign w:val="center"/>
          </w:tcPr>
          <w:p w:rsidR="0081459C" w:rsidRPr="00573C49" w:rsidRDefault="0081459C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V2.13</w:t>
            </w:r>
          </w:p>
        </w:tc>
        <w:tc>
          <w:tcPr>
            <w:tcW w:w="7689" w:type="dxa"/>
            <w:vAlign w:val="center"/>
          </w:tcPr>
          <w:p w:rsidR="0081459C" w:rsidRPr="00573C49" w:rsidRDefault="0081459C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Nouveaux documents exemples CNAM-HR (volet en concertation jusqu’au 30/09/2019)</w:t>
            </w:r>
          </w:p>
          <w:p w:rsidR="0081459C" w:rsidRPr="00573C49" w:rsidRDefault="0081459C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Nouvelle version du document exemple SDM-MR v2.2</w:t>
            </w:r>
          </w:p>
          <w:p w:rsidR="0081459C" w:rsidRPr="00573C49" w:rsidRDefault="0081459C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Nouvelle version du document exemple VAC v3.0 (qui remplace le CVA)</w:t>
            </w:r>
          </w:p>
        </w:tc>
      </w:tr>
      <w:tr w:rsidR="00F519B3" w:rsidRPr="00470C6B" w:rsidTr="0052735B">
        <w:tc>
          <w:tcPr>
            <w:tcW w:w="1182" w:type="dxa"/>
            <w:vAlign w:val="center"/>
          </w:tcPr>
          <w:p w:rsidR="00F519B3" w:rsidRPr="00573C49" w:rsidRDefault="00F519B3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03/09/19</w:t>
            </w:r>
          </w:p>
        </w:tc>
        <w:tc>
          <w:tcPr>
            <w:tcW w:w="935" w:type="dxa"/>
            <w:vAlign w:val="center"/>
          </w:tcPr>
          <w:p w:rsidR="00F519B3" w:rsidRPr="00573C49" w:rsidRDefault="00F519B3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V2.14</w:t>
            </w:r>
          </w:p>
        </w:tc>
        <w:tc>
          <w:tcPr>
            <w:tcW w:w="7689" w:type="dxa"/>
            <w:vAlign w:val="center"/>
          </w:tcPr>
          <w:p w:rsidR="00F519B3" w:rsidRPr="00573C49" w:rsidRDefault="00F519B3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en conformité avec les spécifications internationales IHE du volet VAC</w:t>
            </w:r>
          </w:p>
        </w:tc>
      </w:tr>
      <w:tr w:rsidR="009117B4" w:rsidRPr="00470C6B" w:rsidTr="0052735B">
        <w:tc>
          <w:tcPr>
            <w:tcW w:w="1182" w:type="dxa"/>
            <w:vAlign w:val="center"/>
          </w:tcPr>
          <w:p w:rsidR="009117B4" w:rsidRPr="00573C49" w:rsidRDefault="009117B4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22/10/19</w:t>
            </w:r>
          </w:p>
        </w:tc>
        <w:tc>
          <w:tcPr>
            <w:tcW w:w="935" w:type="dxa"/>
            <w:vAlign w:val="center"/>
          </w:tcPr>
          <w:p w:rsidR="009117B4" w:rsidRPr="00573C49" w:rsidRDefault="009117B4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V2.15</w:t>
            </w:r>
          </w:p>
        </w:tc>
        <w:tc>
          <w:tcPr>
            <w:tcW w:w="7689" w:type="dxa"/>
            <w:vAlign w:val="center"/>
          </w:tcPr>
          <w:p w:rsidR="009117B4" w:rsidRPr="00573C49" w:rsidRDefault="00176784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Mises à jour suite à concertation du volet CNAM-HR. </w:t>
            </w:r>
          </w:p>
          <w:p w:rsidR="00176784" w:rsidRPr="00573C49" w:rsidRDefault="00176784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Création du </w:t>
            </w:r>
            <w:r w:rsidR="00C3414B"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du VSM.</w:t>
            </w:r>
          </w:p>
        </w:tc>
      </w:tr>
      <w:tr w:rsidR="00C3414B" w:rsidRPr="00470C6B" w:rsidTr="0052735B">
        <w:tc>
          <w:tcPr>
            <w:tcW w:w="1182" w:type="dxa"/>
            <w:vAlign w:val="center"/>
          </w:tcPr>
          <w:p w:rsidR="00C3414B" w:rsidRPr="00573C49" w:rsidRDefault="00C3414B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25/10/19</w:t>
            </w:r>
          </w:p>
        </w:tc>
        <w:tc>
          <w:tcPr>
            <w:tcW w:w="935" w:type="dxa"/>
            <w:vAlign w:val="center"/>
          </w:tcPr>
          <w:p w:rsidR="00C3414B" w:rsidRPr="00573C49" w:rsidRDefault="00C3414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V2.16</w:t>
            </w:r>
          </w:p>
        </w:tc>
        <w:tc>
          <w:tcPr>
            <w:tcW w:w="7689" w:type="dxa"/>
            <w:vAlign w:val="center"/>
          </w:tcPr>
          <w:p w:rsidR="00C3414B" w:rsidRPr="00573C49" w:rsidRDefault="00C3414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du volet Vaccination</w:t>
            </w:r>
          </w:p>
        </w:tc>
      </w:tr>
      <w:tr w:rsidR="00E1125B" w:rsidRPr="00470C6B" w:rsidTr="0052735B">
        <w:tc>
          <w:tcPr>
            <w:tcW w:w="1182" w:type="dxa"/>
            <w:vAlign w:val="center"/>
          </w:tcPr>
          <w:p w:rsidR="00E1125B" w:rsidRPr="00573C49" w:rsidRDefault="00E1125B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12/11/19</w:t>
            </w:r>
          </w:p>
        </w:tc>
        <w:tc>
          <w:tcPr>
            <w:tcW w:w="935" w:type="dxa"/>
            <w:vAlign w:val="center"/>
          </w:tcPr>
          <w:p w:rsidR="00E1125B" w:rsidRPr="00573C49" w:rsidRDefault="00E1125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V2.17</w:t>
            </w:r>
          </w:p>
        </w:tc>
        <w:tc>
          <w:tcPr>
            <w:tcW w:w="7689" w:type="dxa"/>
            <w:vAlign w:val="center"/>
          </w:tcPr>
          <w:p w:rsidR="00E1125B" w:rsidRPr="00573C49" w:rsidRDefault="00E1125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du JDV_SocialHistoryCodes-CISIS</w:t>
            </w:r>
          </w:p>
        </w:tc>
      </w:tr>
      <w:tr w:rsidR="009648E5" w:rsidRPr="00470C6B" w:rsidTr="0052735B">
        <w:tc>
          <w:tcPr>
            <w:tcW w:w="1182" w:type="dxa"/>
            <w:vAlign w:val="center"/>
          </w:tcPr>
          <w:p w:rsidR="009648E5" w:rsidRPr="00573C49" w:rsidRDefault="00472856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20</w:t>
            </w:r>
            <w:r w:rsidR="009648E5" w:rsidRPr="00573C49">
              <w:rPr>
                <w:rFonts w:asciiTheme="minorHAnsi" w:hAnsiTheme="minorHAnsi" w:cstheme="minorHAnsi"/>
                <w:sz w:val="18"/>
                <w:szCs w:val="18"/>
              </w:rPr>
              <w:t>/01/2020</w:t>
            </w:r>
          </w:p>
        </w:tc>
        <w:tc>
          <w:tcPr>
            <w:tcW w:w="935" w:type="dxa"/>
            <w:vAlign w:val="center"/>
          </w:tcPr>
          <w:p w:rsidR="009648E5" w:rsidRPr="00573C49" w:rsidRDefault="009648E5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V2.18</w:t>
            </w:r>
          </w:p>
        </w:tc>
        <w:tc>
          <w:tcPr>
            <w:tcW w:w="7689" w:type="dxa"/>
            <w:vAlign w:val="center"/>
          </w:tcPr>
          <w:p w:rsidR="009648E5" w:rsidRPr="00573C49" w:rsidRDefault="009648E5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Correctif CNAM-HR</w:t>
            </w:r>
            <w:r w:rsidR="00322020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v0.8</w:t>
            </w:r>
          </w:p>
          <w:p w:rsidR="009648E5" w:rsidRPr="00573C49" w:rsidRDefault="009648E5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Publication du volet TLM</w:t>
            </w:r>
            <w:r w:rsidR="00322020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v0.6</w:t>
            </w:r>
          </w:p>
          <w:p w:rsidR="00BF6D22" w:rsidRPr="00573C49" w:rsidRDefault="00BF6D22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Mise à jour </w:t>
            </w:r>
            <w:r w:rsidR="00322020" w:rsidRPr="00573C49">
              <w:rPr>
                <w:rFonts w:asciiTheme="minorHAnsi" w:hAnsiTheme="minorHAnsi" w:cstheme="minorHAnsi"/>
                <w:sz w:val="18"/>
                <w:szCs w:val="18"/>
              </w:rPr>
              <w:t>SDM-MR V2.3</w:t>
            </w:r>
          </w:p>
          <w:p w:rsidR="00322020" w:rsidRPr="00573C49" w:rsidRDefault="00BF6D22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CSE v2.2</w:t>
            </w:r>
          </w:p>
        </w:tc>
      </w:tr>
      <w:tr w:rsidR="004F41FD" w:rsidRPr="00470C6B" w:rsidTr="0052735B">
        <w:tc>
          <w:tcPr>
            <w:tcW w:w="1182" w:type="dxa"/>
            <w:vAlign w:val="center"/>
          </w:tcPr>
          <w:p w:rsidR="004F41FD" w:rsidRPr="00573C49" w:rsidRDefault="004F41FD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14/02/2020</w:t>
            </w:r>
          </w:p>
        </w:tc>
        <w:tc>
          <w:tcPr>
            <w:tcW w:w="935" w:type="dxa"/>
            <w:vAlign w:val="center"/>
          </w:tcPr>
          <w:p w:rsidR="004F41FD" w:rsidRPr="00573C49" w:rsidRDefault="004F41FD" w:rsidP="004F41FD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V2.19</w:t>
            </w:r>
          </w:p>
        </w:tc>
        <w:tc>
          <w:tcPr>
            <w:tcW w:w="7689" w:type="dxa"/>
            <w:vAlign w:val="center"/>
          </w:tcPr>
          <w:p w:rsidR="004F41FD" w:rsidRPr="00573C49" w:rsidRDefault="004F41FD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des Jeux de valeurs JDV_BIO_Chapitres-CISIS et JDV_BIO_SousChapitres-CISIS</w:t>
            </w:r>
          </w:p>
        </w:tc>
      </w:tr>
      <w:tr w:rsidR="0036169C" w:rsidRPr="00470C6B" w:rsidTr="0052735B">
        <w:tc>
          <w:tcPr>
            <w:tcW w:w="1182" w:type="dxa"/>
            <w:vAlign w:val="center"/>
          </w:tcPr>
          <w:p w:rsidR="0036169C" w:rsidRPr="00573C49" w:rsidRDefault="0036169C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17/02/2020</w:t>
            </w:r>
          </w:p>
        </w:tc>
        <w:tc>
          <w:tcPr>
            <w:tcW w:w="935" w:type="dxa"/>
            <w:vAlign w:val="center"/>
          </w:tcPr>
          <w:p w:rsidR="0036169C" w:rsidRPr="00573C49" w:rsidRDefault="0036169C" w:rsidP="004F41FD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V2.20</w:t>
            </w:r>
          </w:p>
        </w:tc>
        <w:tc>
          <w:tcPr>
            <w:tcW w:w="7689" w:type="dxa"/>
            <w:vAlign w:val="center"/>
          </w:tcPr>
          <w:p w:rsidR="0036169C" w:rsidRPr="00573C49" w:rsidRDefault="0036169C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Création du schématron abstrait dansTypeCode et du schématron JDV_participationType.sch</w:t>
            </w:r>
          </w:p>
        </w:tc>
      </w:tr>
      <w:tr w:rsidR="0036169C" w:rsidRPr="00470C6B" w:rsidTr="0052735B">
        <w:tc>
          <w:tcPr>
            <w:tcW w:w="1182" w:type="dxa"/>
            <w:vAlign w:val="center"/>
          </w:tcPr>
          <w:p w:rsidR="0036169C" w:rsidRPr="00573C49" w:rsidRDefault="0036169C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27/03/2020</w:t>
            </w:r>
          </w:p>
        </w:tc>
        <w:tc>
          <w:tcPr>
            <w:tcW w:w="935" w:type="dxa"/>
            <w:vAlign w:val="center"/>
          </w:tcPr>
          <w:p w:rsidR="0036169C" w:rsidRPr="00573C49" w:rsidRDefault="0036169C" w:rsidP="004F41FD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V2.21</w:t>
            </w:r>
          </w:p>
        </w:tc>
        <w:tc>
          <w:tcPr>
            <w:tcW w:w="7689" w:type="dxa"/>
            <w:vAlign w:val="center"/>
          </w:tcPr>
          <w:p w:rsidR="0036169C" w:rsidRPr="00573C49" w:rsidRDefault="00870CDD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du volet TLM</w:t>
            </w:r>
          </w:p>
          <w:p w:rsidR="00B00725" w:rsidRPr="00573C49" w:rsidRDefault="00B00725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 la feuille de style pour l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affichage de l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entête.</w:t>
            </w:r>
          </w:p>
        </w:tc>
      </w:tr>
      <w:tr w:rsidR="00543A66" w:rsidRPr="00470C6B" w:rsidTr="0052735B">
        <w:tc>
          <w:tcPr>
            <w:tcW w:w="1182" w:type="dxa"/>
            <w:vAlign w:val="center"/>
          </w:tcPr>
          <w:p w:rsidR="00543A66" w:rsidRPr="00573C49" w:rsidRDefault="00543A66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02/04/2020</w:t>
            </w:r>
          </w:p>
        </w:tc>
        <w:tc>
          <w:tcPr>
            <w:tcW w:w="935" w:type="dxa"/>
            <w:vAlign w:val="center"/>
          </w:tcPr>
          <w:p w:rsidR="00543A66" w:rsidRPr="00573C49" w:rsidRDefault="00543A66" w:rsidP="004F41FD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V2.22</w:t>
            </w:r>
          </w:p>
        </w:tc>
        <w:tc>
          <w:tcPr>
            <w:tcW w:w="7689" w:type="dxa"/>
            <w:vAlign w:val="center"/>
          </w:tcPr>
          <w:p w:rsidR="00543A66" w:rsidRPr="00573C49" w:rsidRDefault="007F4F63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exemple FRCP V2.</w:t>
            </w:r>
            <w:r w:rsidR="005A111E" w:rsidRPr="00573C49">
              <w:rPr>
                <w:rFonts w:asciiTheme="minorHAnsi" w:hAnsiTheme="minorHAnsi" w:cstheme="minorHAnsi"/>
                <w:sz w:val="18"/>
                <w:szCs w:val="18"/>
              </w:rPr>
              <w:t>0</w:t>
            </w:r>
          </w:p>
        </w:tc>
      </w:tr>
      <w:tr w:rsidR="00197CBF" w:rsidRPr="005C3CED" w:rsidTr="0052735B">
        <w:tc>
          <w:tcPr>
            <w:tcW w:w="1182" w:type="dxa"/>
            <w:vAlign w:val="center"/>
          </w:tcPr>
          <w:p w:rsidR="00197CBF" w:rsidRPr="00573C49" w:rsidRDefault="00197CBF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05/05/2020</w:t>
            </w:r>
          </w:p>
        </w:tc>
        <w:tc>
          <w:tcPr>
            <w:tcW w:w="935" w:type="dxa"/>
            <w:vAlign w:val="center"/>
          </w:tcPr>
          <w:p w:rsidR="00197CBF" w:rsidRPr="00573C49" w:rsidRDefault="00197CBF" w:rsidP="004F41FD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V2.23</w:t>
            </w:r>
          </w:p>
        </w:tc>
        <w:tc>
          <w:tcPr>
            <w:tcW w:w="7689" w:type="dxa"/>
            <w:vAlign w:val="center"/>
          </w:tcPr>
          <w:p w:rsidR="00197CBF" w:rsidRPr="00573C49" w:rsidRDefault="00197CBF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suite à publication du volet IDL 2020.01</w:t>
            </w:r>
          </w:p>
          <w:p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LDL-SES_v2020.02.xml</w:t>
            </w:r>
          </w:p>
          <w:p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LDL-EES_v2020.02.xml</w:t>
            </w:r>
          </w:p>
          <w:p w:rsidR="00197CBF" w:rsidRPr="00573C49" w:rsidRDefault="00197CBF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des schématrons suivants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:rsidR="00197CBF" w:rsidRPr="00573C49" w:rsidRDefault="00274FD0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pgNum/>
            </w:r>
            <w:r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chématrons</w:t>
            </w:r>
            <w:r w:rsidR="00197CBF"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\include\entrees : E_medications_int.sch</w:t>
            </w:r>
          </w:p>
          <w:p w:rsidR="00197CBF" w:rsidRPr="00573C49" w:rsidRDefault="00274FD0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pgNum/>
            </w:r>
            <w:r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chématrons</w:t>
            </w:r>
            <w:r w:rsidR="00197CBF"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\include\sections : S_dispositifs_medicaux_ASIP.sch, S_documentSummary.sch, S_codedListOfSurgeries.sch</w:t>
            </w:r>
          </w:p>
          <w:p w:rsidR="00197CBF" w:rsidRPr="00573C49" w:rsidRDefault="00274FD0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pgNum/>
            </w:r>
            <w:r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chématrons</w:t>
            </w:r>
            <w:r w:rsidR="00197CBF"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\include\specificationsVolets\CSE : E_CodedVitalSigns_CSE.sch</w:t>
            </w:r>
          </w:p>
          <w:p w:rsidR="00197CBF" w:rsidRPr="00573C49" w:rsidRDefault="00274FD0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pgNum/>
            </w:r>
            <w:r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chématrons</w:t>
            </w:r>
            <w:r w:rsidR="00197CBF"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\include\specificationsVolets\TLM : Entete_TLM-DA.sch et Entete_TLM-CR.sch</w:t>
            </w:r>
          </w:p>
          <w:p w:rsidR="00C0749E" w:rsidRPr="00573C49" w:rsidRDefault="00C0749E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de quelques exemples suite à correction des schématrons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AVC_AUNV_v2.2.xml</w:t>
            </w:r>
          </w:p>
          <w:p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AVC_SUNV_v2.2.xml</w:t>
            </w:r>
          </w:p>
          <w:p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CNAM-HR_concertation_sans-info_V0.8.xml</w:t>
            </w:r>
          </w:p>
          <w:p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CNAM-HR_concertation_V0.8.xml</w:t>
            </w:r>
          </w:p>
          <w:p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DLU_DLU_v1.2.xml</w:t>
            </w:r>
          </w:p>
          <w:p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DLU_FLUDR_v1.2.xml</w:t>
            </w:r>
          </w:p>
          <w:p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DLU_FLUDT_v1.2.xml</w:t>
            </w:r>
          </w:p>
          <w:p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F-PRC_AVK_v1.4.xml</w:t>
            </w:r>
          </w:p>
          <w:p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F-PRC_PPV_v1.4.xml</w:t>
            </w:r>
          </w:p>
          <w:p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F-PRC_PSC_v1.4.xml</w:t>
            </w:r>
          </w:p>
          <w:p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F-PRC_TAP_v1.4.xml</w:t>
            </w:r>
          </w:p>
          <w:p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OBP_SAP_v1.2.xml</w:t>
            </w:r>
          </w:p>
          <w:p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OBP_SCM_v1.2.xml</w:t>
            </w:r>
          </w:p>
          <w:p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OBP_SNM_v1.2.xml</w:t>
            </w:r>
          </w:p>
          <w:p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PPS-PAERPA_v1.2.xml</w:t>
            </w:r>
          </w:p>
          <w:p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TLM-CR_v1.0.xml</w:t>
            </w:r>
          </w:p>
          <w:p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TLM-DA_v1.0.xml</w:t>
            </w:r>
          </w:p>
          <w:p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TLM-DA_v1.0_anamnèse-non-structurée.xml</w:t>
            </w:r>
          </w:p>
          <w:p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VAC_v3.1.xml</w:t>
            </w:r>
          </w:p>
          <w:p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VSM_v1.4.xml</w:t>
            </w:r>
          </w:p>
        </w:tc>
      </w:tr>
      <w:tr w:rsidR="004E34E7" w:rsidRPr="00B27B8C" w:rsidTr="0052735B">
        <w:tc>
          <w:tcPr>
            <w:tcW w:w="1182" w:type="dxa"/>
            <w:vAlign w:val="center"/>
          </w:tcPr>
          <w:p w:rsidR="004E34E7" w:rsidRPr="00573C49" w:rsidRDefault="004E34E7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18/05/2020</w:t>
            </w:r>
          </w:p>
        </w:tc>
        <w:tc>
          <w:tcPr>
            <w:tcW w:w="935" w:type="dxa"/>
            <w:vAlign w:val="center"/>
          </w:tcPr>
          <w:p w:rsidR="004E34E7" w:rsidRPr="00573C49" w:rsidRDefault="004E34E7" w:rsidP="004F41FD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V2.24</w:t>
            </w:r>
          </w:p>
        </w:tc>
        <w:tc>
          <w:tcPr>
            <w:tcW w:w="7689" w:type="dxa"/>
            <w:vAlign w:val="center"/>
          </w:tcPr>
          <w:p w:rsidR="00B27B8C" w:rsidRPr="00573C49" w:rsidRDefault="00B27B8C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suite à publication du volet CNAM-HR V1.0</w:t>
            </w:r>
          </w:p>
          <w:p w:rsidR="004E34E7" w:rsidRPr="00573C49" w:rsidRDefault="00B27B8C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CNAM-HR_v2020.01.xml</w:t>
            </w:r>
          </w:p>
          <w:p w:rsidR="00B27B8C" w:rsidRPr="00573C49" w:rsidRDefault="00B27B8C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CNAM-HR_sans-info_v2020.01.xml</w:t>
            </w:r>
          </w:p>
          <w:p w:rsidR="005D3AFB" w:rsidRPr="00573C49" w:rsidRDefault="005D3AFB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des schématrons LDL</w:t>
            </w:r>
          </w:p>
        </w:tc>
      </w:tr>
      <w:tr w:rsidR="00B07CFE" w:rsidRPr="00B27B8C" w:rsidTr="0052735B">
        <w:tc>
          <w:tcPr>
            <w:tcW w:w="1182" w:type="dxa"/>
            <w:vAlign w:val="center"/>
          </w:tcPr>
          <w:p w:rsidR="00B07CFE" w:rsidRPr="00573C49" w:rsidRDefault="00027866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09/06/2020</w:t>
            </w:r>
          </w:p>
        </w:tc>
        <w:tc>
          <w:tcPr>
            <w:tcW w:w="935" w:type="dxa"/>
            <w:vAlign w:val="center"/>
          </w:tcPr>
          <w:p w:rsidR="00B07CFE" w:rsidRPr="00573C49" w:rsidRDefault="00B07CFE" w:rsidP="004F41FD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V2.25</w:t>
            </w:r>
          </w:p>
        </w:tc>
        <w:tc>
          <w:tcPr>
            <w:tcW w:w="7689" w:type="dxa"/>
            <w:vAlign w:val="center"/>
          </w:tcPr>
          <w:p w:rsidR="00027866" w:rsidRPr="00573C49" w:rsidRDefault="00027866" w:rsidP="00027866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Pour SDM-MR V2020.02</w:t>
            </w:r>
          </w:p>
          <w:p w:rsidR="00B07CFE" w:rsidRPr="00573C49" w:rsidRDefault="00B07CFE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Modification fichier exemple SDM_MR_v2020.02 pour ajouter la version du modèle dans le templateId 1.2.250.1.213.1.1.1.30</w:t>
            </w:r>
            <w:r w:rsidR="00027866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(extension)</w:t>
            </w:r>
          </w:p>
          <w:p w:rsidR="00027866" w:rsidRPr="00573C49" w:rsidRDefault="00027866" w:rsidP="00027866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Pour VSM V1.4</w:t>
            </w:r>
          </w:p>
          <w:p w:rsidR="00110B63" w:rsidRPr="00573C49" w:rsidRDefault="00110B63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Modification du schématron CI-SIS_VSM.sch (schematrons) pour supprimer le contrôle de la section Traitement au long court qui est déjà réalisé dans le schématron S_traitementAuLongCours_ASIP.sch (schematrons\include\sections)</w:t>
            </w:r>
          </w:p>
          <w:p w:rsidR="00027866" w:rsidRPr="00573C49" w:rsidRDefault="00027866" w:rsidP="00027866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Pour SCE v2020.01</w:t>
            </w:r>
          </w:p>
          <w:p w:rsidR="006B68F5" w:rsidRPr="00573C49" w:rsidRDefault="006B68F5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Modification des exemples CSE suite à évolutions demandées par la DGOS.</w:t>
            </w:r>
          </w:p>
          <w:p w:rsidR="00110B63" w:rsidRPr="00573C49" w:rsidRDefault="006B68F5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Modification du schématron JDV_causeAccidentDom_CSE.sch (schematrons\include\jeuxDeValeurs\CSE) qui va contrôler le code contenu dans code et plus dans value suite à la correction des entrées Problème des CSE (remplacement de la sous-entrée Problème qui n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est pas autorisée dans une entrée Problème pour les causes par une sous-entrée Simple observation. Le code de la cause de l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accident domestique ou du motif 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hospitalisation est porté par l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élément 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«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code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»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et plus 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«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value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»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).</w:t>
            </w:r>
          </w:p>
          <w:p w:rsidR="00FF0CE6" w:rsidRPr="00573C49" w:rsidRDefault="00FF0CE6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Modification du schématron E_eatingSleeping_CSE.sch (schematrons\include\specificationsVolets\CSE) suite à création de la nouvelle section Allergies et intolérances pour l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allergie alimentaire (uniquement CS24).</w:t>
            </w:r>
          </w:p>
          <w:p w:rsidR="00C26E2E" w:rsidRPr="00573C49" w:rsidRDefault="00C26E2E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Modification des schématrons CI-SIS_CSE_CS8.sch, CI-SIS_CSE_CS9.sch et CI-SIS_CSE_CS24.sch pour ajouter le contrôle de présence des sections obligatoires.</w:t>
            </w:r>
          </w:p>
        </w:tc>
      </w:tr>
      <w:tr w:rsidR="00BD0E85" w:rsidRPr="00B27B8C" w:rsidTr="0052735B">
        <w:tc>
          <w:tcPr>
            <w:tcW w:w="1182" w:type="dxa"/>
            <w:vAlign w:val="center"/>
          </w:tcPr>
          <w:p w:rsidR="00BD0E85" w:rsidRPr="00573C49" w:rsidRDefault="00A03249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03/11/2020</w:t>
            </w:r>
          </w:p>
        </w:tc>
        <w:tc>
          <w:tcPr>
            <w:tcW w:w="935" w:type="dxa"/>
            <w:vAlign w:val="center"/>
          </w:tcPr>
          <w:p w:rsidR="00BD0E85" w:rsidRPr="00573C49" w:rsidRDefault="00DB21C5" w:rsidP="004F41FD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</w:t>
            </w:r>
            <w:r w:rsidR="004D3F6A" w:rsidRPr="00573C49">
              <w:rPr>
                <w:rFonts w:asciiTheme="minorHAnsi" w:hAnsiTheme="minorHAnsi" w:cstheme="minorHAnsi"/>
                <w:sz w:val="18"/>
                <w:szCs w:val="18"/>
              </w:rPr>
              <w:t>2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6</w:t>
            </w:r>
          </w:p>
        </w:tc>
        <w:tc>
          <w:tcPr>
            <w:tcW w:w="7689" w:type="dxa"/>
            <w:vAlign w:val="center"/>
          </w:tcPr>
          <w:p w:rsidR="00BD0E85" w:rsidRPr="00573C49" w:rsidRDefault="00BD0E85" w:rsidP="00BD0E8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Pour VSM V1.4</w:t>
            </w:r>
          </w:p>
          <w:p w:rsidR="00BD0E85" w:rsidRPr="00573C49" w:rsidRDefault="00BD0E85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Modification exemple pour mettre à jour des libellés de profession/spécialité de PS</w:t>
            </w:r>
          </w:p>
          <w:p w:rsidR="00BD0E85" w:rsidRPr="00573C49" w:rsidRDefault="00BD0E85" w:rsidP="00027866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Pour LDL-EES et LDL-SES</w:t>
            </w:r>
          </w:p>
          <w:p w:rsidR="00BD0E85" w:rsidRPr="00573C49" w:rsidRDefault="00BD0E85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Modification </w:t>
            </w:r>
            <w:r w:rsidR="004170AF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des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exemples pour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mettre à jour des libellés de profession/spécialité de PS et ajouter 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‘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1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devant le FINESS de l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HEGP.</w:t>
            </w:r>
          </w:p>
          <w:p w:rsidR="00585CBF" w:rsidRPr="00573C49" w:rsidRDefault="00734DA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Modification des OIDs pour les DM (utilisation des OIDs de test)</w:t>
            </w:r>
          </w:p>
          <w:p w:rsidR="00585CBF" w:rsidRPr="00573C49" w:rsidRDefault="00585CBF" w:rsidP="00585CBF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Pour les autres documents</w:t>
            </w:r>
            <w:r w:rsidR="00274FD0"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:</w:t>
            </w:r>
          </w:p>
          <w:p w:rsidR="00585CBF" w:rsidRPr="00573C49" w:rsidRDefault="00585CBF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Amélioration mise en forme des exemples</w:t>
            </w:r>
          </w:p>
          <w:p w:rsidR="00A03249" w:rsidRPr="00573C49" w:rsidRDefault="00A03249" w:rsidP="00A03249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:rsidR="008B58DE" w:rsidRPr="00573C49" w:rsidRDefault="008B58DE" w:rsidP="008B58DE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Feuille de style</w:t>
            </w:r>
            <w:r w:rsidR="00274FD0"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: </w:t>
            </w:r>
          </w:p>
          <w:p w:rsidR="008B58DE" w:rsidRPr="00573C49" w:rsidRDefault="008B58DE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headers.xsl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Modification pour afficher le commentaire sur l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auteur (qui est dans author/functionCode/originalText)</w:t>
            </w:r>
          </w:p>
          <w:p w:rsidR="00D36F4D" w:rsidRPr="00573C49" w:rsidRDefault="00D36F4D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cda.css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Modification des styles des tableaux pour le corps des documents</w:t>
            </w:r>
          </w:p>
          <w:p w:rsidR="00920496" w:rsidRPr="00573C49" w:rsidRDefault="00920496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cda_asip.xsl et utility.xsl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modifiés pour ne plus afficher la table de matières dans les documents non structurés et pour afficher le suffix si présent ou le prefix dans le nom des personnes.</w:t>
            </w:r>
          </w:p>
          <w:p w:rsidR="008B58DE" w:rsidRPr="00573C49" w:rsidRDefault="009E1A47" w:rsidP="008B58DE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Schématrons</w:t>
            </w:r>
          </w:p>
          <w:p w:rsidR="00A03249" w:rsidRPr="00573C49" w:rsidRDefault="00A03249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Création des schématrons de JDV génériques suivants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:rsidR="00A03249" w:rsidRPr="00573C49" w:rsidRDefault="00A03249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JDV_administrativeGenderCode.sch, </w:t>
            </w:r>
          </w:p>
          <w:p w:rsidR="00A03249" w:rsidRPr="00573C49" w:rsidRDefault="00A03249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JDV_authorFunctionCode.sch, </w:t>
            </w:r>
          </w:p>
          <w:p w:rsidR="00A03249" w:rsidRPr="00573C49" w:rsidRDefault="00A03249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JDV_participantFunctionCode.sch</w:t>
            </w:r>
          </w:p>
          <w:p w:rsidR="00A03249" w:rsidRPr="00573C49" w:rsidRDefault="00A03249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JDV_substanceAdministration_approachSiteCode.sch</w:t>
            </w:r>
          </w:p>
          <w:p w:rsidR="008E306F" w:rsidRPr="00573C49" w:rsidRDefault="00590FD5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Modification </w:t>
            </w:r>
            <w:r w:rsidR="008E306F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des schématrons de JDV génériques suivants  </w:t>
            </w:r>
          </w:p>
          <w:p w:rsidR="009E1A47" w:rsidRPr="00573C49" w:rsidRDefault="00590FD5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JDV_authorSpecialty.sch pour le rendre générique (et donc ne pas le limiter l’en-tête)</w:t>
            </w:r>
          </w:p>
          <w:p w:rsidR="00583CFA" w:rsidRPr="00573C49" w:rsidRDefault="00583CFA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JDV_ClinicalStatusCodes.sch pour le rendre générique</w:t>
            </w:r>
          </w:p>
          <w:p w:rsidR="008E306F" w:rsidRPr="00573C49" w:rsidRDefault="00D96E2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Suppression du schématron </w:t>
            </w:r>
            <w:r w:rsidR="008E306F" w:rsidRPr="00573C49">
              <w:rPr>
                <w:rFonts w:asciiTheme="minorHAnsi" w:hAnsiTheme="minorHAnsi" w:cstheme="minorHAnsi"/>
                <w:sz w:val="18"/>
                <w:szCs w:val="18"/>
              </w:rPr>
              <w:t>de JDV génériques suivants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="008E306F"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:rsidR="00D96E2B" w:rsidRPr="00573C49" w:rsidRDefault="00D96E2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JDV_participationType.sch (schematrons\include\jeuxDeValeurs) car le participant/typecode est contrôlé par le schéma CDA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implique aussi la suppression de l’abstract dansTypeCode.sch (schematrons\abstract) et la modification du schématron CI-SIS_StructurationMinimale.sch pour supprimer l’appel</w:t>
            </w:r>
            <w:r w:rsidR="008E306F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(voir ci-dessous)</w:t>
            </w:r>
          </w:p>
          <w:p w:rsidR="00920496" w:rsidRPr="00573C49" w:rsidRDefault="00920496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Modification du nom du répertoire include\jeuxDeValeurs\FRCP en include\jeuxDeValeurs\FRCP-2015 (en prévision de la création d’un nouveau répertoire pour la nouvelle version)</w:t>
            </w:r>
          </w:p>
          <w:p w:rsidR="008E306F" w:rsidRPr="00573C49" w:rsidRDefault="00A03249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Suppression</w:t>
            </w:r>
            <w:r w:rsidR="00F01CE6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de</w:t>
            </w:r>
            <w:r w:rsidR="008E306F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s schématrons </w:t>
            </w:r>
            <w:r w:rsidR="00F01CE6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abstract </w:t>
            </w:r>
            <w:r w:rsidR="008E306F" w:rsidRPr="00573C49">
              <w:rPr>
                <w:rFonts w:asciiTheme="minorHAnsi" w:hAnsiTheme="minorHAnsi" w:cstheme="minorHAnsi"/>
                <w:sz w:val="18"/>
                <w:szCs w:val="18"/>
              </w:rPr>
              <w:t>suivants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="008E306F"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:rsidR="00F01CE6" w:rsidRPr="00573C49" w:rsidRDefault="00F01CE6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personName20110627.sch (qui n’est pas utilisé) et </w:t>
            </w:r>
            <w:r w:rsidR="008E306F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suppression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de cet abstract dans tous les schématrons des documents</w:t>
            </w:r>
          </w:p>
          <w:p w:rsidR="008E306F" w:rsidRPr="00573C49" w:rsidRDefault="008E306F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dansTypeCode.sch (qui n’est pas utile) et suppression de cet abstract dans le schématron SIS_StructurationMinimale.sch</w:t>
            </w:r>
          </w:p>
          <w:p w:rsidR="0069022A" w:rsidRPr="00573C49" w:rsidRDefault="0069022A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Création des schématrons de JDV spécifiques à l’en-tête suivants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:rsidR="0069022A" w:rsidRPr="00573C49" w:rsidRDefault="0069022A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JDV_authenticatorSpecialty.sch, </w:t>
            </w:r>
          </w:p>
          <w:p w:rsidR="0069022A" w:rsidRPr="00573C49" w:rsidRDefault="0069022A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JDV_componentOfResponsibleSpecialty.sch,</w:t>
            </w:r>
          </w:p>
          <w:p w:rsidR="0069022A" w:rsidRPr="00573C49" w:rsidRDefault="0069022A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JDV_healthcareFacilityTypeCode.sch,</w:t>
            </w:r>
          </w:p>
          <w:p w:rsidR="0069022A" w:rsidRPr="00573C49" w:rsidRDefault="0069022A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JDV_informantRelatedEntityCode.sch,</w:t>
            </w:r>
          </w:p>
          <w:p w:rsidR="0069022A" w:rsidRPr="00573C49" w:rsidRDefault="0069022A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JDV_legalAuthenticatorSpecialty.sch,</w:t>
            </w:r>
          </w:p>
          <w:p w:rsidR="0069022A" w:rsidRPr="00573C49" w:rsidRDefault="0069022A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JDV_typeCode.sch</w:t>
            </w:r>
          </w:p>
          <w:p w:rsidR="0069022A" w:rsidRPr="00573C49" w:rsidRDefault="0069022A" w:rsidP="0069022A">
            <w:pPr>
              <w:pStyle w:val="Tableau"/>
              <w:ind w:left="708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et du répertoire les contenant (schematrons\include\jeuxDeValeurs\en-tête)</w:t>
            </w:r>
          </w:p>
          <w:p w:rsidR="008E306F" w:rsidRPr="00573C49" w:rsidRDefault="00FE7F46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Modification d</w:t>
            </w:r>
            <w:r w:rsidR="008E306F" w:rsidRPr="00573C49">
              <w:rPr>
                <w:rFonts w:asciiTheme="minorHAnsi" w:hAnsiTheme="minorHAnsi" w:cstheme="minorHAnsi"/>
                <w:sz w:val="18"/>
                <w:szCs w:val="18"/>
              </w:rPr>
              <w:t>es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schématron</w:t>
            </w:r>
            <w:r w:rsidR="008E306F" w:rsidRPr="00573C49">
              <w:rPr>
                <w:rFonts w:asciiTheme="minorHAnsi" w:hAnsiTheme="minorHAnsi" w:cstheme="minorHAnsi"/>
                <w:sz w:val="18"/>
                <w:szCs w:val="18"/>
              </w:rPr>
              <w:t>s suivants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</w:p>
          <w:p w:rsidR="00FE7F46" w:rsidRPr="00573C49" w:rsidRDefault="00FE7F46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ER_severity_int.sch pour supprimer un JDV qui n’est pas obligatoire</w:t>
            </w:r>
          </w:p>
          <w:p w:rsidR="00FE7F46" w:rsidRPr="00573C49" w:rsidRDefault="00FE7F46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Entete_FLUDR_FLUDT pour </w:t>
            </w:r>
            <w:r w:rsidR="008E306F" w:rsidRPr="00573C49">
              <w:rPr>
                <w:rFonts w:asciiTheme="minorHAnsi" w:hAnsiTheme="minorHAnsi" w:cstheme="minorHAnsi"/>
                <w:sz w:val="18"/>
                <w:szCs w:val="18"/>
              </w:rPr>
              <w:t>supprimer le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contrôle sur informant</w:t>
            </w:r>
          </w:p>
          <w:p w:rsidR="00FE7F46" w:rsidRPr="00573C49" w:rsidRDefault="00FE7F46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Création des schématrons sections et entrées D2LM</w:t>
            </w:r>
          </w:p>
          <w:p w:rsidR="00FE7F46" w:rsidRPr="00573C49" w:rsidRDefault="008B62EE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Modification schématron IHE.sch pour ajouter les section et entrées du profil IHE PRE</w:t>
            </w:r>
          </w:p>
        </w:tc>
      </w:tr>
      <w:tr w:rsidR="0052735B" w:rsidRPr="00B27B8C" w:rsidTr="0052735B">
        <w:tc>
          <w:tcPr>
            <w:tcW w:w="1182" w:type="dxa"/>
            <w:vAlign w:val="center"/>
          </w:tcPr>
          <w:p w:rsidR="0052735B" w:rsidRPr="00573C49" w:rsidRDefault="0052735B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07/12/2020</w:t>
            </w:r>
          </w:p>
        </w:tc>
        <w:tc>
          <w:tcPr>
            <w:tcW w:w="935" w:type="dxa"/>
            <w:vAlign w:val="center"/>
          </w:tcPr>
          <w:p w:rsidR="0052735B" w:rsidRPr="00573C49" w:rsidRDefault="0052735B" w:rsidP="004F41FD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V2.27</w:t>
            </w:r>
          </w:p>
        </w:tc>
        <w:tc>
          <w:tcPr>
            <w:tcW w:w="7689" w:type="dxa"/>
            <w:vAlign w:val="center"/>
          </w:tcPr>
          <w:p w:rsidR="0052735B" w:rsidRPr="00573C49" w:rsidRDefault="0052735B" w:rsidP="0052735B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Pour CSE</w:t>
            </w:r>
          </w:p>
          <w:p w:rsidR="0052735B" w:rsidRPr="00573C49" w:rsidRDefault="0052735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Remplacement du JDV_ImmunizationCode-CISIS (1.2.250.1.213.1.1.5.12) par le JDV_HL7_ActSubstanceAdministrationImmunizationCode-CISIS (2.16.840.1.113883.1.11.19709)</w:t>
            </w:r>
          </w:p>
          <w:p w:rsidR="0052735B" w:rsidRPr="00573C49" w:rsidRDefault="0052735B" w:rsidP="0052735B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Schématrons</w:t>
            </w:r>
          </w:p>
          <w:p w:rsidR="0052735B" w:rsidRPr="00573C49" w:rsidRDefault="0052735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Création des schématrons de JDV génériques suivants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:rsidR="0052735B" w:rsidRPr="00573C49" w:rsidRDefault="0052735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JDV_actSubstanceAdministrationImmunizationCode.sch</w:t>
            </w:r>
          </w:p>
          <w:p w:rsidR="0052735B" w:rsidRPr="00573C49" w:rsidRDefault="0052735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JDV_observationIntoleranceType.sch</w:t>
            </w:r>
          </w:p>
          <w:p w:rsidR="0052735B" w:rsidRPr="00573C49" w:rsidRDefault="0052735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JDV_substanceAdministration_ImmunizationRouteCodes.sch</w:t>
            </w:r>
          </w:p>
          <w:p w:rsidR="0052735B" w:rsidRPr="00573C49" w:rsidRDefault="0052735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JDV_substanceAdministration_RouteOfAdministration.sch</w:t>
            </w:r>
          </w:p>
          <w:p w:rsidR="0052735B" w:rsidRPr="00573C49" w:rsidRDefault="0052735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JDV_vitalSignCode.sch</w:t>
            </w:r>
          </w:p>
        </w:tc>
      </w:tr>
      <w:tr w:rsidR="008C34AB" w:rsidRPr="00B27B8C" w:rsidTr="0052735B">
        <w:tc>
          <w:tcPr>
            <w:tcW w:w="1182" w:type="dxa"/>
            <w:vAlign w:val="center"/>
          </w:tcPr>
          <w:p w:rsidR="008C34AB" w:rsidRPr="00573C49" w:rsidRDefault="00093E71" w:rsidP="008C34AB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15/01/2021</w:t>
            </w:r>
          </w:p>
        </w:tc>
        <w:tc>
          <w:tcPr>
            <w:tcW w:w="935" w:type="dxa"/>
            <w:vAlign w:val="center"/>
          </w:tcPr>
          <w:p w:rsidR="008C34AB" w:rsidRPr="00573C49" w:rsidRDefault="008C34AB" w:rsidP="008C34A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V2.28</w:t>
            </w:r>
          </w:p>
        </w:tc>
        <w:tc>
          <w:tcPr>
            <w:tcW w:w="7689" w:type="dxa"/>
            <w:vAlign w:val="center"/>
          </w:tcPr>
          <w:p w:rsidR="008C34AB" w:rsidRPr="00573C49" w:rsidRDefault="008C34AB" w:rsidP="008C34AB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Modification des schématrons suite à publication de la nouvelle version du volet Structuration minimale des documents de santé V1.7</w:t>
            </w:r>
          </w:p>
          <w:p w:rsidR="008C34AB" w:rsidRPr="00573C49" w:rsidRDefault="008C34A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Modification shematrons/include/en-tete/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recordTarget_fr.sch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en supprimant les contrôles sur la présence obligatoire des deux éléments « addr » et « telecom »</w:t>
            </w:r>
          </w:p>
          <w:p w:rsidR="008C34AB" w:rsidRPr="00573C49" w:rsidRDefault="008C34A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Création shematron/include/jeuxDeValeurs/en-tête/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JDV_authorFunctionCode.sch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qui fait appel au nouveau shematron/abstract/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abstractAuthorFunctionCode.sch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qui contrôle si la valeur de author/functionCode est issue d’une des 3 nouvelles TRE créées dans le répertoire jeuxDeValeurs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</w:t>
            </w:r>
          </w:p>
          <w:p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TRE_R258-RelationPriseCharge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1.2.250.1.213.1.1.4.2.280 </w:t>
            </w:r>
          </w:p>
          <w:p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TRE_R259-HL7ParticipationFunction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2.16.840.1.113883.5.88 </w:t>
            </w:r>
          </w:p>
          <w:p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TRE_R85-RolePriseCharge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1.2.250.1.213.1.6.1.107 </w:t>
            </w:r>
          </w:p>
          <w:p w:rsidR="008C34AB" w:rsidRPr="00573C49" w:rsidRDefault="008C34A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Création shematron/include/jeuxDeValeurs/en-tête/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JDV_authorSpecialty.sch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qui fait appel au nouveau shematron/abstract/ 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abstractAuthorSpecialty.sch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qui contrôle si la valeur de author/assignedAuthor/code est issue d’une des 6 nouvelles TRE créées dans le répertoire jeuxDeValeurs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</w:t>
            </w:r>
          </w:p>
          <w:p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TRE_A00-ProducteurDocNonPS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1.2.250.1.213.1.1.4.6</w:t>
            </w:r>
          </w:p>
          <w:p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TRE_R85-RolePriseCharge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1.2.250.1.213.1.6.1.107 </w:t>
            </w:r>
          </w:p>
          <w:p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TRE_R94-ProfessionSocial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1.2.250.1.213.1.6.1.4</w:t>
            </w:r>
          </w:p>
          <w:p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TRE_R95-UsagerTitre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1.2.250.1.213.1.6.1.109 </w:t>
            </w:r>
          </w:p>
          <w:p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TRE_R96-AutreProfDomSanitaire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1.2.250.1.213.1.6.1.110 </w:t>
            </w:r>
          </w:p>
          <w:p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TRE_A02-ProfessionSavFaire-CISIS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1.2.250.1.213.1.1.4.5 </w:t>
            </w:r>
          </w:p>
          <w:p w:rsidR="008C34AB" w:rsidRPr="00573C49" w:rsidRDefault="008C34A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Création shematron/include/jeuxDeValeurs/en-tête/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assignedAuthor_fr.sch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qui contrôle si la cardinalité de l’élément prefix est [0..1] et si la valeur de author/assignedAuthor/assignedPerson/name/prefix est issue de la nouvelle TRE créée dans le répertoire jeuxDeValeurs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TRE_R81-Civilite.</w:t>
            </w:r>
          </w:p>
          <w:p w:rsidR="008C34AB" w:rsidRPr="00573C49" w:rsidRDefault="00093E71" w:rsidP="008C34AB">
            <w:pPr>
              <w:pStyle w:val="Tableau"/>
              <w:ind w:left="708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</w:t>
            </w:r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t si la cardinalité de l’élément suffix est [0..1] et si la valeur de author/assignedAuthor/assignedPerson/name/suffix est issue de la nouvelle TRE créée dans le répertoire jeuxDeValeurs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TRE_R11-CiviliteExercice.</w:t>
            </w:r>
          </w:p>
          <w:p w:rsidR="008C34AB" w:rsidRPr="00573C49" w:rsidRDefault="008C34A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Création shematron/include/jeuxDeValeurs/en-tête/ 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JDV_informantRelatedEntityCode.sch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qui fait appel au nouveau shematron/abstract/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abstractInformantRelatedEntityCode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qui contrôle si la valeur de informant/relatedEntity/code est issue d’une des 2 nouvelles TRE créées dans le répertoire jeuxDeValeurs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</w:t>
            </w:r>
          </w:p>
          <w:p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TRE_R216-HL7RoleCode</w:t>
            </w:r>
          </w:p>
          <w:p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TRE_R217-ProtectionJuridique</w:t>
            </w:r>
          </w:p>
          <w:p w:rsidR="008C34AB" w:rsidRPr="00573C49" w:rsidRDefault="008C34A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Modification du shematrons/include/en-tete/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informantRelatedEntity_fr.sch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en supprimant les contrôles sur la présence obligatoire des éléments « addr » et « telecom »</w:t>
            </w:r>
          </w:p>
          <w:p w:rsidR="008C34AB" w:rsidRPr="00573C49" w:rsidRDefault="008C34A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Modification du shematrons/include/en-tete/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informationRecipient_fr.sch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pour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Modifier les contrôles sur les cardinalités des éléments « id », « informationRecipient » et « informationRecipient/name » </w:t>
            </w:r>
          </w:p>
          <w:p w:rsidR="008C34AB" w:rsidRPr="00573C49" w:rsidRDefault="00573C49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Ajouter</w:t>
            </w:r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le contrôle sur l’élément « suffix » [0..1] et dont la valeur doit appartenir à la o</w:t>
            </w:r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ab/>
              <w:t>TRE_R11-CiviliteExercice</w:t>
            </w:r>
          </w:p>
          <w:p w:rsidR="008C34AB" w:rsidRPr="00573C49" w:rsidRDefault="00573C49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Ajouter</w:t>
            </w:r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le contrôle sur l’élément « prefix » dont la valeur doit appartenir à la TRE_R81-Civilite.</w:t>
            </w:r>
          </w:p>
          <w:p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Modifier les contrôles sur les cardinalités des éléments « receivedOrganization/id » et « receivedOrganization/name » </w:t>
            </w:r>
          </w:p>
          <w:p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</w:p>
          <w:p w:rsidR="008C34AB" w:rsidRPr="00573C49" w:rsidRDefault="008C34A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Création du shematron/include/jeuxDeValeurs/en-tête/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JDV_participantFunctionCode.sch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qui fait appel au nouveau shematron/abstract/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abstractAuthorFunctionCode.sch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qui contrôle si la valeur de participant/functionCode est issue d’une des 3 nouvelles TRE créées dans le répertoire jeuxDeValeurs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</w:t>
            </w:r>
          </w:p>
          <w:p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TRE_R258-RelationPriseCharge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1.2.250.1.213.1.1.4.2.280 </w:t>
            </w:r>
          </w:p>
          <w:p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TRE_R259-HL7ParticipationFunction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2.16.840.1.113883.5.88 </w:t>
            </w:r>
          </w:p>
          <w:p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TRE_R85-RolePriseCharge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1.2.250.1.213.1.6.1.107 </w:t>
            </w:r>
          </w:p>
          <w:p w:rsidR="008C34AB" w:rsidRPr="00573C49" w:rsidRDefault="008C34A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Création du shematron/include/jeuxDeValeurs/en-tête/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JDV_participantAssociatedEntityCode.sch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qui fait appel au nouveau shematron/abstract/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abstractAuthorSpecialty.sch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qui contrôle si la valeur de participant/associatedEntity/code est issue d’une des 6 nouvelles TRE créées dans le répertoire jeuxDeValeurs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</w:t>
            </w:r>
          </w:p>
          <w:p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TRE_A00-ProducteurDocNonPS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1.2.250.1.213.1.1.4.6</w:t>
            </w:r>
          </w:p>
          <w:p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TRE_R85-RolePriseCharge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1.2.250.1.213.1.6.1.107 </w:t>
            </w:r>
          </w:p>
          <w:p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TRE_R94-ProfessionSocial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1.2.250.1.213.1.6.1.4</w:t>
            </w:r>
          </w:p>
          <w:p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TRE_R95-UsagerTitre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1.2.250.1.213.1.6.1.109 </w:t>
            </w:r>
          </w:p>
          <w:p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TRE_R96-AutreProfDomSanitaire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1.2.250.1.213.1.6.1.110 </w:t>
            </w:r>
          </w:p>
          <w:p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TRE_A02-ProfessionSavFaire-CISIS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1.2.250.1.213.1.1.4.5 </w:t>
            </w:r>
          </w:p>
          <w:p w:rsidR="008C34AB" w:rsidRPr="00573C49" w:rsidRDefault="008C34A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Création shematron/include/jeuxDeValeurs/en-tête/ 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associatedEntity_fr.sch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qui contrôle si la cardinalité de l’élément prefix est [0..1] et si la valeur de author/assignedAuthor/assignedPerson/name/prefix est issue de la nouvelle TRE créée dans le répertoire jeuxDeValeurs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TRE_R81-Civilite.</w:t>
            </w:r>
          </w:p>
          <w:p w:rsidR="008C34AB" w:rsidRPr="00573C49" w:rsidRDefault="00093E71" w:rsidP="008C34AB">
            <w:pPr>
              <w:pStyle w:val="Tableau"/>
              <w:ind w:left="708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</w:t>
            </w:r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t si la cardinalité de l’élément suffix est [0..1] et si la valeur de author/assignedAuthor/assignedPerson/name/suffix est issue de la nouvelle TRE créée dans le répertoire jeuxDeValeurs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TRE_R11-CiviliteExercice.</w:t>
            </w:r>
          </w:p>
          <w:p w:rsidR="008C34AB" w:rsidRPr="00573C49" w:rsidRDefault="008C34A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Création du shematron/include/jeuxDeValeurs/en-tête/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JDV_standardIndustryClassCode.sch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qui fait appel au nouveau shematron/abstract/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abstractStandardIndustryClassCode.sch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qui contrôle si la valeur de assignedEntity/representedOrganization/standardIndustryClassCode/code est issue d’une des 2 nouvelles TRE créées dans le répertoire jeuxDeValeurs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</w:t>
            </w:r>
          </w:p>
          <w:p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TRE_A00-ProducteurDocNonPS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1.2.250.1.213.1.1.4.6</w:t>
            </w:r>
          </w:p>
          <w:p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TRE_A01-CadreExercice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1.2.250.1.213.1.1.4.9</w:t>
            </w:r>
          </w:p>
          <w:p w:rsidR="008C34AB" w:rsidRPr="00573C49" w:rsidRDefault="008C34A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Modification du schematrons\include\jeuxDeValeurs\en-tête/healthcareFacilityCode.sch qui fait au nouveau shematron/abstract/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abstractHealthcareFacilityTypeCode.sch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qui contrôle si la valeur de componentOf/encompassingEncounter/location/healthCareFacility/code est issue de l’un des 2 TRE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TRE_A00-ProducteurDocNonPS (1.2.250.1.213.1.1.4.6)</w:t>
            </w:r>
          </w:p>
          <w:p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TRE_R02-SecteurActivite (1.2.250.1.71.4.2.4)</w:t>
            </w:r>
          </w:p>
          <w:p w:rsidR="008C34AB" w:rsidRPr="00573C49" w:rsidRDefault="008C34A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Modification du schematrons\include/en-tete/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componentOf_fr.sch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pour modifier le contrôle de la cardinalité de l’élément « location »</w:t>
            </w:r>
          </w:p>
          <w:p w:rsidR="008C34AB" w:rsidRPr="00573C49" w:rsidRDefault="008C34A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Modification du schéma 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processable/coreschemas/voc.xsd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pour compléter la liste des valeurs autorisées pour l’élément componentOf/encompassingEncounter/encounterParticipant@typeCode</w:t>
            </w:r>
          </w:p>
          <w:p w:rsidR="008C34AB" w:rsidRPr="00573C49" w:rsidRDefault="008C34AB" w:rsidP="008C34AB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:rsidR="008C34AB" w:rsidRPr="00573C49" w:rsidRDefault="008C34AB" w:rsidP="008C34AB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Modification de la feuille de style suite à publication par HL7 d’un correctif pour corriger une faille de sécurité</w:t>
            </w:r>
            <w:r w:rsidR="00274FD0"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:</w:t>
            </w:r>
          </w:p>
          <w:p w:rsidR="008C34AB" w:rsidRPr="00573C49" w:rsidRDefault="008C34AB" w:rsidP="00642216">
            <w:pPr>
              <w:pStyle w:val="Tableau"/>
              <w:numPr>
                <w:ilvl w:val="0"/>
                <w:numId w:val="20"/>
              </w:numPr>
              <w:rPr>
                <w:rFonts w:asciiTheme="minorHAnsi" w:hAnsiTheme="minorHAnsi" w:cstheme="minorHAnsi"/>
                <w:sz w:val="18"/>
                <w:szCs w:val="18"/>
                <w:lang w:bidi="ar-SA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Les paramètres de sécurité permettaient d’intégrer du contenu tel que des images de fichiers PDF d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être rendus dans une iframe sans « sandbox » active, créant ainsi une vulnérabilité à l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insertion de contenu malveillant.</w:t>
            </w:r>
          </w:p>
          <w:p w:rsidR="008C34AB" w:rsidRPr="00573C49" w:rsidRDefault="008C34AB" w:rsidP="00642216">
            <w:pPr>
              <w:pStyle w:val="Tableau"/>
              <w:numPr>
                <w:ilvl w:val="0"/>
                <w:numId w:val="20"/>
              </w:numPr>
              <w:rPr>
                <w:rFonts w:asciiTheme="minorHAnsi" w:hAnsiTheme="minorHAnsi" w:cstheme="minorHAnsi"/>
                <w:sz w:val="18"/>
                <w:szCs w:val="18"/>
                <w:lang w:bidi="ar-SA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Correction appliquée dans le 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fichier style.xsl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:rsidR="008C34AB" w:rsidRPr="00573C49" w:rsidRDefault="008C34AB" w:rsidP="00642216">
            <w:pPr>
              <w:pStyle w:val="Tableau"/>
              <w:numPr>
                <w:ilvl w:val="1"/>
                <w:numId w:val="20"/>
              </w:numPr>
              <w:ind w:left="1141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Sécuriser une iframe avec l’attribut sandbox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avec ce plugin n’importe quel « iframe » est maintenant bac à sable. « Sandboxed iframes » permet au navigateur de refuser les plugins et un certain nombre d’autres choses qui rendent le rendu plus sûr. Ce plugin limite également ce qui peut être rendu.</w:t>
            </w:r>
          </w:p>
          <w:p w:rsidR="008C34AB" w:rsidRPr="00573C49" w:rsidRDefault="008C34AB" w:rsidP="00642216">
            <w:pPr>
              <w:pStyle w:val="Tableau"/>
              <w:numPr>
                <w:ilvl w:val="1"/>
                <w:numId w:val="20"/>
              </w:numPr>
              <w:ind w:left="1141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 xml:space="preserve">Un nouveau paramètre </w:t>
            </w:r>
            <w:r w:rsidR="00573C49">
              <w:rPr>
                <w:rFonts w:asciiTheme="minorHAnsi" w:hAnsiTheme="minorHAnsi" w:cstheme="minorHAnsi"/>
                <w:sz w:val="18"/>
                <w:szCs w:val="18"/>
              </w:rPr>
              <w:t>«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limit-pdf » a été mis en œuvre. Si l’environnement veut autoriser le rendu pdf, on peut définir ce paramètre en « non ». Ce paramètre est défini par défaut à « non » dans notre feuille de style.</w:t>
            </w:r>
          </w:p>
          <w:p w:rsidR="008C34AB" w:rsidRPr="00573C49" w:rsidRDefault="008C34AB" w:rsidP="00642216">
            <w:pPr>
              <w:pStyle w:val="Tableau"/>
              <w:numPr>
                <w:ilvl w:val="1"/>
                <w:numId w:val="20"/>
              </w:numPr>
              <w:ind w:left="1141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Notez que l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attribut sandbox n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est pas pris en charge avant Internet Explorer 9, donc pour éviter les contenus potentiellement dangereux dans les anciennes versions d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Internet Explorer, un commutateur a été ajouté qui empêche complètement les iframes sous ces versions de navigateur. </w:t>
            </w:r>
          </w:p>
          <w:p w:rsidR="008C34AB" w:rsidRPr="00573C49" w:rsidRDefault="008C34AB" w:rsidP="00642216">
            <w:pPr>
              <w:pStyle w:val="Tableau"/>
              <w:numPr>
                <w:ilvl w:val="1"/>
                <w:numId w:val="20"/>
              </w:numPr>
              <w:ind w:left="1141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Pour en savoir plus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</w:t>
            </w:r>
            <w:hyperlink r:id="rId39" w:history="1">
              <w:r w:rsidRPr="00573C49">
                <w:rPr>
                  <w:rStyle w:val="Lienhypertexte"/>
                  <w:rFonts w:asciiTheme="minorHAnsi" w:hAnsiTheme="minorHAnsi" w:cstheme="minorHAnsi"/>
                  <w:sz w:val="18"/>
                  <w:szCs w:val="18"/>
                </w:rPr>
                <w:t>https://github.com/HL7/cda-core-xsl/releases/tag/v4.0.2-beta10</w:t>
              </w:r>
            </w:hyperlink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.</w:t>
            </w:r>
          </w:p>
          <w:p w:rsidR="00486736" w:rsidRPr="00573C49" w:rsidRDefault="00486736" w:rsidP="00486736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:rsidR="008C34AB" w:rsidRPr="00573C49" w:rsidRDefault="008C34AB" w:rsidP="008C34AB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Autres modifications de la feuille de style</w:t>
            </w:r>
            <w:r w:rsidR="00274FD0"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:</w:t>
            </w:r>
          </w:p>
          <w:p w:rsidR="008C34AB" w:rsidRPr="00573C49" w:rsidRDefault="008C34AB" w:rsidP="00642216">
            <w:pPr>
              <w:pStyle w:val="Tableau"/>
              <w:numPr>
                <w:ilvl w:val="0"/>
                <w:numId w:val="20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Fichier cda_asip.xsl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Ajout de la balise &lt;meta http-equiv=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 »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Content-Type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 »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content=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 »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text/html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; charset=utf-8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 »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/&gt; au niveau de l’élément &lt;head&gt; de la balise &lt;html&gt;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métadonnées placées dans l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entête qui vont permettre de donner au navigateur des informations sur la page web à afficher.</w:t>
            </w:r>
          </w:p>
          <w:p w:rsidR="008C34AB" w:rsidRPr="00573C49" w:rsidRDefault="008C34AB" w:rsidP="00642216">
            <w:pPr>
              <w:pStyle w:val="Tableau"/>
              <w:numPr>
                <w:ilvl w:val="0"/>
                <w:numId w:val="20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Fichiers CDAHeaderToXDM.xsl et cda_asip.xsl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Ajout de la balise &lt;exclude-result-prefixes&gt;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Cette balise permet d’éviter d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émettre des préfixes d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espace de noms dans le document de sortie.</w:t>
            </w:r>
          </w:p>
          <w:p w:rsidR="008C34AB" w:rsidRPr="00573C49" w:rsidRDefault="008C34AB" w:rsidP="00642216">
            <w:pPr>
              <w:pStyle w:val="Tableau"/>
              <w:numPr>
                <w:ilvl w:val="0"/>
                <w:numId w:val="20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Fichiers CDAHeaderToXDM.xsl et cda_asip.xsl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Modification de l’encodage de l’élément &lt;xsl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:output&gt; de 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«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ISO-8859-1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 »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en 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«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UTF-8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 »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(comme dans la feuille de style HL7). L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élément &lt;xsl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:output&gt; contrôle les caractéristiques du document de sortie. Pour fonctionner correctement dans Netscape, cet élément doit être utilisé, avec l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attribut method. À partir de Netscape 7.0, method=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 »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text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 »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fonctionne comme prévu.</w:t>
            </w:r>
          </w:p>
          <w:p w:rsidR="00486736" w:rsidRPr="00573C49" w:rsidRDefault="00486736" w:rsidP="00486736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:rsidR="006455E6" w:rsidRPr="00573C49" w:rsidRDefault="006455E6" w:rsidP="006455E6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Publication en concertation des documents CR de consultation pré-anesthésique et CR d’anesthésie</w:t>
            </w:r>
            <w:r w:rsidR="00BD51D6"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v2020.01</w:t>
            </w:r>
            <w:r w:rsidR="00274FD0"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:</w:t>
            </w:r>
          </w:p>
          <w:p w:rsidR="006455E6" w:rsidRPr="00573C49" w:rsidRDefault="006455E6" w:rsidP="00642216">
            <w:pPr>
              <w:pStyle w:val="Tableau"/>
              <w:numPr>
                <w:ilvl w:val="0"/>
                <w:numId w:val="21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Ajout des exemples CDA</w:t>
            </w:r>
          </w:p>
          <w:p w:rsidR="006455E6" w:rsidRPr="00573C49" w:rsidRDefault="006455E6" w:rsidP="00642216">
            <w:pPr>
              <w:pStyle w:val="Tableau"/>
              <w:numPr>
                <w:ilvl w:val="0"/>
                <w:numId w:val="21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Ajout des schématrons correspondants</w:t>
            </w:r>
          </w:p>
          <w:p w:rsidR="00931A37" w:rsidRPr="00573C49" w:rsidRDefault="00931A37" w:rsidP="00931A37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:rsidR="00931A37" w:rsidRPr="00573C49" w:rsidRDefault="00931A37" w:rsidP="00931A37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Publication en concertation des documents DLU v2021.01</w:t>
            </w:r>
            <w:r w:rsidR="00274FD0"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:</w:t>
            </w:r>
          </w:p>
          <w:p w:rsidR="0049549D" w:rsidRPr="00573C49" w:rsidRDefault="00931A37" w:rsidP="00642216">
            <w:pPr>
              <w:pStyle w:val="Tableau"/>
              <w:numPr>
                <w:ilvl w:val="0"/>
                <w:numId w:val="21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Ajout des exemples CDA</w:t>
            </w:r>
          </w:p>
          <w:p w:rsidR="00931A37" w:rsidRPr="00573C49" w:rsidRDefault="00931A37" w:rsidP="00931A37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:rsidR="0049549D" w:rsidRPr="00573C49" w:rsidRDefault="0049549D" w:rsidP="0049549D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CR-BIO</w:t>
            </w:r>
            <w:r w:rsidR="00274FD0"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 </w:t>
            </w:r>
            <w:r w:rsidR="00680699"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: </w:t>
            </w:r>
          </w:p>
          <w:p w:rsidR="00680699" w:rsidRPr="00573C49" w:rsidRDefault="00680699" w:rsidP="00642216">
            <w:pPr>
              <w:pStyle w:val="Tableau"/>
              <w:numPr>
                <w:ilvl w:val="0"/>
                <w:numId w:val="2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des exemples (ajout des références entre résultats et bloc narratif)</w:t>
            </w:r>
          </w:p>
          <w:p w:rsidR="00680699" w:rsidRPr="00573C49" w:rsidRDefault="00680699" w:rsidP="00642216">
            <w:pPr>
              <w:pStyle w:val="Tableau"/>
              <w:numPr>
                <w:ilvl w:val="0"/>
                <w:numId w:val="2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des schématrons</w:t>
            </w:r>
          </w:p>
          <w:p w:rsidR="008C34AB" w:rsidRPr="00573C49" w:rsidRDefault="008C34AB" w:rsidP="008C34AB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093E71" w:rsidRPr="00B27B8C" w:rsidTr="0052735B">
        <w:tc>
          <w:tcPr>
            <w:tcW w:w="1182" w:type="dxa"/>
            <w:vAlign w:val="center"/>
          </w:tcPr>
          <w:p w:rsidR="00093E71" w:rsidRPr="00573C49" w:rsidRDefault="00093E71" w:rsidP="008C34AB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26/01/2021</w:t>
            </w:r>
          </w:p>
        </w:tc>
        <w:tc>
          <w:tcPr>
            <w:tcW w:w="935" w:type="dxa"/>
            <w:vAlign w:val="center"/>
          </w:tcPr>
          <w:p w:rsidR="00093E71" w:rsidRPr="00573C49" w:rsidRDefault="00093E71" w:rsidP="008C34A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V2.29</w:t>
            </w:r>
          </w:p>
        </w:tc>
        <w:tc>
          <w:tcPr>
            <w:tcW w:w="7689" w:type="dxa"/>
            <w:vAlign w:val="center"/>
          </w:tcPr>
          <w:p w:rsidR="00786FFC" w:rsidRPr="00573C49" w:rsidRDefault="00786FFC" w:rsidP="008C34AB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Modification de tous les exemples CDA</w:t>
            </w:r>
            <w:r w:rsidR="00274FD0"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:</w:t>
            </w:r>
          </w:p>
          <w:p w:rsidR="00786FFC" w:rsidRPr="00573C49" w:rsidRDefault="00786FFC" w:rsidP="00642216">
            <w:pPr>
              <w:pStyle w:val="Tableau"/>
              <w:numPr>
                <w:ilvl w:val="0"/>
                <w:numId w:val="2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Utilisation de la même patiente dans tous les exemples, plus complet en terme de données.</w:t>
            </w:r>
          </w:p>
          <w:p w:rsidR="00093E71" w:rsidRPr="00573C49" w:rsidRDefault="00093E71" w:rsidP="008C34AB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Modification pour volet CSE 2021.01</w:t>
            </w:r>
          </w:p>
          <w:p w:rsidR="00093E71" w:rsidRPr="00573C49" w:rsidRDefault="00093E71" w:rsidP="00642216">
            <w:pPr>
              <w:pStyle w:val="Tableau"/>
              <w:numPr>
                <w:ilvl w:val="0"/>
                <w:numId w:val="2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des documents CDA CS8, CS9 et CS24</w:t>
            </w:r>
          </w:p>
          <w:p w:rsidR="00093E71" w:rsidRPr="00573C49" w:rsidRDefault="00093E71" w:rsidP="00642216">
            <w:pPr>
              <w:pStyle w:val="Tableau"/>
              <w:numPr>
                <w:ilvl w:val="0"/>
                <w:numId w:val="2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des schématrons CI-SIS_CSE_CS8.sch, CI-SIS_CSE_CS9.sch et CI-SIS_CSE_CS24.sch</w:t>
            </w:r>
          </w:p>
          <w:p w:rsidR="00093E71" w:rsidRPr="00573C49" w:rsidRDefault="00093E71" w:rsidP="00093E71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Corrections de</w:t>
            </w:r>
            <w:r w:rsidR="004F0112"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l’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exemples </w:t>
            </w:r>
            <w:r w:rsidR="004F0112"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CR-BIO_v2.0_Electrophorese</w:t>
            </w:r>
            <w:r w:rsidR="00274FD0"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:</w:t>
            </w:r>
          </w:p>
          <w:p w:rsidR="00093E71" w:rsidRPr="00573C49" w:rsidRDefault="00093E71" w:rsidP="00642216">
            <w:pPr>
              <w:pStyle w:val="Tableau"/>
              <w:numPr>
                <w:ilvl w:val="0"/>
                <w:numId w:val="24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de l’entrée FR-Image-illustrative</w:t>
            </w:r>
          </w:p>
          <w:p w:rsidR="00093E71" w:rsidRPr="00573C49" w:rsidRDefault="00093E71" w:rsidP="00642216">
            <w:pPr>
              <w:pStyle w:val="Tableau"/>
              <w:numPr>
                <w:ilvl w:val="0"/>
                <w:numId w:val="24"/>
              </w:numPr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Modification de la structuration de la section Microbiologie</w:t>
            </w:r>
          </w:p>
        </w:tc>
      </w:tr>
      <w:tr w:rsidR="00274FD0" w:rsidRPr="00B27B8C" w:rsidTr="0052735B">
        <w:tc>
          <w:tcPr>
            <w:tcW w:w="1182" w:type="dxa"/>
            <w:vAlign w:val="center"/>
          </w:tcPr>
          <w:p w:rsidR="00274FD0" w:rsidRPr="00573C49" w:rsidRDefault="00D82CE0" w:rsidP="008C34AB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16/03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/2021</w:t>
            </w:r>
          </w:p>
        </w:tc>
        <w:tc>
          <w:tcPr>
            <w:tcW w:w="935" w:type="dxa"/>
            <w:vAlign w:val="center"/>
          </w:tcPr>
          <w:p w:rsidR="00274FD0" w:rsidRPr="00573C49" w:rsidRDefault="00274FD0" w:rsidP="008C34A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V2.30</w:t>
            </w:r>
          </w:p>
        </w:tc>
        <w:tc>
          <w:tcPr>
            <w:tcW w:w="7689" w:type="dxa"/>
            <w:vAlign w:val="center"/>
          </w:tcPr>
          <w:p w:rsidR="00274FD0" w:rsidRPr="00573C49" w:rsidRDefault="00274FD0" w:rsidP="00274FD0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Exemples CDA :</w:t>
            </w:r>
          </w:p>
          <w:p w:rsidR="00274FD0" w:rsidRPr="00573C49" w:rsidRDefault="00274FD0" w:rsidP="00642216">
            <w:pPr>
              <w:pStyle w:val="Tableau"/>
              <w:numPr>
                <w:ilvl w:val="0"/>
                <w:numId w:val="26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Exemples CSE-CS8, CSE-CS9 et CSE-CS24</w:t>
            </w:r>
            <w:r w:rsidR="007559D1">
              <w:rPr>
                <w:rFonts w:asciiTheme="minorHAnsi" w:hAnsiTheme="minorHAnsi" w:cstheme="minorHAnsi"/>
                <w:sz w:val="18"/>
                <w:szCs w:val="18"/>
              </w:rPr>
              <w:t xml:space="preserve"> mis à jour pour nouvelle version 2021.01</w:t>
            </w:r>
            <w:r w:rsidR="00D82CE0">
              <w:rPr>
                <w:rFonts w:asciiTheme="minorHAnsi" w:hAnsiTheme="minorHAnsi" w:cstheme="minorHAnsi"/>
                <w:sz w:val="18"/>
                <w:szCs w:val="18"/>
              </w:rPr>
              <w:t>_20210308</w:t>
            </w:r>
          </w:p>
          <w:p w:rsidR="00274FD0" w:rsidRDefault="007559D1" w:rsidP="00642216">
            <w:pPr>
              <w:pStyle w:val="Tableau"/>
              <w:numPr>
                <w:ilvl w:val="0"/>
                <w:numId w:val="26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Suppression des exemples DLU_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1.2 suite à publication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DLU_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2021.01</w:t>
            </w:r>
          </w:p>
          <w:p w:rsidR="005651EB" w:rsidRDefault="005651EB" w:rsidP="00642216">
            <w:pPr>
              <w:pStyle w:val="Tableau"/>
              <w:numPr>
                <w:ilvl w:val="0"/>
                <w:numId w:val="26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Mise à jour des noms des schématrons</w:t>
            </w:r>
            <w:r w:rsidR="007559D1">
              <w:rPr>
                <w:rFonts w:asciiTheme="minorHAnsi" w:hAnsiTheme="minorHAnsi" w:cstheme="minorHAnsi"/>
                <w:sz w:val="18"/>
                <w:szCs w:val="18"/>
              </w:rPr>
              <w:t xml:space="preserve"> dans tous les exemples</w:t>
            </w:r>
          </w:p>
          <w:p w:rsidR="00D82CE0" w:rsidRDefault="00D82CE0" w:rsidP="00D82CE0">
            <w:pPr>
              <w:pStyle w:val="Tableau"/>
              <w:numPr>
                <w:ilvl w:val="0"/>
                <w:numId w:val="26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Mise à jour de l’exemple SDM-MR_2020.02 (pour</w:t>
            </w:r>
            <w:r w:rsidR="00DA0F6D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D82CE0">
              <w:rPr>
                <w:rFonts w:asciiTheme="minorHAnsi" w:hAnsiTheme="minorHAnsi" w:cstheme="minorHAnsi"/>
                <w:sz w:val="18"/>
                <w:szCs w:val="18"/>
              </w:rPr>
              <w:t>remplacer le libellé « Techniques sur lesquelles repose le diagnostic » par « Précision de(s) technique(s) génétique(s) utilisée(s) »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)</w:t>
            </w:r>
          </w:p>
          <w:p w:rsidR="00D82CE0" w:rsidRPr="00573C49" w:rsidRDefault="00D82CE0" w:rsidP="00642216">
            <w:pPr>
              <w:pStyle w:val="Tableau"/>
              <w:numPr>
                <w:ilvl w:val="0"/>
                <w:numId w:val="26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Mise à jour de l’exemple CDA VAC_3.1</w:t>
            </w:r>
          </w:p>
          <w:p w:rsidR="00274FD0" w:rsidRPr="00573C49" w:rsidRDefault="00274FD0" w:rsidP="00274FD0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jeuxDeValeurs :</w:t>
            </w:r>
          </w:p>
          <w:p w:rsidR="00274FD0" w:rsidRPr="00573C49" w:rsidRDefault="0085393D" w:rsidP="00642216">
            <w:pPr>
              <w:pStyle w:val="Tableau"/>
              <w:numPr>
                <w:ilvl w:val="0"/>
                <w:numId w:val="2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des JDV JDV_TypeGarde-CISIS, JDV_EvenementsAccouchement-CISIS, JDV_AntecedentsObstetricaux-CISIS et JDV_Addictions-CISIS</w:t>
            </w:r>
          </w:p>
          <w:p w:rsidR="0085393D" w:rsidRPr="00573C49" w:rsidRDefault="00441E44" w:rsidP="0085393D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Schématrons</w:t>
            </w:r>
            <w:r w:rsidR="005651E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:</w:t>
            </w:r>
          </w:p>
          <w:p w:rsidR="00441E44" w:rsidRDefault="00441E44" w:rsidP="005651EB">
            <w:pPr>
              <w:pStyle w:val="Tableau"/>
              <w:numPr>
                <w:ilvl w:val="0"/>
                <w:numId w:val="2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Séparation des sous-schématrons par type de documents (schematrons\include\specificationsVolets et sous-répertoires schematrons\include\jeuxDeValeurs)</w:t>
            </w:r>
            <w:r w:rsidR="005651EB">
              <w:rPr>
                <w:rFonts w:asciiTheme="minorHAnsi" w:hAnsiTheme="minorHAnsi" w:cstheme="minorHAnsi"/>
                <w:sz w:val="18"/>
                <w:szCs w:val="18"/>
              </w:rPr>
              <w:t xml:space="preserve">.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Schématrons de documents impactés :</w:t>
            </w:r>
            <w:r w:rsidR="00841AF9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CSE, TLM, D2LM, LDL, DLU</w:t>
            </w:r>
          </w:p>
          <w:p w:rsidR="007559D1" w:rsidRDefault="005651EB" w:rsidP="007559D1">
            <w:pPr>
              <w:pStyle w:val="Tableau"/>
              <w:numPr>
                <w:ilvl w:val="0"/>
                <w:numId w:val="2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 xml:space="preserve">Modification des noms des schématrons/profils : </w:t>
            </w:r>
            <w:r w:rsidRPr="005651EB">
              <w:rPr>
                <w:rFonts w:asciiTheme="minorHAnsi" w:hAnsiTheme="minorHAnsi" w:cstheme="minorHAnsi"/>
                <w:sz w:val="18"/>
                <w:szCs w:val="18"/>
              </w:rPr>
              <w:t>CI-SIS_Modeles_ANS.sch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et </w:t>
            </w:r>
            <w:r w:rsidRPr="005651EB">
              <w:rPr>
                <w:rFonts w:asciiTheme="minorHAnsi" w:hAnsiTheme="minorHAnsi" w:cstheme="minorHAnsi"/>
                <w:sz w:val="18"/>
                <w:szCs w:val="18"/>
              </w:rPr>
              <w:t>CI-SIS_ModelesDeContenusCDA.sch</w:t>
            </w:r>
          </w:p>
          <w:p w:rsidR="007559D1" w:rsidRPr="007559D1" w:rsidRDefault="007559D1" w:rsidP="007559D1">
            <w:pPr>
              <w:pStyle w:val="Tableau"/>
              <w:numPr>
                <w:ilvl w:val="0"/>
                <w:numId w:val="2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Modification de </w:t>
            </w:r>
            <w:r w:rsidRPr="007559D1">
              <w:rPr>
                <w:rFonts w:asciiTheme="minorHAnsi" w:hAnsiTheme="minorHAnsi" w:cstheme="minorHAnsi"/>
                <w:sz w:val="18"/>
                <w:szCs w:val="18"/>
              </w:rPr>
              <w:t>compilverif.bat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et </w:t>
            </w:r>
            <w:r w:rsidRPr="007559D1">
              <w:rPr>
                <w:rFonts w:asciiTheme="minorHAnsi" w:hAnsiTheme="minorHAnsi" w:cstheme="minorHAnsi"/>
                <w:sz w:val="18"/>
                <w:szCs w:val="18"/>
              </w:rPr>
              <w:t>compilverif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SDMMR</w:t>
            </w:r>
            <w:r w:rsidRPr="007559D1">
              <w:rPr>
                <w:rFonts w:asciiTheme="minorHAnsi" w:hAnsiTheme="minorHAnsi" w:cstheme="minorHAnsi"/>
                <w:sz w:val="18"/>
                <w:szCs w:val="18"/>
              </w:rPr>
              <w:t>.bat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(suite au renommage des schématrons </w:t>
            </w:r>
            <w:r w:rsidRPr="005651EB">
              <w:rPr>
                <w:rFonts w:asciiTheme="minorHAnsi" w:hAnsiTheme="minorHAnsi" w:cstheme="minorHAnsi"/>
                <w:sz w:val="18"/>
                <w:szCs w:val="18"/>
              </w:rPr>
              <w:t>CI-SIS_Modeles_ANS.sch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et </w:t>
            </w:r>
            <w:r w:rsidRPr="005651EB">
              <w:rPr>
                <w:rFonts w:asciiTheme="minorHAnsi" w:hAnsiTheme="minorHAnsi" w:cstheme="minorHAnsi"/>
                <w:sz w:val="18"/>
                <w:szCs w:val="18"/>
              </w:rPr>
              <w:t>CI-SIS_ModelesDeContenusCDA.sch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)</w:t>
            </w:r>
          </w:p>
        </w:tc>
      </w:tr>
      <w:tr w:rsidR="000562F3" w:rsidRPr="00B27B8C" w:rsidTr="0052735B">
        <w:tc>
          <w:tcPr>
            <w:tcW w:w="1182" w:type="dxa"/>
            <w:vAlign w:val="center"/>
          </w:tcPr>
          <w:p w:rsidR="000562F3" w:rsidRDefault="0090517E" w:rsidP="00177EB0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1</w:t>
            </w:r>
            <w:r w:rsidR="00177EB0">
              <w:rPr>
                <w:rFonts w:asciiTheme="minorHAnsi" w:hAnsiTheme="minorHAnsi" w:cstheme="minorHAnsi"/>
                <w:sz w:val="18"/>
                <w:szCs w:val="18"/>
              </w:rPr>
              <w:t>2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/05/2021</w:t>
            </w:r>
          </w:p>
        </w:tc>
        <w:tc>
          <w:tcPr>
            <w:tcW w:w="935" w:type="dxa"/>
            <w:vAlign w:val="center"/>
          </w:tcPr>
          <w:p w:rsidR="000562F3" w:rsidRPr="00573C49" w:rsidRDefault="000562F3" w:rsidP="008C34A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V2.31</w:t>
            </w:r>
          </w:p>
        </w:tc>
        <w:tc>
          <w:tcPr>
            <w:tcW w:w="7689" w:type="dxa"/>
            <w:vAlign w:val="center"/>
          </w:tcPr>
          <w:p w:rsidR="000562F3" w:rsidRPr="00573C49" w:rsidRDefault="000562F3" w:rsidP="000562F3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Exemples CDA</w:t>
            </w:r>
            <w:r w:rsidR="00177EB0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mis à jour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:rsidR="00177EB0" w:rsidRPr="00177EB0" w:rsidRDefault="000562F3" w:rsidP="00177EB0">
            <w:pPr>
              <w:pStyle w:val="Tableau"/>
              <w:numPr>
                <w:ilvl w:val="0"/>
                <w:numId w:val="30"/>
              </w:numPr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0562F3">
              <w:rPr>
                <w:rFonts w:asciiTheme="minorHAnsi" w:hAnsiTheme="minorHAnsi" w:cstheme="minorHAnsi"/>
                <w:sz w:val="18"/>
                <w:szCs w:val="18"/>
              </w:rPr>
              <w:t xml:space="preserve">AVC-AUNV_2.2.xml </w:t>
            </w:r>
            <w:r w:rsidR="00177EB0">
              <w:rPr>
                <w:rFonts w:asciiTheme="minorHAnsi" w:hAnsiTheme="minorHAnsi" w:cstheme="minorHAnsi"/>
                <w:sz w:val="18"/>
                <w:szCs w:val="18"/>
              </w:rPr>
              <w:t>(suite à</w:t>
            </w:r>
            <w:r w:rsidRPr="000562F3">
              <w:rPr>
                <w:rFonts w:asciiTheme="minorHAnsi" w:hAnsiTheme="minorHAnsi" w:cstheme="minorHAnsi"/>
                <w:sz w:val="18"/>
                <w:szCs w:val="18"/>
              </w:rPr>
              <w:t xml:space="preserve"> la mise à jour du JDV_Lateralite</w:t>
            </w:r>
            <w:r w:rsidR="00177EB0">
              <w:rPr>
                <w:rFonts w:asciiTheme="minorHAnsi" w:hAnsiTheme="minorHAnsi" w:cstheme="minorHAnsi"/>
                <w:sz w:val="18"/>
                <w:szCs w:val="18"/>
              </w:rPr>
              <w:t>-CISIS)</w:t>
            </w:r>
          </w:p>
          <w:p w:rsidR="00177EB0" w:rsidRPr="0000288F" w:rsidRDefault="00177EB0" w:rsidP="00177EB0">
            <w:pPr>
              <w:pStyle w:val="Tableau"/>
              <w:numPr>
                <w:ilvl w:val="0"/>
                <w:numId w:val="30"/>
              </w:numPr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00288F">
              <w:rPr>
                <w:rFonts w:asciiTheme="minorHAnsi" w:hAnsiTheme="minorHAnsi" w:cstheme="minorHAnsi"/>
                <w:sz w:val="18"/>
                <w:szCs w:val="18"/>
              </w:rPr>
              <w:t>LDL-EES_2020.01.xml</w:t>
            </w:r>
          </w:p>
          <w:p w:rsidR="00177EB0" w:rsidRDefault="00177EB0" w:rsidP="00177EB0">
            <w:pPr>
              <w:pStyle w:val="Tableau"/>
              <w:numPr>
                <w:ilvl w:val="0"/>
                <w:numId w:val="2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00288F">
              <w:rPr>
                <w:rFonts w:asciiTheme="minorHAnsi" w:hAnsiTheme="minorHAnsi" w:cstheme="minorHAnsi"/>
                <w:sz w:val="18"/>
                <w:szCs w:val="18"/>
              </w:rPr>
              <w:t>LDL-SES_2020.01.xml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</w:p>
          <w:p w:rsidR="00177EB0" w:rsidRDefault="00177EB0" w:rsidP="00177EB0">
            <w:pPr>
              <w:pStyle w:val="Tableau"/>
              <w:numPr>
                <w:ilvl w:val="0"/>
                <w:numId w:val="2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00288F">
              <w:rPr>
                <w:rFonts w:asciiTheme="minorHAnsi" w:hAnsiTheme="minorHAnsi" w:cstheme="minorHAnsi"/>
                <w:sz w:val="18"/>
                <w:szCs w:val="18"/>
              </w:rPr>
              <w:t>CR-BIO_2.0_Auto-Presentable.xml</w:t>
            </w:r>
            <w:r w:rsidR="00952C4A">
              <w:rPr>
                <w:rFonts w:asciiTheme="minorHAnsi" w:hAnsiTheme="minorHAnsi" w:cstheme="minorHAnsi"/>
                <w:sz w:val="18"/>
                <w:szCs w:val="18"/>
              </w:rPr>
              <w:t xml:space="preserve"> (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modification de la feuille de style</w:t>
            </w:r>
            <w:r w:rsidR="00952C4A">
              <w:rPr>
                <w:rFonts w:asciiTheme="minorHAnsi" w:hAnsiTheme="minorHAnsi" w:cstheme="minorHAnsi"/>
                <w:sz w:val="18"/>
                <w:szCs w:val="18"/>
              </w:rPr>
              <w:t>)</w:t>
            </w:r>
          </w:p>
          <w:p w:rsidR="00177EB0" w:rsidRDefault="00177EB0" w:rsidP="00177EB0">
            <w:pPr>
              <w:pStyle w:val="Tableau"/>
              <w:numPr>
                <w:ilvl w:val="0"/>
                <w:numId w:val="2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177EB0">
              <w:rPr>
                <w:rFonts w:asciiTheme="minorHAnsi" w:hAnsiTheme="minorHAnsi" w:cstheme="minorHAnsi"/>
                <w:sz w:val="18"/>
                <w:szCs w:val="18"/>
              </w:rPr>
              <w:t>VAC_3.1.xml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(correction du templateId du document)</w:t>
            </w:r>
          </w:p>
          <w:p w:rsidR="00177EB0" w:rsidRDefault="00177EB0" w:rsidP="00177EB0">
            <w:pPr>
              <w:pStyle w:val="Tableau"/>
              <w:numPr>
                <w:ilvl w:val="0"/>
                <w:numId w:val="2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0F7978">
              <w:rPr>
                <w:rFonts w:asciiTheme="minorHAnsi" w:hAnsiTheme="minorHAnsi" w:cstheme="minorHAnsi"/>
                <w:sz w:val="18"/>
                <w:szCs w:val="18"/>
              </w:rPr>
              <w:t>VSM_1.4.xml</w:t>
            </w:r>
          </w:p>
          <w:p w:rsidR="00177EB0" w:rsidRPr="0000288F" w:rsidRDefault="00177EB0" w:rsidP="00177EB0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:rsidR="00177EB0" w:rsidRPr="00177EB0" w:rsidRDefault="00177EB0" w:rsidP="00946EF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177EB0">
              <w:rPr>
                <w:rFonts w:asciiTheme="minorHAnsi" w:hAnsiTheme="minorHAnsi" w:cstheme="minorHAnsi"/>
                <w:b/>
                <w:sz w:val="18"/>
                <w:szCs w:val="18"/>
              </w:rPr>
              <w:t>Exemples CDA (nouveaux exemples</w:t>
            </w:r>
            <w:r w:rsidR="00952C4A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suite à publication en concertation du CR-BIO_2021.01</w:t>
            </w:r>
            <w:r w:rsidRPr="00177EB0">
              <w:rPr>
                <w:rFonts w:asciiTheme="minorHAnsi" w:hAnsiTheme="minorHAnsi" w:cstheme="minorHAnsi"/>
                <w:b/>
                <w:sz w:val="18"/>
                <w:szCs w:val="18"/>
              </w:rPr>
              <w:t>) :</w:t>
            </w:r>
          </w:p>
          <w:p w:rsidR="00952C4A" w:rsidRPr="0000288F" w:rsidRDefault="00952C4A" w:rsidP="00952C4A">
            <w:pPr>
              <w:pStyle w:val="Tableau"/>
              <w:numPr>
                <w:ilvl w:val="0"/>
                <w:numId w:val="2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2C4A">
              <w:rPr>
                <w:rFonts w:asciiTheme="minorHAnsi" w:hAnsiTheme="minorHAnsi" w:cstheme="minorHAnsi"/>
                <w:sz w:val="18"/>
                <w:szCs w:val="18"/>
              </w:rPr>
              <w:t>CR-BIO_2021.01_Auto-Presentable.xml</w:t>
            </w:r>
            <w:r w:rsidRPr="0000288F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</w:p>
          <w:p w:rsidR="00952C4A" w:rsidRDefault="00952C4A" w:rsidP="00952C4A">
            <w:pPr>
              <w:pStyle w:val="Tableau"/>
              <w:numPr>
                <w:ilvl w:val="0"/>
                <w:numId w:val="2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00288F">
              <w:rPr>
                <w:rFonts w:asciiTheme="minorHAnsi" w:hAnsiTheme="minorHAnsi" w:cstheme="minorHAnsi"/>
                <w:sz w:val="18"/>
                <w:szCs w:val="18"/>
              </w:rPr>
              <w:t>CR-BIO_2021.01_Auto-Presentable_avec-image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.xml : nouvel exemple CR-BIO autoprésentable avec image et PDF.</w:t>
            </w:r>
          </w:p>
          <w:p w:rsidR="00177EB0" w:rsidRDefault="00177EB0" w:rsidP="00952C4A">
            <w:pPr>
              <w:pStyle w:val="Tableau"/>
              <w:numPr>
                <w:ilvl w:val="0"/>
                <w:numId w:val="2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00288F">
              <w:rPr>
                <w:rFonts w:asciiTheme="minorHAnsi" w:hAnsiTheme="minorHAnsi" w:cstheme="minorHAnsi"/>
                <w:sz w:val="18"/>
                <w:szCs w:val="18"/>
              </w:rPr>
              <w:t>CR-BIO_2021.01_CDA-R2-Niveau-1.xml</w:t>
            </w:r>
          </w:p>
          <w:p w:rsidR="00952C4A" w:rsidRDefault="00952C4A" w:rsidP="00952C4A">
            <w:pPr>
              <w:pStyle w:val="Tableau"/>
              <w:numPr>
                <w:ilvl w:val="0"/>
                <w:numId w:val="2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2C4A">
              <w:rPr>
                <w:rFonts w:asciiTheme="minorHAnsi" w:hAnsiTheme="minorHAnsi" w:cstheme="minorHAnsi"/>
                <w:sz w:val="18"/>
                <w:szCs w:val="18"/>
              </w:rPr>
              <w:t>CR-BIO_2021.01_Chikungunya.xml</w:t>
            </w:r>
          </w:p>
          <w:p w:rsidR="00952C4A" w:rsidRDefault="00952C4A" w:rsidP="00952C4A">
            <w:pPr>
              <w:pStyle w:val="Tableau"/>
              <w:numPr>
                <w:ilvl w:val="0"/>
                <w:numId w:val="2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2C4A">
              <w:rPr>
                <w:rFonts w:asciiTheme="minorHAnsi" w:hAnsiTheme="minorHAnsi" w:cstheme="minorHAnsi"/>
                <w:sz w:val="18"/>
                <w:szCs w:val="18"/>
              </w:rPr>
              <w:t>CR-BIO_2021.01_Electrophorese.xml</w:t>
            </w:r>
          </w:p>
          <w:p w:rsidR="00177EB0" w:rsidRDefault="00177EB0" w:rsidP="00177EB0">
            <w:pPr>
              <w:pStyle w:val="Tableau"/>
              <w:numPr>
                <w:ilvl w:val="0"/>
                <w:numId w:val="2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177EB0">
              <w:rPr>
                <w:rFonts w:asciiTheme="minorHAnsi" w:hAnsiTheme="minorHAnsi" w:cstheme="minorHAnsi"/>
                <w:sz w:val="18"/>
                <w:szCs w:val="18"/>
              </w:rPr>
              <w:t>CR-BIO_2021.01_PDF.xml</w:t>
            </w:r>
          </w:p>
          <w:p w:rsidR="00952C4A" w:rsidRPr="0000288F" w:rsidRDefault="00952C4A" w:rsidP="00952C4A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:rsidR="00952C4A" w:rsidRPr="00177EB0" w:rsidRDefault="00952C4A" w:rsidP="00952C4A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177EB0">
              <w:rPr>
                <w:rFonts w:asciiTheme="minorHAnsi" w:hAnsiTheme="minorHAnsi" w:cstheme="minorHAnsi"/>
                <w:b/>
                <w:sz w:val="18"/>
                <w:szCs w:val="18"/>
              </w:rPr>
              <w:t>Exemples CDA (nouveaux exemples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suite à publication en concertation du CR-GM_2021.01</w:t>
            </w:r>
            <w:r w:rsidRPr="00177EB0">
              <w:rPr>
                <w:rFonts w:asciiTheme="minorHAnsi" w:hAnsiTheme="minorHAnsi" w:cstheme="minorHAnsi"/>
                <w:b/>
                <w:sz w:val="18"/>
                <w:szCs w:val="18"/>
              </w:rPr>
              <w:t>) :</w:t>
            </w:r>
          </w:p>
          <w:p w:rsidR="00177EB0" w:rsidRDefault="00177EB0" w:rsidP="00177EB0">
            <w:pPr>
              <w:pStyle w:val="Tableau"/>
              <w:numPr>
                <w:ilvl w:val="0"/>
                <w:numId w:val="2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00288F">
              <w:rPr>
                <w:rFonts w:asciiTheme="minorHAnsi" w:hAnsiTheme="minorHAnsi" w:cstheme="minorHAnsi"/>
                <w:sz w:val="18"/>
                <w:szCs w:val="18"/>
              </w:rPr>
              <w:t>CANCER-CR-GM_202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1</w:t>
            </w:r>
            <w:r w:rsidRPr="0000288F">
              <w:rPr>
                <w:rFonts w:asciiTheme="minorHAnsi" w:hAnsiTheme="minorHAnsi" w:cstheme="minorHAnsi"/>
                <w:sz w:val="18"/>
                <w:szCs w:val="18"/>
              </w:rPr>
              <w:t>.01_AnalyseNonRealisee.xml</w:t>
            </w:r>
          </w:p>
          <w:p w:rsidR="00177EB0" w:rsidRDefault="00177EB0" w:rsidP="00177EB0">
            <w:pPr>
              <w:pStyle w:val="Tableau"/>
              <w:numPr>
                <w:ilvl w:val="0"/>
                <w:numId w:val="2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CANCER-CR-GM_2021</w:t>
            </w:r>
            <w:r w:rsidRPr="0000288F">
              <w:rPr>
                <w:rFonts w:asciiTheme="minorHAnsi" w:hAnsiTheme="minorHAnsi" w:cstheme="minorHAnsi"/>
                <w:sz w:val="18"/>
                <w:szCs w:val="18"/>
              </w:rPr>
              <w:t>.01_AnalyseRealisee.xml</w:t>
            </w:r>
          </w:p>
          <w:p w:rsidR="00177EB0" w:rsidRDefault="00177EB0" w:rsidP="00946EF5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:rsidR="00946EF5" w:rsidRPr="00946EF5" w:rsidRDefault="00946EF5" w:rsidP="00946EF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946EF5">
              <w:rPr>
                <w:rFonts w:asciiTheme="minorHAnsi" w:hAnsiTheme="minorHAnsi" w:cstheme="minorHAnsi"/>
                <w:b/>
                <w:sz w:val="18"/>
                <w:szCs w:val="18"/>
              </w:rPr>
              <w:t>Sch</w:t>
            </w:r>
            <w:r w:rsidR="00952C4A">
              <w:rPr>
                <w:rFonts w:asciiTheme="minorHAnsi" w:hAnsiTheme="minorHAnsi" w:cstheme="minorHAnsi"/>
                <w:b/>
                <w:sz w:val="18"/>
                <w:szCs w:val="18"/>
              </w:rPr>
              <w:t>é</w:t>
            </w:r>
            <w:r w:rsidRPr="00946EF5">
              <w:rPr>
                <w:rFonts w:asciiTheme="minorHAnsi" w:hAnsiTheme="minorHAnsi" w:cstheme="minorHAnsi"/>
                <w:b/>
                <w:sz w:val="18"/>
                <w:szCs w:val="18"/>
              </w:rPr>
              <w:t>matrons :</w:t>
            </w:r>
          </w:p>
          <w:p w:rsidR="00946EF5" w:rsidRDefault="00946EF5" w:rsidP="00177EB0">
            <w:pPr>
              <w:pStyle w:val="Tableau"/>
              <w:numPr>
                <w:ilvl w:val="0"/>
                <w:numId w:val="31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Mise à jour du sch</w:t>
            </w:r>
            <w:r w:rsidR="00952C4A">
              <w:rPr>
                <w:rFonts w:asciiTheme="minorHAnsi" w:hAnsiTheme="minorHAnsi" w:cstheme="minorHAnsi"/>
                <w:sz w:val="18"/>
                <w:szCs w:val="18"/>
              </w:rPr>
              <w:t>é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matron IHE.sch pour corriger une erreur d’appel</w:t>
            </w:r>
          </w:p>
          <w:p w:rsidR="00946EF5" w:rsidRDefault="00946EF5" w:rsidP="00177EB0">
            <w:pPr>
              <w:pStyle w:val="Tableau"/>
              <w:numPr>
                <w:ilvl w:val="0"/>
                <w:numId w:val="31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Mise à jour du sch</w:t>
            </w:r>
            <w:r w:rsidR="00952C4A">
              <w:rPr>
                <w:rFonts w:asciiTheme="minorHAnsi" w:hAnsiTheme="minorHAnsi" w:cstheme="minorHAnsi"/>
                <w:sz w:val="18"/>
                <w:szCs w:val="18"/>
              </w:rPr>
              <w:t>é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matron du recordTarget suite à la mise en place de l’INS</w:t>
            </w:r>
          </w:p>
          <w:p w:rsidR="00177EB0" w:rsidRDefault="00177EB0" w:rsidP="00177EB0">
            <w:pPr>
              <w:pStyle w:val="Tableau"/>
              <w:numPr>
                <w:ilvl w:val="0"/>
                <w:numId w:val="31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Ajout du sch</w:t>
            </w:r>
            <w:r w:rsidR="00952C4A">
              <w:rPr>
                <w:rFonts w:asciiTheme="minorHAnsi" w:hAnsiTheme="minorHAnsi" w:cstheme="minorHAnsi"/>
                <w:sz w:val="18"/>
                <w:szCs w:val="18"/>
              </w:rPr>
              <w:t>é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matron pour tester l’interpretationCode dans les exemples de CR-BIO_2021.01</w:t>
            </w:r>
          </w:p>
          <w:p w:rsidR="00177EB0" w:rsidRDefault="00177EB0" w:rsidP="00946EF5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:rsidR="00177EB0" w:rsidRPr="00573C49" w:rsidRDefault="00177EB0" w:rsidP="00177EB0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F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euille de style :</w:t>
            </w:r>
          </w:p>
          <w:p w:rsidR="00177EB0" w:rsidRPr="00E11EC9" w:rsidRDefault="00177EB0" w:rsidP="00177EB0">
            <w:pPr>
              <w:pStyle w:val="Tableau"/>
              <w:numPr>
                <w:ilvl w:val="0"/>
                <w:numId w:val="29"/>
              </w:numPr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Fichier 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style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.xsl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 :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Modification pour permettre l’affichage par Firefox d’un PDF dans une section / entrée directement (à la place d’un lien).</w:t>
            </w:r>
          </w:p>
          <w:p w:rsidR="00177EB0" w:rsidRPr="00E11EC9" w:rsidRDefault="00177EB0" w:rsidP="00177EB0">
            <w:pPr>
              <w:pStyle w:val="Tableau"/>
              <w:numPr>
                <w:ilvl w:val="0"/>
                <w:numId w:val="29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Ficher </w:t>
            </w:r>
            <w:r w:rsidRPr="00E11EC9">
              <w:rPr>
                <w:rFonts w:asciiTheme="minorHAnsi" w:hAnsiTheme="minorHAnsi" w:cstheme="minorHAnsi"/>
                <w:b/>
                <w:sz w:val="18"/>
                <w:szCs w:val="18"/>
              </w:rPr>
              <w:t>utility.xsl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 : </w:t>
            </w:r>
            <w:r w:rsidRPr="00E11EC9">
              <w:rPr>
                <w:rFonts w:asciiTheme="minorHAnsi" w:hAnsiTheme="minorHAnsi" w:cstheme="minorHAnsi"/>
                <w:sz w:val="18"/>
                <w:szCs w:val="18"/>
              </w:rPr>
              <w:t>Modification pour l’affichage des données patient dans l’entête pour tenir compte des nouvelles spécifications de l’INS.</w:t>
            </w:r>
          </w:p>
          <w:p w:rsidR="00177EB0" w:rsidRPr="00E11EC9" w:rsidRDefault="00177EB0" w:rsidP="00177EB0">
            <w:pPr>
              <w:pStyle w:val="Tableau"/>
              <w:numPr>
                <w:ilvl w:val="0"/>
                <w:numId w:val="29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Fichier </w:t>
            </w:r>
            <w:r w:rsidRPr="00E11EC9">
              <w:rPr>
                <w:rFonts w:asciiTheme="minorHAnsi" w:hAnsiTheme="minorHAnsi" w:cstheme="minorHAnsi"/>
                <w:b/>
                <w:sz w:val="18"/>
                <w:szCs w:val="18"/>
              </w:rPr>
              <w:t>headers.xsl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 : </w:t>
            </w:r>
            <w:r w:rsidRPr="00E11EC9">
              <w:rPr>
                <w:rFonts w:asciiTheme="minorHAnsi" w:hAnsiTheme="minorHAnsi" w:cstheme="minorHAnsi"/>
                <w:sz w:val="18"/>
                <w:szCs w:val="18"/>
              </w:rPr>
              <w:t xml:space="preserve">Modification pour des données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PS et ES</w:t>
            </w:r>
            <w:r w:rsidRPr="00E11EC9">
              <w:rPr>
                <w:rFonts w:asciiTheme="minorHAnsi" w:hAnsiTheme="minorHAnsi" w:cstheme="minorHAnsi"/>
                <w:sz w:val="18"/>
                <w:szCs w:val="18"/>
              </w:rPr>
              <w:t xml:space="preserve"> dans l’entête pour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déplier/plier ces données pour voir plus ou moins de détails</w:t>
            </w:r>
            <w:r w:rsidRPr="00E11EC9">
              <w:rPr>
                <w:rFonts w:asciiTheme="minorHAnsi" w:hAnsiTheme="minorHAnsi" w:cstheme="minorHAnsi"/>
                <w:sz w:val="18"/>
                <w:szCs w:val="18"/>
              </w:rPr>
              <w:t>.</w:t>
            </w:r>
          </w:p>
          <w:p w:rsidR="00177EB0" w:rsidRPr="000562F3" w:rsidRDefault="00177EB0" w:rsidP="00946EF5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246C05" w:rsidRPr="00B27B8C" w:rsidTr="0052735B">
        <w:tc>
          <w:tcPr>
            <w:tcW w:w="1182" w:type="dxa"/>
            <w:vAlign w:val="center"/>
          </w:tcPr>
          <w:p w:rsidR="00246C05" w:rsidRDefault="00246C05" w:rsidP="00177EB0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09/06/2021</w:t>
            </w:r>
          </w:p>
        </w:tc>
        <w:tc>
          <w:tcPr>
            <w:tcW w:w="935" w:type="dxa"/>
            <w:vAlign w:val="center"/>
          </w:tcPr>
          <w:p w:rsidR="00246C05" w:rsidRDefault="00246C05" w:rsidP="008C34A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V2.32</w:t>
            </w:r>
          </w:p>
        </w:tc>
        <w:tc>
          <w:tcPr>
            <w:tcW w:w="7689" w:type="dxa"/>
            <w:vAlign w:val="center"/>
          </w:tcPr>
          <w:p w:rsidR="00246C05" w:rsidRPr="00573C49" w:rsidRDefault="00246C05" w:rsidP="00246C0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Exemples CDA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mis à jour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:rsidR="00246C05" w:rsidRPr="00246C05" w:rsidRDefault="00246C05" w:rsidP="00246C05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/>
                <w:sz w:val="16"/>
                <w:szCs w:val="16"/>
              </w:rPr>
            </w:pPr>
            <w:r w:rsidRPr="00246C05">
              <w:rPr>
                <w:rFonts w:asciiTheme="minorHAnsi" w:hAnsiTheme="minorHAnsi"/>
                <w:sz w:val="16"/>
                <w:szCs w:val="16"/>
              </w:rPr>
              <w:t>ANEST-CR-ANEST_2021.01.xml</w:t>
            </w:r>
            <w:r w:rsidRPr="00246C05">
              <w:rPr>
                <w:rFonts w:asciiTheme="minorHAnsi" w:hAnsiTheme="minorHAnsi"/>
                <w:sz w:val="16"/>
                <w:szCs w:val="16"/>
              </w:rPr>
              <w:tab/>
              <w:t>(suite à la publication des spécifications 2021.01)</w:t>
            </w:r>
          </w:p>
          <w:p w:rsidR="00246C05" w:rsidRPr="00246C05" w:rsidRDefault="00246C05" w:rsidP="00246C05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246C05">
              <w:rPr>
                <w:rFonts w:asciiTheme="minorHAnsi" w:hAnsiTheme="minorHAnsi"/>
                <w:sz w:val="16"/>
                <w:szCs w:val="16"/>
              </w:rPr>
              <w:t>ANEST-CR-CPA_2021.01.xml</w:t>
            </w:r>
            <w:r w:rsidRPr="00246C05">
              <w:rPr>
                <w:rFonts w:asciiTheme="minorHAnsi" w:hAnsiTheme="minorHAnsi"/>
                <w:sz w:val="16"/>
                <w:szCs w:val="16"/>
              </w:rPr>
              <w:tab/>
              <w:t>(suite à la publication des spécifications 2021.01)</w:t>
            </w:r>
          </w:p>
          <w:p w:rsidR="00246C05" w:rsidRDefault="00246C05" w:rsidP="00246C05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:rsidR="00246C05" w:rsidRPr="00946EF5" w:rsidRDefault="00246C05" w:rsidP="00246C0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946EF5">
              <w:rPr>
                <w:rFonts w:asciiTheme="minorHAnsi" w:hAnsiTheme="minorHAnsi" w:cstheme="minorHAnsi"/>
                <w:b/>
                <w:sz w:val="18"/>
                <w:szCs w:val="18"/>
              </w:rPr>
              <w:t>Sch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é</w:t>
            </w:r>
            <w:r w:rsidRPr="00946EF5">
              <w:rPr>
                <w:rFonts w:asciiTheme="minorHAnsi" w:hAnsiTheme="minorHAnsi" w:cstheme="minorHAnsi"/>
                <w:b/>
                <w:sz w:val="18"/>
                <w:szCs w:val="18"/>
              </w:rPr>
              <w:t>matrons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mis à jour</w:t>
            </w:r>
            <w:r w:rsidRPr="00946EF5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:rsidR="00246C05" w:rsidRDefault="00246C05" w:rsidP="00246C05">
            <w:pPr>
              <w:pStyle w:val="Tableau"/>
              <w:numPr>
                <w:ilvl w:val="0"/>
                <w:numId w:val="3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46C05">
              <w:rPr>
                <w:rFonts w:asciiTheme="minorHAnsi" w:hAnsiTheme="minorHAnsi" w:cstheme="minorHAnsi"/>
                <w:sz w:val="18"/>
                <w:szCs w:val="18"/>
              </w:rPr>
              <w:t>CI-SIS_ANEST-CR-CPA_2021.01.sch</w:t>
            </w:r>
          </w:p>
          <w:p w:rsidR="00246C05" w:rsidRDefault="00246C05" w:rsidP="00246C05">
            <w:pPr>
              <w:pStyle w:val="Tableau"/>
              <w:numPr>
                <w:ilvl w:val="0"/>
                <w:numId w:val="3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46C05">
              <w:rPr>
                <w:rFonts w:asciiTheme="minorHAnsi" w:hAnsiTheme="minorHAnsi" w:cstheme="minorHAnsi"/>
                <w:sz w:val="18"/>
                <w:szCs w:val="18"/>
              </w:rPr>
              <w:t>CI-SIS_ANEST-CR-ANEST_2021.01.sch</w:t>
            </w:r>
          </w:p>
          <w:p w:rsidR="00246C05" w:rsidRDefault="00246C05" w:rsidP="00246C05">
            <w:pPr>
              <w:pStyle w:val="Tableau"/>
              <w:numPr>
                <w:ilvl w:val="0"/>
                <w:numId w:val="3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46C05">
              <w:rPr>
                <w:rFonts w:asciiTheme="minorHAnsi" w:hAnsiTheme="minorHAnsi" w:cstheme="minorHAnsi"/>
                <w:sz w:val="18"/>
                <w:szCs w:val="18"/>
              </w:rPr>
              <w:t>CI-SIS_TLM-DA_2020.01.sch</w:t>
            </w:r>
          </w:p>
          <w:p w:rsidR="00246C05" w:rsidRDefault="00246C05" w:rsidP="00246C05">
            <w:pPr>
              <w:pStyle w:val="Tableau"/>
              <w:numPr>
                <w:ilvl w:val="0"/>
                <w:numId w:val="3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46C05">
              <w:rPr>
                <w:rFonts w:asciiTheme="minorHAnsi" w:hAnsiTheme="minorHAnsi" w:cstheme="minorHAnsi"/>
                <w:sz w:val="18"/>
                <w:szCs w:val="18"/>
              </w:rPr>
              <w:t>CI-SIS_CR-BIO_2021.01.sch</w:t>
            </w:r>
          </w:p>
          <w:p w:rsidR="00246C05" w:rsidRDefault="00246C05" w:rsidP="00246C05">
            <w:pPr>
              <w:pStyle w:val="Tableau"/>
              <w:numPr>
                <w:ilvl w:val="0"/>
                <w:numId w:val="3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46C05">
              <w:rPr>
                <w:rFonts w:asciiTheme="minorHAnsi" w:hAnsiTheme="minorHAnsi" w:cstheme="minorHAnsi"/>
                <w:sz w:val="18"/>
                <w:szCs w:val="18"/>
              </w:rPr>
              <w:t>CI-SIS_CSE-CS24_2021.01.sch</w:t>
            </w:r>
          </w:p>
          <w:p w:rsidR="00246C05" w:rsidRDefault="00246C05" w:rsidP="00246C05">
            <w:pPr>
              <w:pStyle w:val="Tableau"/>
              <w:numPr>
                <w:ilvl w:val="0"/>
                <w:numId w:val="3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46C05">
              <w:rPr>
                <w:rFonts w:asciiTheme="minorHAnsi" w:hAnsiTheme="minorHAnsi" w:cstheme="minorHAnsi"/>
                <w:sz w:val="18"/>
                <w:szCs w:val="18"/>
              </w:rPr>
              <w:t>CI-SIS_CSE-CS9_2021.01.sch</w:t>
            </w:r>
          </w:p>
          <w:p w:rsidR="00246C05" w:rsidRDefault="00246C05" w:rsidP="00246C05">
            <w:pPr>
              <w:pStyle w:val="Tableau"/>
              <w:numPr>
                <w:ilvl w:val="0"/>
                <w:numId w:val="3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46C05">
              <w:rPr>
                <w:rFonts w:asciiTheme="minorHAnsi" w:hAnsiTheme="minorHAnsi" w:cstheme="minorHAnsi"/>
                <w:sz w:val="18"/>
                <w:szCs w:val="18"/>
              </w:rPr>
              <w:t>CI-SIS_CSE-CS8_2021.01.sch</w:t>
            </w:r>
          </w:p>
          <w:p w:rsidR="00246C05" w:rsidRDefault="00246C05" w:rsidP="00246C05">
            <w:pPr>
              <w:pStyle w:val="Tableau"/>
              <w:numPr>
                <w:ilvl w:val="0"/>
                <w:numId w:val="3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46C05">
              <w:rPr>
                <w:rFonts w:asciiTheme="minorHAnsi" w:hAnsiTheme="minorHAnsi" w:cstheme="minorHAnsi"/>
                <w:sz w:val="18"/>
                <w:szCs w:val="18"/>
              </w:rPr>
              <w:t>CI-SIS_LDL-SES_2020.01.sch</w:t>
            </w:r>
          </w:p>
          <w:p w:rsidR="00246C05" w:rsidRDefault="00246C05" w:rsidP="00246C05">
            <w:pPr>
              <w:pStyle w:val="Tableau"/>
              <w:numPr>
                <w:ilvl w:val="0"/>
                <w:numId w:val="3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46C05">
              <w:rPr>
                <w:rFonts w:asciiTheme="minorHAnsi" w:hAnsiTheme="minorHAnsi" w:cstheme="minorHAnsi"/>
                <w:sz w:val="18"/>
                <w:szCs w:val="18"/>
              </w:rPr>
              <w:t>CI-SIS_DLU-FLUDT_2021.01.sch</w:t>
            </w:r>
          </w:p>
          <w:p w:rsidR="00246C05" w:rsidRDefault="00246C05" w:rsidP="00246C05">
            <w:pPr>
              <w:pStyle w:val="Tableau"/>
              <w:numPr>
                <w:ilvl w:val="0"/>
                <w:numId w:val="3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46C05">
              <w:rPr>
                <w:rFonts w:asciiTheme="minorHAnsi" w:hAnsiTheme="minorHAnsi" w:cstheme="minorHAnsi"/>
                <w:sz w:val="18"/>
                <w:szCs w:val="18"/>
              </w:rPr>
              <w:t>CI-SIS_DLU-FLUDR_2021.01.sch</w:t>
            </w:r>
          </w:p>
          <w:p w:rsidR="00F421C1" w:rsidRDefault="00F421C1" w:rsidP="00F421C1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:rsidR="00246C05" w:rsidRPr="00F421C1" w:rsidRDefault="00F421C1" w:rsidP="00246C0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schematrons\include\entrees créés :</w:t>
            </w:r>
          </w:p>
          <w:p w:rsidR="00F421C1" w:rsidRDefault="00F421C1" w:rsidP="00F421C1">
            <w:pPr>
              <w:pStyle w:val="Tableau"/>
              <w:numPr>
                <w:ilvl w:val="0"/>
                <w:numId w:val="34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F421C1">
              <w:rPr>
                <w:rFonts w:asciiTheme="minorHAnsi" w:hAnsiTheme="minorHAnsi" w:cstheme="minorHAnsi"/>
                <w:sz w:val="18"/>
                <w:szCs w:val="18"/>
              </w:rPr>
              <w:t>E_payers_fr.sch</w:t>
            </w:r>
          </w:p>
          <w:p w:rsidR="00F421C1" w:rsidRDefault="00F421C1" w:rsidP="00F421C1">
            <w:pPr>
              <w:pStyle w:val="Tableau"/>
              <w:numPr>
                <w:ilvl w:val="0"/>
                <w:numId w:val="34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F421C1">
              <w:rPr>
                <w:rFonts w:asciiTheme="minorHAnsi" w:hAnsiTheme="minorHAnsi" w:cstheme="minorHAnsi"/>
                <w:sz w:val="18"/>
                <w:szCs w:val="18"/>
              </w:rPr>
              <w:t>E_identificationMicroOrganismesMultiresistants_fr.sch</w:t>
            </w:r>
          </w:p>
          <w:p w:rsidR="00F421C1" w:rsidRDefault="00F421C1" w:rsidP="00F421C1">
            <w:pPr>
              <w:pStyle w:val="Tableau"/>
              <w:numPr>
                <w:ilvl w:val="0"/>
                <w:numId w:val="34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F421C1">
              <w:rPr>
                <w:rFonts w:asciiTheme="minorHAnsi" w:hAnsiTheme="minorHAnsi" w:cstheme="minorHAnsi"/>
                <w:sz w:val="18"/>
                <w:szCs w:val="18"/>
              </w:rPr>
              <w:t>E_accidentsTransfusionnels_fr.sch</w:t>
            </w:r>
          </w:p>
          <w:p w:rsidR="00F421C1" w:rsidRDefault="00F421C1" w:rsidP="00F421C1">
            <w:pPr>
              <w:pStyle w:val="Tableau"/>
              <w:numPr>
                <w:ilvl w:val="0"/>
                <w:numId w:val="34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F421C1">
              <w:rPr>
                <w:rFonts w:asciiTheme="minorHAnsi" w:hAnsiTheme="minorHAnsi" w:cstheme="minorHAnsi"/>
                <w:sz w:val="18"/>
                <w:szCs w:val="18"/>
              </w:rPr>
              <w:t>E_evenementIndesirableSuiteAdministrationDerivesSang_fr.sch</w:t>
            </w:r>
          </w:p>
          <w:p w:rsidR="00F421C1" w:rsidRDefault="00F421C1" w:rsidP="00F421C1">
            <w:pPr>
              <w:pStyle w:val="Tableau"/>
              <w:numPr>
                <w:ilvl w:val="0"/>
                <w:numId w:val="34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F421C1">
              <w:rPr>
                <w:rFonts w:asciiTheme="minorHAnsi" w:hAnsiTheme="minorHAnsi" w:cstheme="minorHAnsi"/>
                <w:sz w:val="18"/>
                <w:szCs w:val="18"/>
              </w:rPr>
              <w:t>E_evenementIndesirablePendantHospitalisation_fr.sch</w:t>
            </w:r>
          </w:p>
          <w:p w:rsidR="00F421C1" w:rsidRDefault="00F421C1" w:rsidP="00F421C1">
            <w:pPr>
              <w:pStyle w:val="Tableau"/>
              <w:numPr>
                <w:ilvl w:val="0"/>
                <w:numId w:val="34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F421C1"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E_statutDuDocument_fr.sch</w:t>
            </w:r>
          </w:p>
          <w:p w:rsidR="00F421C1" w:rsidRDefault="00F421C1" w:rsidP="00F421C1">
            <w:pPr>
              <w:pStyle w:val="Tableau"/>
              <w:numPr>
                <w:ilvl w:val="0"/>
                <w:numId w:val="34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F421C1">
              <w:rPr>
                <w:rFonts w:asciiTheme="minorHAnsi" w:hAnsiTheme="minorHAnsi" w:cstheme="minorHAnsi"/>
                <w:sz w:val="18"/>
                <w:szCs w:val="18"/>
              </w:rPr>
              <w:t>E_disposition_fr.sch</w:t>
            </w:r>
          </w:p>
          <w:p w:rsidR="00F421C1" w:rsidRDefault="00F421C1" w:rsidP="00F421C1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:rsidR="00F421C1" w:rsidRPr="00F421C1" w:rsidRDefault="00F421C1" w:rsidP="00246C0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schematrons\include\sections créés :</w:t>
            </w:r>
          </w:p>
          <w:p w:rsidR="00F421C1" w:rsidRDefault="00F421C1" w:rsidP="00F421C1">
            <w:pPr>
              <w:pStyle w:val="Tableau"/>
              <w:numPr>
                <w:ilvl w:val="0"/>
                <w:numId w:val="3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F421C1">
              <w:rPr>
                <w:rFonts w:asciiTheme="minorHAnsi" w:hAnsiTheme="minorHAnsi" w:cstheme="minorHAnsi"/>
                <w:sz w:val="18"/>
                <w:szCs w:val="18"/>
              </w:rPr>
              <w:t>S_travailEtAccouchement_ANS.sch</w:t>
            </w:r>
          </w:p>
          <w:p w:rsidR="00F421C1" w:rsidRDefault="00F421C1" w:rsidP="00F421C1">
            <w:pPr>
              <w:pStyle w:val="Tableau"/>
              <w:numPr>
                <w:ilvl w:val="0"/>
                <w:numId w:val="3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F421C1">
              <w:rPr>
                <w:rFonts w:asciiTheme="minorHAnsi" w:hAnsiTheme="minorHAnsi" w:cstheme="minorHAnsi"/>
                <w:sz w:val="18"/>
                <w:szCs w:val="18"/>
              </w:rPr>
              <w:t>S_dispositions_ANS.sch</w:t>
            </w:r>
          </w:p>
          <w:p w:rsidR="00F421C1" w:rsidRDefault="00F421C1" w:rsidP="00F421C1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:rsidR="00F421C1" w:rsidRPr="00F421C1" w:rsidRDefault="00F421C1" w:rsidP="00246C0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schematrons\include\sections modifiés :</w:t>
            </w:r>
          </w:p>
          <w:p w:rsidR="00F421C1" w:rsidRDefault="00F421C1" w:rsidP="00F421C1">
            <w:pPr>
              <w:pStyle w:val="Tableau"/>
              <w:numPr>
                <w:ilvl w:val="0"/>
                <w:numId w:val="36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F421C1">
              <w:rPr>
                <w:rFonts w:asciiTheme="minorHAnsi" w:hAnsiTheme="minorHAnsi" w:cstheme="minorHAnsi"/>
                <w:sz w:val="18"/>
                <w:szCs w:val="18"/>
              </w:rPr>
              <w:t>S_facteursDeRisque-non-code_ANS.sch</w:t>
            </w:r>
          </w:p>
          <w:p w:rsidR="00F421C1" w:rsidRDefault="00F421C1" w:rsidP="00F421C1">
            <w:pPr>
              <w:pStyle w:val="Tableau"/>
              <w:numPr>
                <w:ilvl w:val="0"/>
                <w:numId w:val="36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F421C1">
              <w:rPr>
                <w:rFonts w:asciiTheme="minorHAnsi" w:hAnsiTheme="minorHAnsi" w:cstheme="minorHAnsi"/>
                <w:sz w:val="18"/>
                <w:szCs w:val="18"/>
              </w:rPr>
              <w:t>S_anamneseEtFacteursDeRisques_ANS.sch</w:t>
            </w:r>
          </w:p>
          <w:p w:rsidR="00F421C1" w:rsidRPr="00246C05" w:rsidRDefault="00F421C1" w:rsidP="00F421C1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7E1B0C" w:rsidRPr="00B27B8C" w:rsidTr="0052735B">
        <w:tc>
          <w:tcPr>
            <w:tcW w:w="1182" w:type="dxa"/>
            <w:vAlign w:val="center"/>
          </w:tcPr>
          <w:p w:rsidR="007E1B0C" w:rsidRDefault="00DF46B4" w:rsidP="00177EB0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02/07/2021</w:t>
            </w:r>
          </w:p>
        </w:tc>
        <w:tc>
          <w:tcPr>
            <w:tcW w:w="935" w:type="dxa"/>
            <w:vAlign w:val="center"/>
          </w:tcPr>
          <w:p w:rsidR="007E1B0C" w:rsidRDefault="007E1B0C" w:rsidP="008C34A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2.33</w:t>
            </w:r>
          </w:p>
        </w:tc>
        <w:tc>
          <w:tcPr>
            <w:tcW w:w="7689" w:type="dxa"/>
            <w:vAlign w:val="center"/>
          </w:tcPr>
          <w:p w:rsidR="007E1B0C" w:rsidRPr="00573C49" w:rsidRDefault="00DF46B4" w:rsidP="007E1B0C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Mise à jour des e</w:t>
            </w:r>
            <w:r w:rsidR="007E1B0C"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xemples CDA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="007E1B0C"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:</w:t>
            </w:r>
          </w:p>
          <w:p w:rsidR="007E1B0C" w:rsidRPr="00246C05" w:rsidRDefault="007E1B0C" w:rsidP="007E1B0C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ANEST-CR-ANEST_2021.01.xml</w:t>
            </w:r>
          </w:p>
          <w:p w:rsidR="007E1B0C" w:rsidRPr="007E1B0C" w:rsidRDefault="007E1B0C" w:rsidP="007E1B0C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ANEST-CR-CPA_2021.01.xml</w:t>
            </w:r>
          </w:p>
          <w:p w:rsidR="007E1B0C" w:rsidRPr="007E1B0C" w:rsidRDefault="007E1B0C" w:rsidP="007E1B0C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7E1B0C">
              <w:rPr>
                <w:rFonts w:asciiTheme="minorHAnsi" w:hAnsiTheme="minorHAnsi" w:cstheme="minorHAnsi"/>
                <w:sz w:val="18"/>
                <w:szCs w:val="18"/>
              </w:rPr>
              <w:t>CR-BIO_2021.01_Chikungunya.xml</w:t>
            </w:r>
          </w:p>
          <w:p w:rsidR="007E1B0C" w:rsidRPr="007E1B0C" w:rsidRDefault="007E1B0C" w:rsidP="007E1B0C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7E1B0C">
              <w:rPr>
                <w:rFonts w:asciiTheme="minorHAnsi" w:hAnsiTheme="minorHAnsi" w:cstheme="minorHAnsi"/>
                <w:sz w:val="18"/>
                <w:szCs w:val="18"/>
              </w:rPr>
              <w:t>CR-BIO_2021.01_PDF.xml</w:t>
            </w:r>
          </w:p>
          <w:p w:rsidR="007E1B0C" w:rsidRPr="007E1B0C" w:rsidRDefault="007E1B0C" w:rsidP="007E1B0C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7E1B0C">
              <w:rPr>
                <w:rFonts w:asciiTheme="minorHAnsi" w:hAnsiTheme="minorHAnsi" w:cstheme="minorHAnsi"/>
                <w:sz w:val="18"/>
                <w:szCs w:val="18"/>
              </w:rPr>
              <w:t>CR-BIO_2021.01_CDA-R2-Niveau-1.xml</w:t>
            </w:r>
          </w:p>
          <w:p w:rsidR="007E1B0C" w:rsidRPr="007E1B0C" w:rsidRDefault="007E1B0C" w:rsidP="007E1B0C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7E1B0C">
              <w:rPr>
                <w:rFonts w:asciiTheme="minorHAnsi" w:hAnsiTheme="minorHAnsi" w:cstheme="minorHAnsi"/>
                <w:sz w:val="18"/>
                <w:szCs w:val="18"/>
              </w:rPr>
              <w:t>CR-BIO_2021.01_Electrophorese.xml</w:t>
            </w:r>
          </w:p>
          <w:p w:rsidR="007E1B0C" w:rsidRPr="007E1B0C" w:rsidRDefault="007E1B0C" w:rsidP="007E1B0C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7E1B0C">
              <w:rPr>
                <w:rFonts w:asciiTheme="minorHAnsi" w:hAnsiTheme="minorHAnsi" w:cstheme="minorHAnsi"/>
                <w:sz w:val="18"/>
                <w:szCs w:val="18"/>
              </w:rPr>
              <w:t>CR-BIO_2021.01_Auto-Presentable_avec-image.xml</w:t>
            </w:r>
          </w:p>
          <w:p w:rsidR="007E1B0C" w:rsidRDefault="007E1B0C" w:rsidP="007E1B0C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7E1B0C">
              <w:rPr>
                <w:rFonts w:asciiTheme="minorHAnsi" w:hAnsiTheme="minorHAnsi" w:cstheme="minorHAnsi"/>
                <w:sz w:val="18"/>
                <w:szCs w:val="18"/>
              </w:rPr>
              <w:t>CR-BIO_2021.01_Auto-Presentable.xml</w:t>
            </w:r>
          </w:p>
          <w:p w:rsidR="00970ACE" w:rsidRDefault="00970ACE" w:rsidP="00970ACE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70ACE">
              <w:rPr>
                <w:rFonts w:asciiTheme="minorHAnsi" w:hAnsiTheme="minorHAnsi" w:cstheme="minorHAnsi"/>
                <w:sz w:val="18"/>
                <w:szCs w:val="18"/>
              </w:rPr>
              <w:t>SDM-MR_2020.02.xml</w:t>
            </w:r>
          </w:p>
          <w:p w:rsidR="00970ACE" w:rsidRPr="007E1B0C" w:rsidRDefault="00970ACE" w:rsidP="00970ACE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:rsidR="007E1B0C" w:rsidRDefault="00DF46B4" w:rsidP="007E1B0C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Création de n</w:t>
            </w:r>
            <w:r w:rsidR="007E1B0C">
              <w:rPr>
                <w:rFonts w:asciiTheme="minorHAnsi" w:hAnsiTheme="minorHAnsi" w:cstheme="minorHAnsi"/>
                <w:b/>
                <w:sz w:val="18"/>
                <w:szCs w:val="18"/>
              </w:rPr>
              <w:t>ouveaux exemples suite à mise en concertation :</w:t>
            </w:r>
          </w:p>
          <w:p w:rsidR="00970ACE" w:rsidRDefault="00970ACE" w:rsidP="00970ACE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70ACE">
              <w:rPr>
                <w:rFonts w:asciiTheme="minorHAnsi" w:hAnsiTheme="minorHAnsi" w:cstheme="minorHAnsi"/>
                <w:sz w:val="18"/>
                <w:szCs w:val="18"/>
              </w:rPr>
              <w:t>CANCER-FRCP_2021.01_Appareil.xml</w:t>
            </w:r>
          </w:p>
          <w:p w:rsidR="00970ACE" w:rsidRDefault="00970ACE" w:rsidP="00970ACE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70ACE">
              <w:rPr>
                <w:rFonts w:asciiTheme="minorHAnsi" w:hAnsiTheme="minorHAnsi" w:cstheme="minorHAnsi"/>
                <w:sz w:val="18"/>
                <w:szCs w:val="18"/>
              </w:rPr>
              <w:t>CANCER-FRCP_2021.01_Transversale</w:t>
            </w:r>
          </w:p>
          <w:p w:rsidR="007E1B0C" w:rsidRDefault="007E1B0C" w:rsidP="00970ACE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7E1B0C">
              <w:rPr>
                <w:rFonts w:asciiTheme="minorHAnsi" w:hAnsiTheme="minorHAnsi" w:cstheme="minorHAnsi"/>
                <w:sz w:val="18"/>
                <w:szCs w:val="18"/>
              </w:rPr>
              <w:t>CANCER-PPS_2021.01_Autopresentable.xml</w:t>
            </w:r>
          </w:p>
          <w:p w:rsidR="00970ACE" w:rsidRDefault="00970ACE" w:rsidP="00970ACE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70ACE">
              <w:rPr>
                <w:rFonts w:asciiTheme="minorHAnsi" w:hAnsiTheme="minorHAnsi" w:cstheme="minorHAnsi"/>
                <w:sz w:val="18"/>
                <w:szCs w:val="18"/>
              </w:rPr>
              <w:t>VAC_2021.01.xml</w:t>
            </w:r>
          </w:p>
          <w:p w:rsidR="00970ACE" w:rsidRDefault="00970ACE" w:rsidP="00970ACE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70ACE">
              <w:rPr>
                <w:rFonts w:asciiTheme="minorHAnsi" w:hAnsiTheme="minorHAnsi" w:cstheme="minorHAnsi"/>
                <w:sz w:val="18"/>
                <w:szCs w:val="18"/>
              </w:rPr>
              <w:t>VAC-NOTE_2021.01.xml</w:t>
            </w:r>
          </w:p>
          <w:p w:rsidR="00970ACE" w:rsidRDefault="00970ACE" w:rsidP="00970ACE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:rsidR="00970ACE" w:rsidRPr="00B24992" w:rsidRDefault="00DF46B4" w:rsidP="00970ACE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Mise à jour des s</w:t>
            </w:r>
            <w:r w:rsidR="00970ACE" w:rsidRPr="00946EF5">
              <w:rPr>
                <w:rFonts w:asciiTheme="minorHAnsi" w:hAnsiTheme="minorHAnsi" w:cstheme="minorHAnsi"/>
                <w:b/>
                <w:sz w:val="18"/>
                <w:szCs w:val="18"/>
              </w:rPr>
              <w:t>ch</w:t>
            </w:r>
            <w:r w:rsidR="00970ACE">
              <w:rPr>
                <w:rFonts w:asciiTheme="minorHAnsi" w:hAnsiTheme="minorHAnsi" w:cstheme="minorHAnsi"/>
                <w:b/>
                <w:sz w:val="18"/>
                <w:szCs w:val="18"/>
              </w:rPr>
              <w:t>é</w:t>
            </w:r>
            <w:r w:rsidR="00970ACE" w:rsidRPr="00946EF5">
              <w:rPr>
                <w:rFonts w:asciiTheme="minorHAnsi" w:hAnsiTheme="minorHAnsi" w:cstheme="minorHAnsi"/>
                <w:b/>
                <w:sz w:val="18"/>
                <w:szCs w:val="18"/>
              </w:rPr>
              <w:t>matrons :</w:t>
            </w:r>
            <w:r w:rsidR="00B24992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="00B24992" w:rsidRPr="00B24992">
              <w:rPr>
                <w:rFonts w:asciiTheme="minorHAnsi" w:hAnsiTheme="minorHAnsi" w:cstheme="minorHAnsi"/>
                <w:sz w:val="18"/>
                <w:szCs w:val="18"/>
              </w:rPr>
              <w:t>notamment pour le renommage des JDV qui avaient des accents (non supporté sous LINUX), les accents ont été supprimés.</w:t>
            </w:r>
          </w:p>
          <w:p w:rsidR="002631B4" w:rsidRDefault="00970ACE" w:rsidP="002631B4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70ACE">
              <w:rPr>
                <w:rFonts w:asciiTheme="minorHAnsi" w:hAnsiTheme="minorHAnsi" w:cstheme="minorHAnsi"/>
                <w:sz w:val="18"/>
                <w:szCs w:val="18"/>
              </w:rPr>
              <w:t>CI-SIS_AVC_PostAVC_2.2.sch</w:t>
            </w:r>
            <w:r w:rsidR="002631B4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</w:p>
          <w:p w:rsidR="002631B4" w:rsidRDefault="002631B4" w:rsidP="002631B4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631B4">
              <w:rPr>
                <w:rFonts w:asciiTheme="minorHAnsi" w:hAnsiTheme="minorHAnsi" w:cstheme="minorHAnsi"/>
                <w:sz w:val="18"/>
                <w:szCs w:val="18"/>
              </w:rPr>
              <w:t>CI-SIS_LDL-EES_2020.01.sch</w:t>
            </w:r>
          </w:p>
          <w:p w:rsidR="00970ACE" w:rsidRDefault="002631B4" w:rsidP="002631B4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631B4">
              <w:rPr>
                <w:rFonts w:asciiTheme="minorHAnsi" w:hAnsiTheme="minorHAnsi" w:cstheme="minorHAnsi"/>
                <w:sz w:val="18"/>
                <w:szCs w:val="18"/>
              </w:rPr>
              <w:t>CI-SIS_VAC_3.1.sch</w:t>
            </w:r>
          </w:p>
          <w:p w:rsidR="002631B4" w:rsidRDefault="002631B4" w:rsidP="002631B4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631B4">
              <w:rPr>
                <w:rFonts w:asciiTheme="minorHAnsi" w:hAnsiTheme="minorHAnsi" w:cstheme="minorHAnsi"/>
                <w:sz w:val="18"/>
                <w:szCs w:val="18"/>
              </w:rPr>
              <w:t>CI-SIS_TLM-DA_2020.01.sch</w:t>
            </w:r>
          </w:p>
          <w:p w:rsidR="00B24992" w:rsidRDefault="00B24992" w:rsidP="00B24992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B24992">
              <w:rPr>
                <w:rFonts w:asciiTheme="minorHAnsi" w:hAnsiTheme="minorHAnsi" w:cstheme="minorHAnsi"/>
                <w:sz w:val="18"/>
                <w:szCs w:val="18"/>
              </w:rPr>
              <w:t>CI-SIS_OBP_SAP_1.2.sch</w:t>
            </w:r>
          </w:p>
          <w:p w:rsidR="00B24992" w:rsidRDefault="00B24992" w:rsidP="00B24992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B24992">
              <w:rPr>
                <w:rFonts w:asciiTheme="minorHAnsi" w:hAnsiTheme="minorHAnsi" w:cstheme="minorHAnsi"/>
                <w:sz w:val="18"/>
                <w:szCs w:val="18"/>
              </w:rPr>
              <w:t>CI-SIS_CSE-CS8_2021.01.sch</w:t>
            </w:r>
          </w:p>
          <w:p w:rsidR="00B24992" w:rsidRDefault="00B24992" w:rsidP="00B24992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B24992">
              <w:rPr>
                <w:rFonts w:asciiTheme="minorHAnsi" w:hAnsiTheme="minorHAnsi" w:cstheme="minorHAnsi"/>
                <w:sz w:val="18"/>
                <w:szCs w:val="18"/>
              </w:rPr>
              <w:t>CI-SIS_CSE-CS9_2021.01.sch</w:t>
            </w:r>
          </w:p>
          <w:p w:rsidR="00B24992" w:rsidRDefault="00B24992" w:rsidP="00B24992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B24992">
              <w:rPr>
                <w:rFonts w:asciiTheme="minorHAnsi" w:hAnsiTheme="minorHAnsi" w:cstheme="minorHAnsi"/>
                <w:sz w:val="18"/>
                <w:szCs w:val="18"/>
              </w:rPr>
              <w:t>CI-SIS_CSE-CS24_2021.01.sch</w:t>
            </w:r>
          </w:p>
          <w:p w:rsidR="00B24992" w:rsidRDefault="00B24992" w:rsidP="00B24992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B24992">
              <w:rPr>
                <w:rFonts w:asciiTheme="minorHAnsi" w:hAnsiTheme="minorHAnsi" w:cstheme="minorHAnsi"/>
                <w:sz w:val="18"/>
                <w:szCs w:val="18"/>
              </w:rPr>
              <w:t>CI-SIS_AVC_PostAVC_2.2.sch</w:t>
            </w:r>
          </w:p>
          <w:p w:rsidR="00970ACE" w:rsidRDefault="00970ACE" w:rsidP="00970ACE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:rsidR="00970ACE" w:rsidRPr="00946EF5" w:rsidRDefault="00DF46B4" w:rsidP="00970ACE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Création des s</w:t>
            </w:r>
            <w:r w:rsidR="00970ACE" w:rsidRPr="00946EF5">
              <w:rPr>
                <w:rFonts w:asciiTheme="minorHAnsi" w:hAnsiTheme="minorHAnsi" w:cstheme="minorHAnsi"/>
                <w:b/>
                <w:sz w:val="18"/>
                <w:szCs w:val="18"/>
              </w:rPr>
              <w:t>ch</w:t>
            </w:r>
            <w:r w:rsidR="00970ACE">
              <w:rPr>
                <w:rFonts w:asciiTheme="minorHAnsi" w:hAnsiTheme="minorHAnsi" w:cstheme="minorHAnsi"/>
                <w:b/>
                <w:sz w:val="18"/>
                <w:szCs w:val="18"/>
              </w:rPr>
              <w:t>é</w:t>
            </w:r>
            <w:r w:rsidR="00970ACE" w:rsidRPr="00946EF5">
              <w:rPr>
                <w:rFonts w:asciiTheme="minorHAnsi" w:hAnsiTheme="minorHAnsi" w:cstheme="minorHAnsi"/>
                <w:b/>
                <w:sz w:val="18"/>
                <w:szCs w:val="18"/>
              </w:rPr>
              <w:t>matrons :</w:t>
            </w:r>
          </w:p>
          <w:p w:rsidR="002631B4" w:rsidRDefault="002631B4" w:rsidP="002631B4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631B4">
              <w:rPr>
                <w:rFonts w:asciiTheme="minorHAnsi" w:hAnsiTheme="minorHAnsi" w:cstheme="minorHAnsi"/>
                <w:sz w:val="18"/>
                <w:szCs w:val="18"/>
              </w:rPr>
              <w:t>CI-SIS_CANCER-FRCP_2021.01.sch</w:t>
            </w:r>
          </w:p>
          <w:p w:rsidR="002631B4" w:rsidRDefault="002631B4" w:rsidP="002631B4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631B4">
              <w:rPr>
                <w:rFonts w:asciiTheme="minorHAnsi" w:hAnsiTheme="minorHAnsi" w:cstheme="minorHAnsi"/>
                <w:sz w:val="18"/>
                <w:szCs w:val="18"/>
              </w:rPr>
              <w:t>CI-SIS_CANCER-PPS_2021.01.sch</w:t>
            </w:r>
          </w:p>
          <w:p w:rsidR="002631B4" w:rsidRDefault="002631B4" w:rsidP="002631B4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631B4">
              <w:rPr>
                <w:rFonts w:asciiTheme="minorHAnsi" w:hAnsiTheme="minorHAnsi" w:cstheme="minorHAnsi"/>
                <w:sz w:val="18"/>
                <w:szCs w:val="18"/>
              </w:rPr>
              <w:t>CI-SIS_VAC_2021.01.sch</w:t>
            </w:r>
          </w:p>
          <w:p w:rsidR="00970ACE" w:rsidRDefault="00970ACE" w:rsidP="002631B4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70ACE">
              <w:rPr>
                <w:rFonts w:asciiTheme="minorHAnsi" w:hAnsiTheme="minorHAnsi" w:cstheme="minorHAnsi"/>
                <w:sz w:val="18"/>
                <w:szCs w:val="18"/>
              </w:rPr>
              <w:t>CI-SIS_VAC-NOTE_2021.01.sch</w:t>
            </w:r>
          </w:p>
          <w:p w:rsidR="00DF46B4" w:rsidRDefault="00DF46B4" w:rsidP="00DF46B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:rsidR="006E3D8D" w:rsidRDefault="006E3D8D" w:rsidP="006E3D8D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Mise à jour des </w:t>
            </w:r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schematrons\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profils :</w:t>
            </w:r>
          </w:p>
          <w:p w:rsidR="006E3D8D" w:rsidRPr="006E3D8D" w:rsidRDefault="006E3D8D" w:rsidP="006E3D8D">
            <w:pPr>
              <w:pStyle w:val="Tableau"/>
              <w:numPr>
                <w:ilvl w:val="0"/>
                <w:numId w:val="4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6E3D8D">
              <w:rPr>
                <w:rFonts w:asciiTheme="minorHAnsi" w:hAnsiTheme="minorHAnsi" w:cstheme="minorHAnsi"/>
                <w:sz w:val="18"/>
                <w:szCs w:val="18"/>
              </w:rPr>
              <w:t>CI-SIS_Modeles_ANS.sch</w:t>
            </w:r>
          </w:p>
          <w:p w:rsidR="006E3D8D" w:rsidRDefault="006E3D8D" w:rsidP="006E3D8D">
            <w:pPr>
              <w:pStyle w:val="Tableau"/>
              <w:numPr>
                <w:ilvl w:val="0"/>
                <w:numId w:val="4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6E3D8D">
              <w:rPr>
                <w:rFonts w:asciiTheme="minorHAnsi" w:hAnsiTheme="minorHAnsi" w:cstheme="minorHAnsi"/>
                <w:sz w:val="18"/>
                <w:szCs w:val="18"/>
              </w:rPr>
              <w:t>IHE.sch</w:t>
            </w:r>
          </w:p>
          <w:p w:rsidR="006E3D8D" w:rsidRDefault="006E3D8D" w:rsidP="00DF46B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:rsidR="00DF46B4" w:rsidRPr="00F421C1" w:rsidRDefault="00DF46B4" w:rsidP="00DF46B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Création des </w:t>
            </w:r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schematrons\include\sections :</w:t>
            </w:r>
          </w:p>
          <w:p w:rsidR="00DF46B4" w:rsidRDefault="00DF46B4" w:rsidP="00DF46B4">
            <w:pPr>
              <w:pStyle w:val="Tableau"/>
              <w:numPr>
                <w:ilvl w:val="0"/>
                <w:numId w:val="41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DF46B4">
              <w:rPr>
                <w:rFonts w:asciiTheme="minorHAnsi" w:hAnsiTheme="minorHAnsi" w:cstheme="minorHAnsi"/>
                <w:sz w:val="18"/>
                <w:szCs w:val="18"/>
              </w:rPr>
              <w:t>S_principalMotif-non-code_ANS.sch</w:t>
            </w:r>
          </w:p>
          <w:p w:rsidR="00DF46B4" w:rsidRDefault="00DF46B4" w:rsidP="00DF46B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:rsidR="00DF46B4" w:rsidRPr="00F421C1" w:rsidRDefault="00DF46B4" w:rsidP="00DF46B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Mise à jour des </w:t>
            </w:r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schematrons\include\sections :</w:t>
            </w:r>
          </w:p>
          <w:p w:rsidR="00DF46B4" w:rsidRDefault="00DF46B4" w:rsidP="00DF46B4">
            <w:pPr>
              <w:pStyle w:val="Tableau"/>
              <w:numPr>
                <w:ilvl w:val="0"/>
                <w:numId w:val="40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DF46B4">
              <w:rPr>
                <w:rFonts w:asciiTheme="minorHAnsi" w:hAnsiTheme="minorHAnsi" w:cstheme="minorHAnsi"/>
                <w:sz w:val="18"/>
                <w:szCs w:val="18"/>
              </w:rPr>
              <w:t>S_historyOfPresentIllness.sch</w:t>
            </w:r>
          </w:p>
          <w:p w:rsidR="00970ACE" w:rsidRDefault="00970ACE" w:rsidP="00970ACE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:rsidR="002631B4" w:rsidRDefault="00DF46B4" w:rsidP="00970ACE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Mise à jour des </w:t>
            </w:r>
            <w:r w:rsidR="002631B4"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schematrons\include\</w:t>
            </w:r>
            <w:r w:rsidR="002631B4">
              <w:rPr>
                <w:rFonts w:asciiTheme="minorHAnsi" w:hAnsiTheme="minorHAnsi" w:cstheme="minorHAnsi"/>
                <w:b/>
                <w:sz w:val="18"/>
                <w:szCs w:val="18"/>
              </w:rPr>
              <w:t>jeuxDeValeurs\</w:t>
            </w:r>
            <w:r w:rsidR="002631B4" w:rsidRPr="00DF46B4">
              <w:rPr>
                <w:rFonts w:asciiTheme="minorHAnsi" w:hAnsiTheme="minorHAnsi" w:cstheme="minorHAnsi"/>
                <w:b/>
                <w:sz w:val="18"/>
                <w:szCs w:val="18"/>
              </w:rPr>
              <w:t>ANEST-CR-ANEST_2021.01</w:t>
            </w:r>
          </w:p>
          <w:p w:rsidR="00970ACE" w:rsidRDefault="002631B4" w:rsidP="002631B4">
            <w:pPr>
              <w:pStyle w:val="Tableau"/>
              <w:numPr>
                <w:ilvl w:val="0"/>
                <w:numId w:val="3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631B4">
              <w:rPr>
                <w:rFonts w:asciiTheme="minorHAnsi" w:hAnsiTheme="minorHAnsi" w:cstheme="minorHAnsi"/>
                <w:sz w:val="18"/>
                <w:szCs w:val="18"/>
              </w:rPr>
              <w:t>JDV_AbordVeineuxPeripherique-CISIS.sch</w:t>
            </w:r>
          </w:p>
          <w:p w:rsidR="002631B4" w:rsidRPr="007E1B0C" w:rsidRDefault="002631B4" w:rsidP="002631B4">
            <w:pPr>
              <w:pStyle w:val="Tableau"/>
              <w:numPr>
                <w:ilvl w:val="0"/>
                <w:numId w:val="3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631B4">
              <w:rPr>
                <w:rFonts w:asciiTheme="minorHAnsi" w:hAnsiTheme="minorHAnsi" w:cstheme="minorHAnsi"/>
                <w:sz w:val="18"/>
                <w:szCs w:val="18"/>
              </w:rPr>
              <w:t>JDV_AbordVeineuxCentral-CISIS.sch</w:t>
            </w:r>
          </w:p>
          <w:p w:rsidR="00DF46B4" w:rsidRDefault="00DF46B4" w:rsidP="00DF46B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:rsidR="00DF46B4" w:rsidRDefault="00DF46B4" w:rsidP="00DF46B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lastRenderedPageBreak/>
              <w:t xml:space="preserve">Création des </w:t>
            </w:r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schematrons\include\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jeuxDeValeurs\</w:t>
            </w:r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:rsidR="00DF46B4" w:rsidRPr="00DF46B4" w:rsidRDefault="00DF46B4" w:rsidP="00DF46B4">
            <w:pPr>
              <w:pStyle w:val="Tableau"/>
              <w:numPr>
                <w:ilvl w:val="0"/>
                <w:numId w:val="39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DF46B4">
              <w:rPr>
                <w:rFonts w:asciiTheme="minorHAnsi" w:hAnsiTheme="minorHAnsi" w:cstheme="minorHAnsi"/>
                <w:sz w:val="18"/>
                <w:szCs w:val="18"/>
              </w:rPr>
              <w:t>CANCER-FRCP_2021.01</w:t>
            </w:r>
          </w:p>
          <w:p w:rsidR="00DF46B4" w:rsidRPr="00DF46B4" w:rsidRDefault="00DF46B4" w:rsidP="00DF46B4">
            <w:pPr>
              <w:pStyle w:val="Tableau"/>
              <w:numPr>
                <w:ilvl w:val="0"/>
                <w:numId w:val="39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DF46B4">
              <w:rPr>
                <w:rFonts w:asciiTheme="minorHAnsi" w:hAnsiTheme="minorHAnsi" w:cstheme="minorHAnsi"/>
                <w:sz w:val="18"/>
                <w:szCs w:val="18"/>
              </w:rPr>
              <w:t>CANCER-PPS_2021.01</w:t>
            </w:r>
          </w:p>
          <w:p w:rsidR="002631B4" w:rsidRDefault="002631B4" w:rsidP="00970ACE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:rsidR="00DF46B4" w:rsidRPr="00DF46B4" w:rsidRDefault="00DF46B4" w:rsidP="00970ACE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DF46B4">
              <w:rPr>
                <w:rFonts w:asciiTheme="minorHAnsi" w:hAnsiTheme="minorHAnsi" w:cstheme="minorHAnsi"/>
                <w:b/>
                <w:sz w:val="18"/>
                <w:szCs w:val="18"/>
              </w:rPr>
              <w:t>Création des schématrons\include\specificationsVolets</w:t>
            </w:r>
          </w:p>
          <w:p w:rsidR="00DF46B4" w:rsidRDefault="00DF46B4" w:rsidP="00DF46B4">
            <w:pPr>
              <w:pStyle w:val="Tableau"/>
              <w:numPr>
                <w:ilvl w:val="0"/>
                <w:numId w:val="4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DF46B4">
              <w:rPr>
                <w:rFonts w:asciiTheme="minorHAnsi" w:hAnsiTheme="minorHAnsi" w:cstheme="minorHAnsi"/>
                <w:sz w:val="18"/>
                <w:szCs w:val="18"/>
              </w:rPr>
              <w:t>CANCER-FRCP_2021.01</w:t>
            </w:r>
          </w:p>
          <w:p w:rsidR="00DF46B4" w:rsidRDefault="00DF46B4" w:rsidP="00DF46B4">
            <w:pPr>
              <w:pStyle w:val="Tableau"/>
              <w:numPr>
                <w:ilvl w:val="0"/>
                <w:numId w:val="4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DF46B4">
              <w:rPr>
                <w:rFonts w:asciiTheme="minorHAnsi" w:hAnsiTheme="minorHAnsi" w:cstheme="minorHAnsi"/>
                <w:sz w:val="18"/>
                <w:szCs w:val="18"/>
              </w:rPr>
              <w:t>VAC_2021.01</w:t>
            </w:r>
          </w:p>
          <w:p w:rsidR="00DF46B4" w:rsidRDefault="00DF46B4" w:rsidP="00DF46B4">
            <w:pPr>
              <w:pStyle w:val="Tableau"/>
              <w:numPr>
                <w:ilvl w:val="0"/>
                <w:numId w:val="4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DF46B4">
              <w:rPr>
                <w:rFonts w:asciiTheme="minorHAnsi" w:hAnsiTheme="minorHAnsi" w:cstheme="minorHAnsi"/>
                <w:sz w:val="18"/>
                <w:szCs w:val="18"/>
              </w:rPr>
              <w:t>VAC-NOTE_2021.01</w:t>
            </w:r>
          </w:p>
          <w:p w:rsidR="006E3D8D" w:rsidRDefault="006E3D8D" w:rsidP="00246C0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:rsidR="006E3D8D" w:rsidRPr="00573C49" w:rsidRDefault="006E3D8D" w:rsidP="00E80021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Mise à jour des exemples IHE_XDM</w:t>
            </w:r>
          </w:p>
        </w:tc>
      </w:tr>
      <w:tr w:rsidR="00180335" w:rsidRPr="00B27B8C" w:rsidTr="0052735B">
        <w:tc>
          <w:tcPr>
            <w:tcW w:w="1182" w:type="dxa"/>
            <w:vAlign w:val="center"/>
          </w:tcPr>
          <w:p w:rsidR="00180335" w:rsidRDefault="004A15C4" w:rsidP="00177EB0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10/09/2021</w:t>
            </w:r>
          </w:p>
        </w:tc>
        <w:tc>
          <w:tcPr>
            <w:tcW w:w="935" w:type="dxa"/>
            <w:vAlign w:val="center"/>
          </w:tcPr>
          <w:p w:rsidR="00180335" w:rsidRDefault="00786927" w:rsidP="008C34A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2.34</w:t>
            </w:r>
          </w:p>
        </w:tc>
        <w:tc>
          <w:tcPr>
            <w:tcW w:w="7689" w:type="dxa"/>
            <w:vAlign w:val="center"/>
          </w:tcPr>
          <w:p w:rsidR="002131AC" w:rsidRDefault="002131AC" w:rsidP="00AA7B36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Liste des éléments modifiés et créés</w:t>
            </w:r>
            <w:r w:rsidRPr="002131AC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:rsidR="002131AC" w:rsidRDefault="002131AC" w:rsidP="00AA7B36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:rsidR="00221478" w:rsidRDefault="00221478" w:rsidP="00AA7B36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Exemples CDA :</w:t>
            </w:r>
          </w:p>
          <w:p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ANEST-CR-ANEST_2021.01.xml</w:t>
            </w:r>
          </w:p>
          <w:p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ANEST-CR-CPA_2021.01.xml</w:t>
            </w:r>
          </w:p>
          <w:p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AVC-AUNV_2.2.xml</w:t>
            </w:r>
          </w:p>
          <w:p w:rsidR="002131AC" w:rsidRDefault="002131AC" w:rsidP="002131AC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131AC">
              <w:rPr>
                <w:rFonts w:asciiTheme="minorHAnsi" w:hAnsiTheme="minorHAnsi" w:cstheme="minorHAnsi"/>
                <w:sz w:val="18"/>
                <w:szCs w:val="18"/>
              </w:rPr>
              <w:t>AVC-EUNV_2.2.xml</w:t>
            </w:r>
          </w:p>
          <w:p w:rsidR="00EC49E2" w:rsidRDefault="00EC49E2" w:rsidP="00EC49E2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EC49E2">
              <w:rPr>
                <w:rFonts w:asciiTheme="minorHAnsi" w:hAnsiTheme="minorHAnsi" w:cstheme="minorHAnsi"/>
                <w:sz w:val="18"/>
                <w:szCs w:val="18"/>
              </w:rPr>
              <w:t>AVC-PAVC_2.2.xml</w:t>
            </w:r>
          </w:p>
          <w:p w:rsidR="002131AC" w:rsidRDefault="002131AC" w:rsidP="002131AC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CANCER-</w:t>
            </w:r>
            <w:r w:rsidRPr="002131AC">
              <w:rPr>
                <w:rFonts w:asciiTheme="minorHAnsi" w:hAnsiTheme="minorHAnsi" w:cstheme="minorHAnsi"/>
                <w:sz w:val="18"/>
                <w:szCs w:val="18"/>
              </w:rPr>
              <w:t>D2LM-FIDD_1.1.13.xml</w:t>
            </w:r>
          </w:p>
          <w:p w:rsidR="002131AC" w:rsidRDefault="002131AC" w:rsidP="002131AC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CANCER-</w:t>
            </w:r>
            <w:r w:rsidRPr="002131AC">
              <w:rPr>
                <w:rFonts w:asciiTheme="minorHAnsi" w:hAnsiTheme="minorHAnsi" w:cstheme="minorHAnsi"/>
                <w:sz w:val="18"/>
                <w:szCs w:val="18"/>
              </w:rPr>
              <w:t>D2LM-FIN_1.1.13.xml</w:t>
            </w:r>
          </w:p>
          <w:p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CANCER-D2LM-FIDD_2021.01.xml</w:t>
            </w:r>
            <w:r w:rsidR="002131AC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2131AC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CANCER-D2LM-FIN_2021.01.xml</w:t>
            </w:r>
            <w:r w:rsidR="002131AC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2131AC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:rsidR="00221478" w:rsidRP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CANCER-CR-GM_2021.01_AnalyseNonRealisee.xml</w:t>
            </w:r>
          </w:p>
          <w:p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CANCER-CR-GM_2021.01_AnalyseRealisee.xml</w:t>
            </w:r>
          </w:p>
          <w:p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CANCER-FRCP_2021.01_Appareil.xml</w:t>
            </w:r>
          </w:p>
          <w:p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CANCER-FRCP_2021.01_Transversale.xml</w:t>
            </w:r>
          </w:p>
          <w:p w:rsidR="002131AC" w:rsidRDefault="002131AC" w:rsidP="002131AC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131AC">
              <w:rPr>
                <w:rFonts w:asciiTheme="minorHAnsi" w:hAnsiTheme="minorHAnsi" w:cstheme="minorHAnsi"/>
                <w:sz w:val="18"/>
                <w:szCs w:val="18"/>
              </w:rPr>
              <w:t>CANCER-PPS_2021.01.xml</w:t>
            </w:r>
          </w:p>
          <w:p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CANCER-PPS_2021.01_Autopresentable_V2.xml</w:t>
            </w:r>
          </w:p>
          <w:p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CR-BIO_2021.01_Chikungunya.xml</w:t>
            </w:r>
          </w:p>
          <w:p w:rsidR="002131AC" w:rsidRDefault="002131AC" w:rsidP="002131AC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131AC">
              <w:rPr>
                <w:rFonts w:asciiTheme="minorHAnsi" w:hAnsiTheme="minorHAnsi" w:cstheme="minorHAnsi"/>
                <w:sz w:val="18"/>
                <w:szCs w:val="18"/>
              </w:rPr>
              <w:t>CR-BIO_2021.01_Electrophorese.xml</w:t>
            </w:r>
          </w:p>
          <w:p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CR-RTN_1.1.xml</w:t>
            </w:r>
          </w:p>
          <w:p w:rsidR="002131AC" w:rsidRDefault="00221478" w:rsidP="002131AC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CSE-CS8_2021.01.xml</w:t>
            </w:r>
          </w:p>
          <w:p w:rsidR="002131AC" w:rsidRDefault="002131AC" w:rsidP="002131AC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131AC">
              <w:rPr>
                <w:rFonts w:asciiTheme="minorHAnsi" w:hAnsiTheme="minorHAnsi" w:cstheme="minorHAnsi"/>
                <w:sz w:val="18"/>
                <w:szCs w:val="18"/>
              </w:rPr>
              <w:t>CSE-CS9_2021.01.xml</w:t>
            </w:r>
          </w:p>
          <w:p w:rsidR="002131AC" w:rsidRDefault="002131AC" w:rsidP="002131AC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131AC">
              <w:rPr>
                <w:rFonts w:asciiTheme="minorHAnsi" w:hAnsiTheme="minorHAnsi" w:cstheme="minorHAnsi"/>
                <w:sz w:val="18"/>
                <w:szCs w:val="18"/>
              </w:rPr>
              <w:t>CSE-CS24_2021.01.xml</w:t>
            </w:r>
          </w:p>
          <w:p w:rsidR="002131AC" w:rsidRDefault="002131AC" w:rsidP="002131AC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F-PRC-DCI_1.4.xml</w:t>
            </w:r>
          </w:p>
          <w:p w:rsidR="002131AC" w:rsidRDefault="00221478" w:rsidP="002131AC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F-PRC-PSC_1.4.xml</w:t>
            </w:r>
          </w:p>
          <w:p w:rsidR="002131AC" w:rsidRDefault="002131AC" w:rsidP="002131AC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F-PRC-PPV_1.4.xml</w:t>
            </w:r>
          </w:p>
          <w:p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LDL-SES_2020.01.xml</w:t>
            </w:r>
          </w:p>
          <w:p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OBP-SAP_1.2.xml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</w:p>
          <w:p w:rsidR="00221478" w:rsidRPr="002131AC" w:rsidRDefault="00221478" w:rsidP="0017093D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131AC">
              <w:rPr>
                <w:rFonts w:asciiTheme="minorHAnsi" w:hAnsiTheme="minorHAnsi" w:cstheme="minorHAnsi"/>
                <w:sz w:val="18"/>
                <w:szCs w:val="18"/>
              </w:rPr>
              <w:t>OBP-SNE_1.3.xml</w:t>
            </w:r>
          </w:p>
          <w:p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OPH-BRE_2021.01.xml</w:t>
            </w:r>
            <w:r w:rsidR="002131AC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2131AC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PPS-PAERPA_2021.01.xml</w:t>
            </w:r>
            <w:r w:rsidR="002131AC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2131AC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SDM-MR_2020.02.xml</w:t>
            </w:r>
          </w:p>
          <w:p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TLM-DA_2020.01_TCG.xml</w:t>
            </w:r>
          </w:p>
          <w:p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TLM-DA_2020.01_TCG_anamnèse-non-structurée.xml</w:t>
            </w:r>
          </w:p>
          <w:p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TLM-DA_2020.01_TE1_anamnèse-non-structurée.xml</w:t>
            </w:r>
          </w:p>
          <w:p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VAC-NOTE_2021.01.xml</w:t>
            </w:r>
          </w:p>
          <w:p w:rsidR="00221478" w:rsidRP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VSM_1.4.xml</w:t>
            </w:r>
          </w:p>
          <w:p w:rsidR="00221478" w:rsidRDefault="00221478" w:rsidP="00AA7B36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:rsidR="00AA7B36" w:rsidRPr="00221478" w:rsidRDefault="00AA7B36" w:rsidP="00AA7B36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b/>
                <w:sz w:val="18"/>
                <w:szCs w:val="18"/>
              </w:rPr>
              <w:t>Feuille de style :</w:t>
            </w:r>
          </w:p>
          <w:p w:rsidR="00AA7B36" w:rsidRPr="00221478" w:rsidRDefault="00AA7B36" w:rsidP="00AA7B36">
            <w:pPr>
              <w:pStyle w:val="Tableau"/>
              <w:numPr>
                <w:ilvl w:val="0"/>
                <w:numId w:val="44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headers.xsl</w:t>
            </w:r>
          </w:p>
          <w:p w:rsidR="00AA7B36" w:rsidRPr="00221478" w:rsidRDefault="00AA7B36" w:rsidP="00786927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:rsidR="00786927" w:rsidRPr="00221478" w:rsidRDefault="00312FD4" w:rsidP="00786927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b/>
                <w:sz w:val="18"/>
                <w:szCs w:val="18"/>
              </w:rPr>
              <w:t>S</w:t>
            </w:r>
            <w:r w:rsidR="00786927" w:rsidRPr="00221478">
              <w:rPr>
                <w:rFonts w:asciiTheme="minorHAnsi" w:hAnsiTheme="minorHAnsi" w:cstheme="minorHAnsi"/>
                <w:b/>
                <w:sz w:val="18"/>
                <w:szCs w:val="18"/>
              </w:rPr>
              <w:t>chématrons de documents :</w:t>
            </w:r>
          </w:p>
          <w:p w:rsidR="00EC49E2" w:rsidRDefault="00EC49E2" w:rsidP="007E6E3A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EC49E2">
              <w:rPr>
                <w:rFonts w:asciiTheme="minorHAnsi" w:hAnsiTheme="minorHAnsi" w:cstheme="minorHAnsi"/>
                <w:sz w:val="18"/>
                <w:szCs w:val="18"/>
              </w:rPr>
              <w:t>CI-SIS_AVC-AUNV_2.2.sch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(renommé)</w:t>
            </w:r>
          </w:p>
          <w:p w:rsidR="007E6E3A" w:rsidRDefault="00EC49E2" w:rsidP="007E6E3A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EC49E2">
              <w:rPr>
                <w:rFonts w:asciiTheme="minorHAnsi" w:hAnsiTheme="minorHAnsi" w:cstheme="minorHAnsi"/>
                <w:sz w:val="18"/>
                <w:szCs w:val="18"/>
              </w:rPr>
              <w:t>CI-SIS_AVC-EUNV_2.2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.sch (renommé)</w:t>
            </w:r>
            <w:r w:rsidR="007E6E3A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</w:p>
          <w:p w:rsidR="007E6E3A" w:rsidRDefault="007E6E3A" w:rsidP="007E6E3A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EC49E2">
              <w:rPr>
                <w:rFonts w:asciiTheme="minorHAnsi" w:hAnsiTheme="minorHAnsi" w:cstheme="minorHAnsi"/>
                <w:sz w:val="18"/>
                <w:szCs w:val="18"/>
              </w:rPr>
              <w:t>CI-SIS_AVC-PAVC_2.2.sch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(renommé)</w:t>
            </w:r>
          </w:p>
          <w:p w:rsidR="007E6E3A" w:rsidRDefault="007E6E3A" w:rsidP="007E6E3A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7E6E3A">
              <w:rPr>
                <w:rFonts w:asciiTheme="minorHAnsi" w:hAnsiTheme="minorHAnsi" w:cstheme="minorHAnsi"/>
                <w:sz w:val="18"/>
                <w:szCs w:val="18"/>
              </w:rPr>
              <w:t>CI-SIS_AVC-SUNV_2.2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.sch (renommé)</w:t>
            </w:r>
          </w:p>
          <w:p w:rsidR="00B54653" w:rsidRDefault="00B54653" w:rsidP="00B54653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B54653">
              <w:rPr>
                <w:rFonts w:asciiTheme="minorHAnsi" w:hAnsiTheme="minorHAnsi" w:cstheme="minorHAnsi"/>
                <w:sz w:val="18"/>
                <w:szCs w:val="18"/>
              </w:rPr>
              <w:t>CI-SIS_CANCER-D2LM-FIN_1.1.13</w:t>
            </w:r>
          </w:p>
          <w:p w:rsidR="00DD0709" w:rsidRPr="00430FE4" w:rsidRDefault="00B54653" w:rsidP="00DD0709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B54653">
              <w:rPr>
                <w:rFonts w:asciiTheme="minorHAnsi" w:hAnsiTheme="minorHAnsi" w:cstheme="minorHAnsi"/>
                <w:sz w:val="18"/>
                <w:szCs w:val="18"/>
              </w:rPr>
              <w:t>CI-SIS_CANCER-D2LM-FI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DD</w:t>
            </w:r>
            <w:r w:rsidRPr="00B54653">
              <w:rPr>
                <w:rFonts w:asciiTheme="minorHAnsi" w:hAnsiTheme="minorHAnsi" w:cstheme="minorHAnsi"/>
                <w:sz w:val="18"/>
                <w:szCs w:val="18"/>
              </w:rPr>
              <w:t>_1.1.13</w:t>
            </w:r>
            <w:r w:rsidR="00DD0709" w:rsidRPr="00430FE4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</w:p>
          <w:p w:rsidR="00DD0709" w:rsidRDefault="00DD0709" w:rsidP="00DD0709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631B4">
              <w:rPr>
                <w:rFonts w:asciiTheme="minorHAnsi" w:hAnsiTheme="minorHAnsi" w:cstheme="minorHAnsi"/>
                <w:sz w:val="18"/>
                <w:szCs w:val="18"/>
              </w:rPr>
              <w:t>CI-SIS_CANCER-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D2LM-FIDD</w:t>
            </w:r>
            <w:r w:rsidRPr="002631B4">
              <w:rPr>
                <w:rFonts w:asciiTheme="minorHAnsi" w:hAnsiTheme="minorHAnsi" w:cstheme="minorHAnsi"/>
                <w:sz w:val="18"/>
                <w:szCs w:val="18"/>
              </w:rPr>
              <w:t>_2021.01.sch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:rsidR="00DD0709" w:rsidRPr="00996478" w:rsidRDefault="00DD0709" w:rsidP="00DD0709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631B4"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CI-SIS_CANCER-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D2LM-FIN</w:t>
            </w:r>
            <w:r w:rsidRPr="002631B4">
              <w:rPr>
                <w:rFonts w:asciiTheme="minorHAnsi" w:hAnsiTheme="minorHAnsi" w:cstheme="minorHAnsi"/>
                <w:sz w:val="18"/>
                <w:szCs w:val="18"/>
              </w:rPr>
              <w:t>_2021.01.sch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:rsidR="00996478" w:rsidRPr="00301DD6" w:rsidRDefault="00996478" w:rsidP="00996478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96478">
              <w:rPr>
                <w:rFonts w:asciiTheme="minorHAnsi" w:hAnsiTheme="minorHAnsi" w:cstheme="minorHAnsi"/>
                <w:sz w:val="18"/>
                <w:szCs w:val="18"/>
              </w:rPr>
              <w:t>CI-SIS_CR-BIO_2021.01.sch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(renommé)</w:t>
            </w:r>
          </w:p>
          <w:p w:rsidR="00786927" w:rsidRDefault="00786927" w:rsidP="00EC49E2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B24992">
              <w:rPr>
                <w:rFonts w:asciiTheme="minorHAnsi" w:hAnsiTheme="minorHAnsi" w:cstheme="minorHAnsi"/>
                <w:sz w:val="18"/>
                <w:szCs w:val="18"/>
              </w:rPr>
              <w:t>CI-SIS_CSE-CS8_2021.01.sch</w:t>
            </w:r>
          </w:p>
          <w:p w:rsidR="00786927" w:rsidRDefault="00786927" w:rsidP="00786927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B24992">
              <w:rPr>
                <w:rFonts w:asciiTheme="minorHAnsi" w:hAnsiTheme="minorHAnsi" w:cstheme="minorHAnsi"/>
                <w:sz w:val="18"/>
                <w:szCs w:val="18"/>
              </w:rPr>
              <w:t>CI-SIS_CSE-CS9_2021.01.sch</w:t>
            </w:r>
          </w:p>
          <w:p w:rsidR="00996478" w:rsidRDefault="00786927" w:rsidP="0021607B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96478">
              <w:rPr>
                <w:rFonts w:asciiTheme="minorHAnsi" w:hAnsiTheme="minorHAnsi" w:cstheme="minorHAnsi"/>
                <w:sz w:val="18"/>
                <w:szCs w:val="18"/>
              </w:rPr>
              <w:t>CI-SIS_CSE-CS24_2021.01.sch</w:t>
            </w:r>
          </w:p>
          <w:p w:rsidR="00996478" w:rsidRDefault="00996478" w:rsidP="00996478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96478">
              <w:rPr>
                <w:rFonts w:asciiTheme="minorHAnsi" w:hAnsiTheme="minorHAnsi" w:cstheme="minorHAnsi"/>
                <w:sz w:val="18"/>
                <w:szCs w:val="18"/>
              </w:rPr>
              <w:t>CI-SIS_DLU-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DLU</w:t>
            </w:r>
            <w:r w:rsidRPr="00996478">
              <w:rPr>
                <w:rFonts w:asciiTheme="minorHAnsi" w:hAnsiTheme="minorHAnsi" w:cstheme="minorHAnsi"/>
                <w:sz w:val="18"/>
                <w:szCs w:val="18"/>
              </w:rPr>
              <w:t>_2021.01.sch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(renommé)</w:t>
            </w:r>
          </w:p>
          <w:p w:rsidR="00996478" w:rsidRPr="00996478" w:rsidRDefault="00996478" w:rsidP="0021607B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96478">
              <w:rPr>
                <w:rFonts w:asciiTheme="minorHAnsi" w:hAnsiTheme="minorHAnsi" w:cstheme="minorHAnsi"/>
                <w:sz w:val="18"/>
                <w:szCs w:val="18"/>
              </w:rPr>
              <w:t>CI-SIS_DLU-FLUDR_2021.01.sch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(renommé)</w:t>
            </w:r>
          </w:p>
          <w:p w:rsidR="00996478" w:rsidRDefault="00996478" w:rsidP="00996478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96478">
              <w:rPr>
                <w:rFonts w:asciiTheme="minorHAnsi" w:hAnsiTheme="minorHAnsi" w:cstheme="minorHAnsi"/>
                <w:sz w:val="18"/>
                <w:szCs w:val="18"/>
              </w:rPr>
              <w:t>CI-SIS_DLU-FLUDT_2021.01.sch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(renommé)</w:t>
            </w:r>
          </w:p>
          <w:p w:rsidR="00996478" w:rsidRDefault="00996478" w:rsidP="00996478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96478">
              <w:rPr>
                <w:rFonts w:asciiTheme="minorHAnsi" w:hAnsiTheme="minorHAnsi" w:cstheme="minorHAnsi"/>
                <w:sz w:val="18"/>
                <w:szCs w:val="18"/>
              </w:rPr>
              <w:t>CI-SIS_LDL-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E</w:t>
            </w:r>
            <w:r w:rsidRPr="00996478">
              <w:rPr>
                <w:rFonts w:asciiTheme="minorHAnsi" w:hAnsiTheme="minorHAnsi" w:cstheme="minorHAnsi"/>
                <w:sz w:val="18"/>
                <w:szCs w:val="18"/>
              </w:rPr>
              <w:t>ES_2020.01.sch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(renommé)</w:t>
            </w:r>
          </w:p>
          <w:p w:rsidR="00996478" w:rsidRDefault="00996478" w:rsidP="00996478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96478">
              <w:rPr>
                <w:rFonts w:asciiTheme="minorHAnsi" w:hAnsiTheme="minorHAnsi" w:cstheme="minorHAnsi"/>
                <w:sz w:val="18"/>
                <w:szCs w:val="18"/>
              </w:rPr>
              <w:t>CI-SIS_LDL-SES_2020.01.sch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(renommé)</w:t>
            </w:r>
          </w:p>
          <w:p w:rsidR="00996478" w:rsidRPr="00301DD6" w:rsidRDefault="00996478" w:rsidP="00996478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96478">
              <w:rPr>
                <w:rFonts w:asciiTheme="minorHAnsi" w:hAnsiTheme="minorHAnsi" w:cstheme="minorHAnsi"/>
                <w:sz w:val="18"/>
                <w:szCs w:val="18"/>
              </w:rPr>
              <w:t>CI-SIS_F-PRC_1.4.sch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(renommé)</w:t>
            </w:r>
          </w:p>
          <w:p w:rsidR="00301DD6" w:rsidRDefault="001C031E" w:rsidP="00301DD6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CI-SIS_OBP-SAP_1.3</w:t>
            </w:r>
            <w:r w:rsidR="00301DD6">
              <w:rPr>
                <w:rFonts w:asciiTheme="minorHAnsi" w:hAnsiTheme="minorHAnsi" w:cstheme="minorHAnsi"/>
                <w:sz w:val="18"/>
                <w:szCs w:val="18"/>
              </w:rPr>
              <w:t xml:space="preserve"> (renommé)</w:t>
            </w:r>
          </w:p>
          <w:p w:rsidR="00301DD6" w:rsidRDefault="00301DD6" w:rsidP="00301DD6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301DD6">
              <w:rPr>
                <w:rFonts w:asciiTheme="minorHAnsi" w:hAnsiTheme="minorHAnsi" w:cstheme="minorHAnsi"/>
                <w:sz w:val="18"/>
                <w:szCs w:val="18"/>
              </w:rPr>
              <w:t>CI-SIS_OBP-S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CE</w:t>
            </w:r>
            <w:r w:rsidR="001C031E">
              <w:rPr>
                <w:rFonts w:asciiTheme="minorHAnsi" w:hAnsiTheme="minorHAnsi" w:cstheme="minorHAnsi"/>
                <w:sz w:val="18"/>
                <w:szCs w:val="18"/>
              </w:rPr>
              <w:t>_1.3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(renommé)</w:t>
            </w:r>
          </w:p>
          <w:p w:rsidR="00301DD6" w:rsidRDefault="00301DD6" w:rsidP="00301DD6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CI-SIS_OBP-SCM</w:t>
            </w:r>
            <w:r w:rsidR="001C031E">
              <w:rPr>
                <w:rFonts w:asciiTheme="minorHAnsi" w:hAnsiTheme="minorHAnsi" w:cstheme="minorHAnsi"/>
                <w:sz w:val="18"/>
                <w:szCs w:val="18"/>
              </w:rPr>
              <w:t>_1.3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(renommé)</w:t>
            </w:r>
          </w:p>
          <w:p w:rsidR="00301DD6" w:rsidRDefault="001C031E" w:rsidP="00301DD6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CI-SIS_OBP-SNE_1.3</w:t>
            </w:r>
            <w:r w:rsidR="00301DD6">
              <w:rPr>
                <w:rFonts w:asciiTheme="minorHAnsi" w:hAnsiTheme="minorHAnsi" w:cstheme="minorHAnsi"/>
                <w:sz w:val="18"/>
                <w:szCs w:val="18"/>
              </w:rPr>
              <w:t xml:space="preserve"> (renommé)</w:t>
            </w:r>
          </w:p>
          <w:p w:rsidR="00301DD6" w:rsidRDefault="001C031E" w:rsidP="00301DD6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CI-SIS_OBP-SNM_1.3</w:t>
            </w:r>
            <w:r w:rsidR="00301DD6">
              <w:rPr>
                <w:rFonts w:asciiTheme="minorHAnsi" w:hAnsiTheme="minorHAnsi" w:cstheme="minorHAnsi"/>
                <w:sz w:val="18"/>
                <w:szCs w:val="18"/>
              </w:rPr>
              <w:t xml:space="preserve"> (renommé)</w:t>
            </w:r>
          </w:p>
          <w:p w:rsidR="00430FE4" w:rsidRPr="0009567C" w:rsidRDefault="00430FE4" w:rsidP="00430FE4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631B4">
              <w:rPr>
                <w:rFonts w:asciiTheme="minorHAnsi" w:hAnsiTheme="minorHAnsi" w:cstheme="minorHAnsi"/>
                <w:sz w:val="18"/>
                <w:szCs w:val="18"/>
              </w:rPr>
              <w:t>CI-SIS_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OPH-BRE</w:t>
            </w:r>
            <w:r w:rsidRPr="002631B4">
              <w:rPr>
                <w:rFonts w:asciiTheme="minorHAnsi" w:hAnsiTheme="minorHAnsi" w:cstheme="minorHAnsi"/>
                <w:sz w:val="18"/>
                <w:szCs w:val="18"/>
              </w:rPr>
              <w:t>_2021.01.sch</w:t>
            </w:r>
            <w:r w:rsidR="00312FD4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312FD4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:rsidR="0009567C" w:rsidRDefault="0009567C" w:rsidP="0009567C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09567C">
              <w:rPr>
                <w:rFonts w:asciiTheme="minorHAnsi" w:hAnsiTheme="minorHAnsi" w:cstheme="minorHAnsi"/>
                <w:sz w:val="18"/>
                <w:szCs w:val="18"/>
              </w:rPr>
              <w:t>CI-SIS_OPH-CR-RTN_1.1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.sch (renommé)</w:t>
            </w:r>
          </w:p>
          <w:p w:rsidR="00430FE4" w:rsidRPr="00C22184" w:rsidRDefault="00430FE4" w:rsidP="00430FE4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70ACE">
              <w:rPr>
                <w:rFonts w:asciiTheme="minorHAnsi" w:hAnsiTheme="minorHAnsi" w:cstheme="minorHAnsi"/>
                <w:sz w:val="18"/>
                <w:szCs w:val="18"/>
              </w:rPr>
              <w:t>CI-SIS_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PPS-PAERPA</w:t>
            </w:r>
            <w:r w:rsidRPr="00970ACE">
              <w:rPr>
                <w:rFonts w:asciiTheme="minorHAnsi" w:hAnsiTheme="minorHAnsi" w:cstheme="minorHAnsi"/>
                <w:sz w:val="18"/>
                <w:szCs w:val="18"/>
              </w:rPr>
              <w:t>_2021.01.sch</w:t>
            </w:r>
            <w:r w:rsidR="00312FD4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312FD4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:rsidR="00C22184" w:rsidRPr="00C22184" w:rsidRDefault="00C22184" w:rsidP="00C22184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C22184">
              <w:rPr>
                <w:rFonts w:asciiTheme="minorHAnsi" w:hAnsiTheme="minorHAnsi" w:cstheme="minorHAnsi"/>
                <w:sz w:val="18"/>
                <w:szCs w:val="18"/>
              </w:rPr>
              <w:t>CI-SIS_VAC_2021.01.sch</w:t>
            </w:r>
          </w:p>
          <w:p w:rsidR="00C22184" w:rsidRDefault="00C22184" w:rsidP="00C22184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C22184">
              <w:rPr>
                <w:rFonts w:asciiTheme="minorHAnsi" w:hAnsiTheme="minorHAnsi" w:cstheme="minorHAnsi"/>
                <w:sz w:val="18"/>
                <w:szCs w:val="18"/>
              </w:rPr>
              <w:t>CI-SIS_VAC-NOTE_2021.01.sch</w:t>
            </w:r>
          </w:p>
          <w:p w:rsidR="00996478" w:rsidRDefault="00996478" w:rsidP="00996478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96478">
              <w:rPr>
                <w:rFonts w:asciiTheme="minorHAnsi" w:hAnsiTheme="minorHAnsi" w:cstheme="minorHAnsi"/>
                <w:sz w:val="18"/>
                <w:szCs w:val="18"/>
              </w:rPr>
              <w:t>CI-SIS_TLM-CR_2020.01.sch</w:t>
            </w:r>
          </w:p>
          <w:p w:rsidR="00996478" w:rsidRDefault="00996478" w:rsidP="00996478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96478">
              <w:rPr>
                <w:rFonts w:asciiTheme="minorHAnsi" w:hAnsiTheme="minorHAnsi" w:cstheme="minorHAnsi"/>
                <w:sz w:val="18"/>
                <w:szCs w:val="18"/>
              </w:rPr>
              <w:t>CI-SIS_TLM-DA_2020.01.sch</w:t>
            </w:r>
          </w:p>
          <w:p w:rsidR="00430FE4" w:rsidRDefault="00430FE4" w:rsidP="00430FE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:rsidR="00430FE4" w:rsidRPr="00221478" w:rsidRDefault="0021607B" w:rsidP="00430FE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s</w:t>
            </w:r>
            <w:r w:rsidR="00430FE4" w:rsidRPr="00221478">
              <w:rPr>
                <w:rFonts w:asciiTheme="minorHAnsi" w:hAnsiTheme="minorHAnsi" w:cstheme="minorHAnsi"/>
                <w:b/>
                <w:sz w:val="18"/>
                <w:szCs w:val="18"/>
              </w:rPr>
              <w:t>chematrons\profils :</w:t>
            </w:r>
          </w:p>
          <w:p w:rsidR="00430FE4" w:rsidRPr="006E3D8D" w:rsidRDefault="00430FE4" w:rsidP="00430FE4">
            <w:pPr>
              <w:pStyle w:val="Tableau"/>
              <w:numPr>
                <w:ilvl w:val="0"/>
                <w:numId w:val="4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6E3D8D">
              <w:rPr>
                <w:rFonts w:asciiTheme="minorHAnsi" w:hAnsiTheme="minorHAnsi" w:cstheme="minorHAnsi"/>
                <w:sz w:val="18"/>
                <w:szCs w:val="18"/>
              </w:rPr>
              <w:t>CI-SIS_Modeles_ANS.sch</w:t>
            </w:r>
          </w:p>
          <w:p w:rsidR="00430FE4" w:rsidRPr="00221478" w:rsidRDefault="00430FE4" w:rsidP="00430FE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:rsidR="00430FE4" w:rsidRPr="00221478" w:rsidRDefault="0021607B" w:rsidP="00430FE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schematrons\include\sections</w:t>
            </w:r>
            <w:r w:rsidR="00430FE4" w:rsidRPr="00221478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:rsidR="00430FE4" w:rsidRPr="00941A79" w:rsidRDefault="00430FE4" w:rsidP="0017093D">
            <w:pPr>
              <w:pStyle w:val="Tableau"/>
              <w:numPr>
                <w:ilvl w:val="0"/>
                <w:numId w:val="42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S_bilan-diagnostic-immediat_ANS.sch</w:t>
            </w:r>
          </w:p>
          <w:p w:rsidR="00424C09" w:rsidRPr="00221478" w:rsidRDefault="00424C09" w:rsidP="00424C09">
            <w:pPr>
              <w:pStyle w:val="Tableau"/>
              <w:numPr>
                <w:ilvl w:val="0"/>
                <w:numId w:val="4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424C09">
              <w:rPr>
                <w:rFonts w:asciiTheme="minorHAnsi" w:hAnsiTheme="minorHAnsi" w:cstheme="minorHAnsi"/>
                <w:sz w:val="18"/>
                <w:szCs w:val="18"/>
              </w:rPr>
              <w:t>S_informationsAssure_ANS.sch</w:t>
            </w:r>
          </w:p>
          <w:p w:rsidR="00430FE4" w:rsidRPr="00221478" w:rsidRDefault="00430FE4" w:rsidP="00430FE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:rsidR="00786927" w:rsidRPr="00221478" w:rsidRDefault="0021607B" w:rsidP="00786927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schematrons\include\entrees</w:t>
            </w:r>
            <w:r w:rsidR="00430FE4" w:rsidRPr="00221478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:rsidR="00430FE4" w:rsidRPr="00221478" w:rsidRDefault="00430FE4" w:rsidP="00430FE4">
            <w:pPr>
              <w:pStyle w:val="Tableau"/>
              <w:numPr>
                <w:ilvl w:val="0"/>
                <w:numId w:val="4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E_observationRequest_int.sch</w:t>
            </w:r>
          </w:p>
          <w:p w:rsidR="00180335" w:rsidRPr="00221478" w:rsidRDefault="00180335" w:rsidP="007E1B0C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:rsidR="00786927" w:rsidRPr="00221478" w:rsidRDefault="0021607B" w:rsidP="007E1B0C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schematrons\include\jeuxDeValeurs</w:t>
            </w:r>
            <w:r w:rsidR="00786927" w:rsidRPr="00221478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:rsidR="00786927" w:rsidRDefault="00786927" w:rsidP="0078692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786927">
              <w:rPr>
                <w:rFonts w:asciiTheme="minorHAnsi" w:hAnsiTheme="minorHAnsi" w:cstheme="minorHAnsi"/>
                <w:sz w:val="18"/>
                <w:szCs w:val="18"/>
              </w:rPr>
              <w:t>JDV_administrativeGenderCode.sch : pour remplacement du code "U" par "UN"</w:t>
            </w:r>
          </w:p>
          <w:p w:rsidR="00430FE4" w:rsidRDefault="00430FE4" w:rsidP="00430FE4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430FE4">
              <w:rPr>
                <w:rFonts w:asciiTheme="minorHAnsi" w:hAnsiTheme="minorHAnsi" w:cstheme="minorHAnsi"/>
                <w:sz w:val="18"/>
                <w:szCs w:val="18"/>
              </w:rPr>
              <w:t>CANCER-DL2M-FIDD_2021.01</w:t>
            </w:r>
            <w:r w:rsidR="00312FD4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312FD4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:rsidR="00430FE4" w:rsidRDefault="00430FE4" w:rsidP="00430FE4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430FE4">
              <w:rPr>
                <w:rFonts w:asciiTheme="minorHAnsi" w:hAnsiTheme="minorHAnsi" w:cstheme="minorHAnsi"/>
                <w:sz w:val="18"/>
                <w:szCs w:val="18"/>
              </w:rPr>
              <w:t>CANCER-DL2M-FI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N</w:t>
            </w:r>
            <w:r w:rsidRPr="00430FE4">
              <w:rPr>
                <w:rFonts w:asciiTheme="minorHAnsi" w:hAnsiTheme="minorHAnsi" w:cstheme="minorHAnsi"/>
                <w:sz w:val="18"/>
                <w:szCs w:val="18"/>
              </w:rPr>
              <w:t>_2021.01</w:t>
            </w:r>
            <w:r w:rsidR="00312FD4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312FD4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:rsidR="00430FE4" w:rsidRDefault="00430FE4" w:rsidP="00430FE4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430FE4">
              <w:rPr>
                <w:rFonts w:asciiTheme="minorHAnsi" w:hAnsiTheme="minorHAnsi" w:cstheme="minorHAnsi"/>
                <w:sz w:val="18"/>
                <w:szCs w:val="18"/>
              </w:rPr>
              <w:t>OPH-BRE_2021.01</w:t>
            </w:r>
            <w:r w:rsidR="00312FD4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312FD4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:rsidR="00430FE4" w:rsidRPr="009508D7" w:rsidRDefault="00430FE4" w:rsidP="00430FE4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430FE4">
              <w:rPr>
                <w:rFonts w:asciiTheme="minorHAnsi" w:hAnsiTheme="minorHAnsi" w:cstheme="minorHAnsi"/>
                <w:sz w:val="18"/>
                <w:szCs w:val="18"/>
              </w:rPr>
              <w:t>PPS-PAERPA_2021.01</w:t>
            </w:r>
            <w:r w:rsidR="00312FD4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312FD4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:rsidR="009508D7" w:rsidRPr="00786927" w:rsidRDefault="009508D7" w:rsidP="00430FE4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Ajout du numéro de version dans tous les répertoires</w:t>
            </w:r>
          </w:p>
          <w:p w:rsidR="00AA7B36" w:rsidRDefault="00AA7B36" w:rsidP="00AA7B36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:rsidR="00AA7B36" w:rsidRDefault="0021607B" w:rsidP="00AA7B36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schematrons\include\specificationsVolets</w:t>
            </w:r>
            <w:r w:rsidR="00AA7B36" w:rsidRPr="00221478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:rsidR="009508D7" w:rsidRDefault="009508D7" w:rsidP="00AA7B36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Ajout du numéro de version dans tous les répertoires</w:t>
            </w:r>
          </w:p>
          <w:p w:rsidR="00E078FA" w:rsidRDefault="00E078FA" w:rsidP="00AA7B36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Modification des schématrons suivants :</w:t>
            </w:r>
          </w:p>
          <w:p w:rsidR="009508D7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430FE4">
              <w:rPr>
                <w:rFonts w:asciiTheme="minorHAnsi" w:hAnsiTheme="minorHAnsi" w:cstheme="minorHAnsi"/>
                <w:sz w:val="18"/>
                <w:szCs w:val="18"/>
              </w:rPr>
              <w:t>CANCER-DL2M-FIDD_2021.01</w:t>
            </w:r>
            <w:r w:rsidR="00235E6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235E69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:rsidR="009508D7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430FE4">
              <w:rPr>
                <w:rFonts w:asciiTheme="minorHAnsi" w:hAnsiTheme="minorHAnsi" w:cstheme="minorHAnsi"/>
                <w:sz w:val="18"/>
                <w:szCs w:val="18"/>
              </w:rPr>
              <w:t>CANCER-DL2M-FI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N</w:t>
            </w:r>
            <w:r w:rsidRPr="00430FE4">
              <w:rPr>
                <w:rFonts w:asciiTheme="minorHAnsi" w:hAnsiTheme="minorHAnsi" w:cstheme="minorHAnsi"/>
                <w:sz w:val="18"/>
                <w:szCs w:val="18"/>
              </w:rPr>
              <w:t>_2021.01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:rsidR="007A695F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t>CSE-CS8_2021.01</w:t>
            </w:r>
            <w:r w:rsidR="007A695F">
              <w:rPr>
                <w:rFonts w:asciiTheme="minorHAnsi" w:hAnsiTheme="minorHAnsi" w:cstheme="minorHAnsi"/>
                <w:sz w:val="18"/>
                <w:szCs w:val="18"/>
              </w:rPr>
              <w:t>\Entrees\</w:t>
            </w:r>
            <w:r w:rsidR="007A695F" w:rsidRPr="007A695F">
              <w:rPr>
                <w:rFonts w:asciiTheme="minorHAnsi" w:hAnsiTheme="minorHAnsi" w:cstheme="minorHAnsi"/>
                <w:sz w:val="18"/>
                <w:szCs w:val="18"/>
              </w:rPr>
              <w:t>E_abdomen_CSE-CS8.sch</w:t>
            </w:r>
          </w:p>
          <w:p w:rsidR="007A695F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CSE-CS8_2021.01</w:t>
            </w:r>
            <w:r w:rsidR="007A695F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\Entrees\E_ears_CSE-CS8.sch</w:t>
            </w:r>
          </w:p>
          <w:p w:rsidR="007A695F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CSE-CS8_2021.01</w:t>
            </w:r>
            <w:r w:rsidR="007A695F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 xml:space="preserve">\Entrees\E_generalApp_CSE-CS8.sch </w:t>
            </w:r>
          </w:p>
          <w:p w:rsidR="007A695F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t>CSE-CS8_2021.01</w:t>
            </w:r>
            <w:r w:rsidR="007A695F">
              <w:rPr>
                <w:rFonts w:asciiTheme="minorHAnsi" w:hAnsiTheme="minorHAnsi" w:cstheme="minorHAnsi"/>
                <w:sz w:val="18"/>
                <w:szCs w:val="18"/>
              </w:rPr>
              <w:t>\Entrees\</w:t>
            </w:r>
            <w:r w:rsidR="007A695F" w:rsidRPr="007A695F">
              <w:rPr>
                <w:rFonts w:asciiTheme="minorHAnsi" w:hAnsiTheme="minorHAnsi" w:cstheme="minorHAnsi"/>
                <w:sz w:val="18"/>
                <w:szCs w:val="18"/>
              </w:rPr>
              <w:t>E_genitalia_CSE-CS8.sch</w:t>
            </w:r>
          </w:p>
          <w:p w:rsidR="007A695F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CSE-CS8_2021.01</w:t>
            </w:r>
            <w:r w:rsidR="007A695F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\Entrees\E_heart_CSE-CS8.sch</w:t>
            </w:r>
          </w:p>
          <w:p w:rsidR="007A695F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t>CSE-CS8_2021.01</w:t>
            </w:r>
            <w:r w:rsidR="007A695F">
              <w:rPr>
                <w:rFonts w:asciiTheme="minorHAnsi" w:hAnsiTheme="minorHAnsi" w:cstheme="minorHAnsi"/>
                <w:sz w:val="18"/>
                <w:szCs w:val="18"/>
              </w:rPr>
              <w:t>\Entrees\</w:t>
            </w:r>
            <w:r w:rsidR="007A695F" w:rsidRPr="007A695F">
              <w:rPr>
                <w:rFonts w:asciiTheme="minorHAnsi" w:hAnsiTheme="minorHAnsi" w:cstheme="minorHAnsi"/>
                <w:sz w:val="18"/>
                <w:szCs w:val="18"/>
              </w:rPr>
              <w:t>E_musculo_CSE-CS8.sch</w:t>
            </w:r>
          </w:p>
          <w:p w:rsidR="007A695F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t>CSE-CS8_2021.01</w:t>
            </w:r>
            <w:r w:rsidR="007A695F">
              <w:rPr>
                <w:rFonts w:asciiTheme="minorHAnsi" w:hAnsiTheme="minorHAnsi" w:cstheme="minorHAnsi"/>
                <w:sz w:val="18"/>
                <w:szCs w:val="18"/>
              </w:rPr>
              <w:t>\Entrees\</w:t>
            </w:r>
            <w:r w:rsidR="007A695F" w:rsidRPr="007A695F">
              <w:rPr>
                <w:rFonts w:asciiTheme="minorHAnsi" w:hAnsiTheme="minorHAnsi" w:cstheme="minorHAnsi"/>
                <w:sz w:val="18"/>
                <w:szCs w:val="18"/>
              </w:rPr>
              <w:t>E_neurologic_CSE-CS8.sch</w:t>
            </w:r>
          </w:p>
          <w:p w:rsidR="00334C2E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CSE-CS8_2021.01</w:t>
            </w:r>
            <w:r w:rsidR="007A695F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\Entrees\E_teeth_CSE-CS8.sch</w:t>
            </w:r>
          </w:p>
          <w:p w:rsidR="00334C2E" w:rsidRPr="00334C2E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t>CSE-CS9_2021.01</w:t>
            </w:r>
            <w:r w:rsidR="00334C2E">
              <w:rPr>
                <w:rFonts w:asciiTheme="minorHAnsi" w:hAnsiTheme="minorHAnsi" w:cstheme="minorHAnsi"/>
                <w:sz w:val="18"/>
                <w:szCs w:val="18"/>
              </w:rPr>
              <w:t>\Entrees\</w:t>
            </w:r>
            <w:r w:rsidR="00334C2E" w:rsidRPr="00334C2E">
              <w:rPr>
                <w:rFonts w:asciiTheme="minorHAnsi" w:hAnsiTheme="minorHAnsi" w:cstheme="minorHAnsi"/>
                <w:sz w:val="18"/>
                <w:szCs w:val="18"/>
              </w:rPr>
              <w:t>E_abdomen_CSE-CS9.sch</w:t>
            </w:r>
          </w:p>
          <w:p w:rsidR="007A695F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CSE-CS9_2021.01</w:t>
            </w:r>
            <w:r w:rsidR="007A695F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\Entrees\</w:t>
            </w:r>
            <w:r w:rsidR="00334C2E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E_ears_CSE-CS9.sch</w:t>
            </w:r>
          </w:p>
          <w:p w:rsidR="007A695F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t>CSE-CS9_2021.01</w:t>
            </w:r>
            <w:r w:rsidR="007A695F">
              <w:rPr>
                <w:rFonts w:asciiTheme="minorHAnsi" w:hAnsiTheme="minorHAnsi" w:cstheme="minorHAnsi"/>
                <w:sz w:val="18"/>
                <w:szCs w:val="18"/>
              </w:rPr>
              <w:t>\Entrees\</w:t>
            </w:r>
            <w:r w:rsidR="00334C2E" w:rsidRPr="00334C2E">
              <w:rPr>
                <w:rFonts w:asciiTheme="minorHAnsi" w:hAnsiTheme="minorHAnsi" w:cstheme="minorHAnsi"/>
                <w:sz w:val="18"/>
                <w:szCs w:val="18"/>
              </w:rPr>
              <w:t>E_endocrine_CSE-CS9.sch</w:t>
            </w:r>
          </w:p>
          <w:p w:rsidR="007A695F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CSE-CS9_2021.01</w:t>
            </w:r>
            <w:r w:rsidR="007A695F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 xml:space="preserve">\Entrees\E_eyes_CSE-CS9.sch </w:t>
            </w:r>
          </w:p>
          <w:p w:rsidR="00334C2E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CSE-CS9_2021.01</w:t>
            </w:r>
            <w:r w:rsidR="00334C2E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\Entrees\E_generalApp_CSE-CS9.sch</w:t>
            </w:r>
          </w:p>
          <w:p w:rsidR="00334C2E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CSE-CS9_2021.01</w:t>
            </w:r>
            <w:r w:rsidR="00334C2E">
              <w:rPr>
                <w:rFonts w:asciiTheme="minorHAnsi" w:hAnsiTheme="minorHAnsi" w:cstheme="minorHAnsi"/>
                <w:sz w:val="18"/>
                <w:szCs w:val="18"/>
              </w:rPr>
              <w:t>\Entrees\</w:t>
            </w:r>
            <w:r w:rsidR="00334C2E" w:rsidRPr="00334C2E">
              <w:rPr>
                <w:rFonts w:asciiTheme="minorHAnsi" w:hAnsiTheme="minorHAnsi" w:cstheme="minorHAnsi"/>
                <w:sz w:val="18"/>
                <w:szCs w:val="18"/>
              </w:rPr>
              <w:t>E_genitalia_CSE-CS9.sch</w:t>
            </w:r>
          </w:p>
          <w:p w:rsidR="00334C2E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CSE-CS9_2021.01</w:t>
            </w:r>
            <w:r w:rsidR="00334C2E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\Entrees\E_heart_CSE-CS9.sch</w:t>
            </w:r>
          </w:p>
          <w:p w:rsidR="007A695F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CSE-CS9_2021.01</w:t>
            </w:r>
            <w:r w:rsidR="007A695F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\Entrees\E_integumentary_CSE-CS9.sch</w:t>
            </w:r>
          </w:p>
          <w:p w:rsidR="007A695F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CSE-CS9_2021.01</w:t>
            </w:r>
            <w:r w:rsidR="007A695F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\Entrees\E_lymphatic_CSE-CS9.sch</w:t>
            </w:r>
          </w:p>
          <w:p w:rsidR="007A695F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t>CSE-CS9_2021.01</w:t>
            </w:r>
            <w:r w:rsidR="007A695F">
              <w:rPr>
                <w:rFonts w:asciiTheme="minorHAnsi" w:hAnsiTheme="minorHAnsi" w:cstheme="minorHAnsi"/>
                <w:sz w:val="18"/>
                <w:szCs w:val="18"/>
              </w:rPr>
              <w:t>\Entrees\</w:t>
            </w:r>
            <w:r w:rsidR="007A695F" w:rsidRPr="007A695F">
              <w:rPr>
                <w:rFonts w:asciiTheme="minorHAnsi" w:hAnsiTheme="minorHAnsi" w:cstheme="minorHAnsi"/>
                <w:sz w:val="18"/>
                <w:szCs w:val="18"/>
              </w:rPr>
              <w:t>E_musculo_CSE-CS9.sch</w:t>
            </w:r>
          </w:p>
          <w:p w:rsidR="00334C2E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t>CSE-CS9_2021.01</w:t>
            </w:r>
            <w:r w:rsidR="00334C2E">
              <w:rPr>
                <w:rFonts w:asciiTheme="minorHAnsi" w:hAnsiTheme="minorHAnsi" w:cstheme="minorHAnsi"/>
                <w:sz w:val="18"/>
                <w:szCs w:val="18"/>
              </w:rPr>
              <w:t>\Entrees\</w:t>
            </w:r>
            <w:r w:rsidR="00334C2E" w:rsidRPr="00334C2E">
              <w:rPr>
                <w:rFonts w:asciiTheme="minorHAnsi" w:hAnsiTheme="minorHAnsi" w:cstheme="minorHAnsi"/>
                <w:sz w:val="18"/>
                <w:szCs w:val="18"/>
              </w:rPr>
              <w:t>E_neurologic_CSE-CS9.sch</w:t>
            </w:r>
          </w:p>
          <w:p w:rsidR="007A695F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t>CSE-CS9_2021.01</w:t>
            </w:r>
            <w:r w:rsidR="007A695F">
              <w:rPr>
                <w:rFonts w:asciiTheme="minorHAnsi" w:hAnsiTheme="minorHAnsi" w:cstheme="minorHAnsi"/>
                <w:sz w:val="18"/>
                <w:szCs w:val="18"/>
              </w:rPr>
              <w:t>\Entrees\</w:t>
            </w:r>
            <w:r w:rsidR="00334C2E" w:rsidRPr="00334C2E">
              <w:rPr>
                <w:rFonts w:asciiTheme="minorHAnsi" w:hAnsiTheme="minorHAnsi" w:cstheme="minorHAnsi"/>
                <w:sz w:val="18"/>
                <w:szCs w:val="18"/>
              </w:rPr>
              <w:t>E_respiratory_CSE-CS9.sch</w:t>
            </w:r>
          </w:p>
          <w:p w:rsidR="007A695F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CSE-CS9_2021.01</w:t>
            </w:r>
            <w:r w:rsidR="007A695F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\Entrees\E_teeth_CSE-CS9.sch</w:t>
            </w:r>
          </w:p>
          <w:p w:rsidR="00334C2E" w:rsidRPr="00334C2E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t>CSE-CS24_2021.01</w:t>
            </w:r>
            <w:r w:rsidR="00334C2E">
              <w:rPr>
                <w:rFonts w:asciiTheme="minorHAnsi" w:hAnsiTheme="minorHAnsi" w:cstheme="minorHAnsi"/>
                <w:sz w:val="18"/>
                <w:szCs w:val="18"/>
              </w:rPr>
              <w:t>\Entrees\E_abdomen_CSE-CS24</w:t>
            </w:r>
            <w:r w:rsidR="00334C2E" w:rsidRPr="00334C2E">
              <w:rPr>
                <w:rFonts w:asciiTheme="minorHAnsi" w:hAnsiTheme="minorHAnsi" w:cstheme="minorHAnsi"/>
                <w:sz w:val="18"/>
                <w:szCs w:val="18"/>
              </w:rPr>
              <w:t>.sch</w:t>
            </w:r>
          </w:p>
          <w:p w:rsidR="00334C2E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CSE-CS24_2021.01</w:t>
            </w:r>
            <w:r w:rsidR="00334C2E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\Entrees\E_ears_CSE-CS24.sch</w:t>
            </w:r>
          </w:p>
          <w:p w:rsidR="00334C2E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t>CSE-CS24_2021.01</w:t>
            </w:r>
            <w:r w:rsidR="00334C2E">
              <w:rPr>
                <w:rFonts w:asciiTheme="minorHAnsi" w:hAnsiTheme="minorHAnsi" w:cstheme="minorHAnsi"/>
                <w:sz w:val="18"/>
                <w:szCs w:val="18"/>
              </w:rPr>
              <w:t>\Entrees\E_endocrine_CSE-CS24</w:t>
            </w:r>
            <w:r w:rsidR="00334C2E" w:rsidRPr="00334C2E">
              <w:rPr>
                <w:rFonts w:asciiTheme="minorHAnsi" w:hAnsiTheme="minorHAnsi" w:cstheme="minorHAnsi"/>
                <w:sz w:val="18"/>
                <w:szCs w:val="18"/>
              </w:rPr>
              <w:t>.sch</w:t>
            </w:r>
          </w:p>
          <w:p w:rsidR="00334C2E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CSE-CS24_2021.01</w:t>
            </w:r>
            <w:r w:rsidR="00334C2E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 xml:space="preserve">\Entrees\E_eyes_CSE-CS24.sch </w:t>
            </w:r>
          </w:p>
          <w:p w:rsidR="00334C2E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CSE-CS24_2021.01</w:t>
            </w:r>
            <w:r w:rsidR="00334C2E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\Entrees\E_generalApp_CSE-CS24.sch</w:t>
            </w:r>
          </w:p>
          <w:p w:rsidR="00334C2E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t>CSE-CS24_2021.01</w:t>
            </w:r>
            <w:r w:rsidR="00334C2E">
              <w:rPr>
                <w:rFonts w:asciiTheme="minorHAnsi" w:hAnsiTheme="minorHAnsi" w:cstheme="minorHAnsi"/>
                <w:sz w:val="18"/>
                <w:szCs w:val="18"/>
              </w:rPr>
              <w:t>\Entrees\E_genitalia_CSE-CS24</w:t>
            </w:r>
            <w:r w:rsidR="00334C2E" w:rsidRPr="00334C2E">
              <w:rPr>
                <w:rFonts w:asciiTheme="minorHAnsi" w:hAnsiTheme="minorHAnsi" w:cstheme="minorHAnsi"/>
                <w:sz w:val="18"/>
                <w:szCs w:val="18"/>
              </w:rPr>
              <w:t>.sch</w:t>
            </w:r>
          </w:p>
          <w:p w:rsidR="00334C2E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CSE-CS24_2021.01</w:t>
            </w:r>
            <w:r w:rsidR="00334C2E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\Entrees\E_heart_CSE-CS24.sch</w:t>
            </w:r>
          </w:p>
          <w:p w:rsidR="00334C2E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CSE-CS24_2021.01</w:t>
            </w:r>
            <w:r w:rsidR="00334C2E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\Entrees\E_integumentary_CSE-CS24.sch</w:t>
            </w:r>
          </w:p>
          <w:p w:rsidR="00334C2E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CSE-CS24_2021.01</w:t>
            </w:r>
            <w:r w:rsidR="00334C2E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\Entrees\E_lymphatic_CSE-CS24.sch</w:t>
            </w:r>
          </w:p>
          <w:p w:rsidR="00334C2E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t>CSE-CS24_2021.01</w:t>
            </w:r>
            <w:r w:rsidR="00334C2E">
              <w:rPr>
                <w:rFonts w:asciiTheme="minorHAnsi" w:hAnsiTheme="minorHAnsi" w:cstheme="minorHAnsi"/>
                <w:sz w:val="18"/>
                <w:szCs w:val="18"/>
              </w:rPr>
              <w:t>\Entrees\E_musculo_CSE-CS24</w:t>
            </w:r>
            <w:r w:rsidR="00334C2E" w:rsidRPr="007A695F">
              <w:rPr>
                <w:rFonts w:asciiTheme="minorHAnsi" w:hAnsiTheme="minorHAnsi" w:cstheme="minorHAnsi"/>
                <w:sz w:val="18"/>
                <w:szCs w:val="18"/>
              </w:rPr>
              <w:t>.sch</w:t>
            </w:r>
          </w:p>
          <w:p w:rsidR="00334C2E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t>CSE-CS24_2021.01</w:t>
            </w:r>
            <w:r w:rsidR="00334C2E">
              <w:rPr>
                <w:rFonts w:asciiTheme="minorHAnsi" w:hAnsiTheme="minorHAnsi" w:cstheme="minorHAnsi"/>
                <w:sz w:val="18"/>
                <w:szCs w:val="18"/>
              </w:rPr>
              <w:t>\Entrees\E_neurologic_CSE-CS24</w:t>
            </w:r>
            <w:r w:rsidR="00334C2E" w:rsidRPr="00334C2E">
              <w:rPr>
                <w:rFonts w:asciiTheme="minorHAnsi" w:hAnsiTheme="minorHAnsi" w:cstheme="minorHAnsi"/>
                <w:sz w:val="18"/>
                <w:szCs w:val="18"/>
              </w:rPr>
              <w:t>.sch</w:t>
            </w:r>
          </w:p>
          <w:p w:rsidR="00334C2E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t>CSE-CS24_2021.01</w:t>
            </w:r>
            <w:r w:rsidR="00334C2E">
              <w:rPr>
                <w:rFonts w:asciiTheme="minorHAnsi" w:hAnsiTheme="minorHAnsi" w:cstheme="minorHAnsi"/>
                <w:sz w:val="18"/>
                <w:szCs w:val="18"/>
              </w:rPr>
              <w:t>\Entrees\E_respiratory_CSE-CS24</w:t>
            </w:r>
            <w:r w:rsidR="00334C2E" w:rsidRPr="00334C2E">
              <w:rPr>
                <w:rFonts w:asciiTheme="minorHAnsi" w:hAnsiTheme="minorHAnsi" w:cstheme="minorHAnsi"/>
                <w:sz w:val="18"/>
                <w:szCs w:val="18"/>
              </w:rPr>
              <w:t>.sch</w:t>
            </w:r>
          </w:p>
          <w:p w:rsidR="00AA7B36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CSE-CS24_2021.01</w:t>
            </w:r>
            <w:r w:rsidR="00334C2E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\Entrees\E_teeth_CSE-CS24.sch</w:t>
            </w:r>
          </w:p>
          <w:p w:rsidR="009508D7" w:rsidRPr="00647779" w:rsidRDefault="00AA7B36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430FE4">
              <w:rPr>
                <w:rFonts w:asciiTheme="minorHAnsi" w:hAnsiTheme="minorHAnsi" w:cstheme="minorHAnsi"/>
                <w:sz w:val="18"/>
                <w:szCs w:val="18"/>
              </w:rPr>
              <w:t>OPH-BRE_2021.01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  <w:r w:rsidR="009508D7" w:rsidRPr="0064777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</w:p>
          <w:p w:rsidR="009508D7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VAC_2021.01\Entete\</w:t>
            </w:r>
            <w:r w:rsidRPr="007A695F">
              <w:rPr>
                <w:rFonts w:asciiTheme="minorHAnsi" w:hAnsiTheme="minorHAnsi" w:cstheme="minorHAnsi"/>
                <w:sz w:val="18"/>
                <w:szCs w:val="18"/>
              </w:rPr>
              <w:t>Entete_VAC_2021.01.sch</w:t>
            </w:r>
          </w:p>
          <w:p w:rsidR="00AA7B36" w:rsidRPr="00604A76" w:rsidRDefault="009508D7" w:rsidP="00604A76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VAC-NOTE_2021.01\Entete\</w:t>
            </w:r>
            <w:r w:rsidRPr="007A695F">
              <w:rPr>
                <w:rFonts w:asciiTheme="minorHAnsi" w:hAnsiTheme="minorHAnsi" w:cstheme="minorHAnsi"/>
                <w:sz w:val="18"/>
                <w:szCs w:val="18"/>
              </w:rPr>
              <w:t>Entete_VAC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-NOTE</w:t>
            </w:r>
            <w:r w:rsidRPr="007A695F">
              <w:rPr>
                <w:rFonts w:asciiTheme="minorHAnsi" w:hAnsiTheme="minorHAnsi" w:cstheme="minorHAnsi"/>
                <w:sz w:val="18"/>
                <w:szCs w:val="18"/>
              </w:rPr>
              <w:t>_2021.01.sch</w:t>
            </w:r>
          </w:p>
          <w:p w:rsidR="00786927" w:rsidRDefault="00786927" w:rsidP="007E1B0C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</w:tc>
      </w:tr>
      <w:tr w:rsidR="004A15C4" w:rsidRPr="00B27B8C" w:rsidTr="0052735B">
        <w:tc>
          <w:tcPr>
            <w:tcW w:w="1182" w:type="dxa"/>
            <w:vAlign w:val="center"/>
          </w:tcPr>
          <w:p w:rsidR="004A15C4" w:rsidRDefault="00867E39" w:rsidP="00177EB0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07/10/2021</w:t>
            </w:r>
          </w:p>
        </w:tc>
        <w:tc>
          <w:tcPr>
            <w:tcW w:w="935" w:type="dxa"/>
            <w:vAlign w:val="center"/>
          </w:tcPr>
          <w:p w:rsidR="004A15C4" w:rsidRDefault="004A15C4" w:rsidP="008C34A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2.35</w:t>
            </w:r>
          </w:p>
        </w:tc>
        <w:tc>
          <w:tcPr>
            <w:tcW w:w="7689" w:type="dxa"/>
            <w:vAlign w:val="center"/>
          </w:tcPr>
          <w:p w:rsidR="004A15C4" w:rsidRDefault="004A15C4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Liste des éléments modifiés et créés</w:t>
            </w:r>
            <w:r w:rsidRPr="002131AC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:rsidR="004A15C4" w:rsidRDefault="004A15C4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:rsidR="004A15C4" w:rsidRDefault="004A15C4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Exemples CDA :</w:t>
            </w:r>
          </w:p>
          <w:p w:rsidR="00B07D21" w:rsidRPr="00B07D21" w:rsidRDefault="00B07D21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B07D21">
              <w:rPr>
                <w:rFonts w:asciiTheme="minorHAnsi" w:hAnsiTheme="minorHAnsi" w:cstheme="minorHAnsi"/>
                <w:sz w:val="18"/>
                <w:szCs w:val="18"/>
              </w:rPr>
              <w:t xml:space="preserve">Tous les exemples CDA ont été mis à jour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notamment </w:t>
            </w:r>
            <w:r w:rsidRPr="00B07D21">
              <w:rPr>
                <w:rFonts w:asciiTheme="minorHAnsi" w:hAnsiTheme="minorHAnsi" w:cstheme="minorHAnsi"/>
                <w:sz w:val="18"/>
                <w:szCs w:val="18"/>
              </w:rPr>
              <w:t>suite aux nouveaux contrôles des terminologies.</w:t>
            </w:r>
          </w:p>
          <w:p w:rsidR="0059043C" w:rsidRDefault="0059043C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:rsidR="004A15C4" w:rsidRPr="004A15C4" w:rsidRDefault="004A15C4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4A15C4">
              <w:rPr>
                <w:rFonts w:asciiTheme="minorHAnsi" w:hAnsiTheme="minorHAnsi" w:cstheme="minorHAnsi"/>
                <w:b/>
                <w:sz w:val="18"/>
                <w:szCs w:val="18"/>
              </w:rPr>
              <w:t>Schématrons principaux :</w:t>
            </w:r>
          </w:p>
          <w:p w:rsidR="004A15C4" w:rsidRDefault="004A15C4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CI-SIS_OBP-SAP_2021.01.sch </w:t>
            </w:r>
            <w:r w:rsidR="00B90EEC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:rsidR="004A15C4" w:rsidRDefault="004A15C4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CI-SIS_OBP-SCE_2021.01.sch</w:t>
            </w:r>
            <w:r w:rsidR="00B90EEC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B90EEC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:rsidR="004A15C4" w:rsidRDefault="004A15C4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CI-SIS_OBP-SCM_2021.01.sch</w:t>
            </w:r>
            <w:r w:rsidR="00B90EEC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B90EEC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:rsidR="004A15C4" w:rsidRDefault="004A15C4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CI-SIS_OBP-SNE_2021.01.sch</w:t>
            </w:r>
            <w:r w:rsidR="00B90EEC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B90EEC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:rsidR="004A15C4" w:rsidRDefault="004A15C4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CI-SIS_OBP-SNM_2021.01.sch</w:t>
            </w:r>
            <w:r w:rsidR="00B90EEC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B90EEC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:rsidR="009A68B2" w:rsidRDefault="0021607B" w:rsidP="009A68B2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21607B">
              <w:rPr>
                <w:rFonts w:asciiTheme="minorHAnsi" w:hAnsiTheme="minorHAnsi" w:cstheme="minorHAnsi"/>
                <w:sz w:val="18"/>
                <w:szCs w:val="18"/>
              </w:rPr>
              <w:t>CI-SIS_TLM-CR_2021.01.sch</w:t>
            </w:r>
            <w:r w:rsidR="00B90EEC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B90EEC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:rsidR="0021607B" w:rsidRDefault="0021607B" w:rsidP="009A68B2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21607B">
              <w:rPr>
                <w:rFonts w:asciiTheme="minorHAnsi" w:hAnsiTheme="minorHAnsi" w:cstheme="minorHAnsi"/>
                <w:sz w:val="18"/>
                <w:szCs w:val="18"/>
              </w:rPr>
              <w:t>CI-SIS_TLM-DA_2021.01.sch</w:t>
            </w:r>
            <w:r w:rsidR="00B90EEC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B90EEC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:rsidR="0021607B" w:rsidRDefault="0021607B" w:rsidP="009A68B2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:rsidR="009A68B2" w:rsidRPr="000440B6" w:rsidRDefault="0021607B" w:rsidP="009A68B2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schematrons\include\en-tete</w:t>
            </w:r>
            <w:r w:rsidR="009A68B2" w:rsidRPr="000440B6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:rsidR="009A68B2" w:rsidRDefault="009A68B2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9A68B2">
              <w:rPr>
                <w:rFonts w:asciiTheme="minorHAnsi" w:hAnsiTheme="minorHAnsi" w:cstheme="minorHAnsi"/>
                <w:sz w:val="18"/>
                <w:szCs w:val="18"/>
              </w:rPr>
              <w:t>documentationOf_fr.sch</w:t>
            </w:r>
          </w:p>
          <w:p w:rsidR="009A68B2" w:rsidRDefault="009A68B2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:rsidR="00506B11" w:rsidRPr="00B07D21" w:rsidRDefault="0021607B" w:rsidP="00506B11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schematrons\include\entrees</w:t>
            </w:r>
            <w:r w:rsidR="000440B6" w:rsidRPr="000440B6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  <w:r w:rsidR="00506B11" w:rsidRPr="00B07D21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</w:p>
          <w:p w:rsidR="00506B11" w:rsidRPr="00B07D21" w:rsidRDefault="00506B11" w:rsidP="00506B11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B07D21">
              <w:rPr>
                <w:rFonts w:asciiTheme="minorHAnsi" w:hAnsiTheme="minorHAnsi" w:cstheme="minorHAnsi"/>
                <w:sz w:val="18"/>
                <w:szCs w:val="18"/>
              </w:rPr>
              <w:t>E_mesuresAcuiteVisuelle_int</w:t>
            </w:r>
          </w:p>
          <w:p w:rsidR="00506B11" w:rsidRPr="00B07D21" w:rsidRDefault="00506B11" w:rsidP="00506B11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B07D21">
              <w:rPr>
                <w:rFonts w:asciiTheme="minorHAnsi" w:hAnsiTheme="minorHAnsi" w:cstheme="minorHAnsi"/>
                <w:sz w:val="18"/>
                <w:szCs w:val="18"/>
              </w:rPr>
              <w:t>E_mesuresAcuiteVisuelleObservation_int</w:t>
            </w:r>
          </w:p>
          <w:p w:rsidR="00B07D21" w:rsidRPr="00B07D21" w:rsidRDefault="00B07D21" w:rsidP="0021607B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B07D21">
              <w:rPr>
                <w:rFonts w:asciiTheme="minorHAnsi" w:hAnsiTheme="minorHAnsi" w:cstheme="minorHAnsi"/>
                <w:sz w:val="18"/>
                <w:szCs w:val="18"/>
              </w:rPr>
              <w:t>E_mesuresDeRefractionOrganizer_int</w:t>
            </w:r>
          </w:p>
          <w:p w:rsidR="00506B11" w:rsidRDefault="00B07D21" w:rsidP="00506B11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B07D21">
              <w:rPr>
                <w:rFonts w:asciiTheme="minorHAnsi" w:hAnsiTheme="minorHAnsi" w:cstheme="minorHAnsi"/>
                <w:sz w:val="18"/>
                <w:szCs w:val="18"/>
              </w:rPr>
              <w:t>E_mesureDeRefractionObservation_int</w:t>
            </w:r>
          </w:p>
          <w:p w:rsidR="00506B11" w:rsidRPr="00B07D21" w:rsidRDefault="00506B11" w:rsidP="00506B11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B07D21">
              <w:rPr>
                <w:rFonts w:asciiTheme="minorHAnsi" w:hAnsiTheme="minorHAnsi" w:cstheme="minorHAnsi"/>
                <w:sz w:val="18"/>
                <w:szCs w:val="18"/>
              </w:rPr>
              <w:t>E_mesuresDispositifsOculaires_int</w:t>
            </w:r>
          </w:p>
          <w:p w:rsidR="00506B11" w:rsidRPr="00B07D21" w:rsidRDefault="00506B11" w:rsidP="00506B11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B07D21">
              <w:rPr>
                <w:rFonts w:asciiTheme="minorHAnsi" w:hAnsiTheme="minorHAnsi" w:cstheme="minorHAnsi"/>
                <w:sz w:val="18"/>
                <w:szCs w:val="18"/>
              </w:rPr>
              <w:t>E_mesuresDispositifsOculairesObservation_int</w:t>
            </w:r>
          </w:p>
          <w:p w:rsidR="00B07D21" w:rsidRPr="00941A79" w:rsidRDefault="00B07D21" w:rsidP="00B07D21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E_vitalSignsObservation_int.sch</w:t>
            </w:r>
          </w:p>
          <w:p w:rsidR="001D0354" w:rsidRPr="00941A79" w:rsidRDefault="001D0354" w:rsidP="001D0354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</w:p>
          <w:p w:rsidR="00B07D21" w:rsidRPr="00941A79" w:rsidRDefault="001D0354" w:rsidP="001D035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schematrons\include\sections :</w:t>
            </w:r>
          </w:p>
          <w:p w:rsidR="001D0354" w:rsidRDefault="001D0354" w:rsidP="0021607B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1D0354">
              <w:rPr>
                <w:rFonts w:asciiTheme="minorHAnsi" w:hAnsiTheme="minorHAnsi" w:cstheme="minorHAnsi"/>
                <w:sz w:val="18"/>
                <w:szCs w:val="18"/>
              </w:rPr>
              <w:t>S_analyseDesDispositifsOculaires</w:t>
            </w:r>
          </w:p>
          <w:p w:rsidR="001D0354" w:rsidRPr="001D0354" w:rsidRDefault="001D0354" w:rsidP="0021607B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1D0354">
              <w:rPr>
                <w:rFonts w:asciiTheme="minorHAnsi" w:hAnsiTheme="minorHAnsi" w:cstheme="minorHAnsi"/>
                <w:sz w:val="18"/>
                <w:szCs w:val="18"/>
              </w:rPr>
              <w:t>S_bilanOphtalmologique</w:t>
            </w:r>
          </w:p>
          <w:p w:rsidR="001D0354" w:rsidRDefault="001D0354" w:rsidP="0021607B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1D0354">
              <w:rPr>
                <w:rFonts w:asciiTheme="minorHAnsi" w:hAnsiTheme="minorHAnsi" w:cstheme="minorHAnsi"/>
                <w:sz w:val="18"/>
                <w:szCs w:val="18"/>
              </w:rPr>
              <w:t>S_examenPhysiqueOculaire</w:t>
            </w:r>
          </w:p>
          <w:p w:rsidR="001D0354" w:rsidRPr="00941A79" w:rsidRDefault="001D0354" w:rsidP="0021607B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S_mesureDeLaRefraction</w:t>
            </w:r>
          </w:p>
          <w:p w:rsidR="001D0354" w:rsidRPr="00941A79" w:rsidRDefault="001D0354" w:rsidP="0021607B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S_scoreRankin_ANS</w:t>
            </w:r>
          </w:p>
          <w:p w:rsidR="001D0354" w:rsidRPr="00941A79" w:rsidRDefault="001D0354" w:rsidP="0021607B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</w:p>
          <w:p w:rsidR="0021607B" w:rsidRPr="00941A79" w:rsidRDefault="0021607B" w:rsidP="0021607B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schematrons\include\specificationsVolets :</w:t>
            </w:r>
          </w:p>
          <w:p w:rsidR="004A15C4" w:rsidRPr="00B90EEC" w:rsidRDefault="00B90EEC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B90EEC">
              <w:rPr>
                <w:rFonts w:asciiTheme="minorHAnsi" w:hAnsiTheme="minorHAnsi" w:cstheme="minorHAnsi"/>
                <w:sz w:val="18"/>
                <w:szCs w:val="18"/>
              </w:rPr>
              <w:t>TLM-CR_2021.01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:rsidR="00B90EEC" w:rsidRPr="00B90EEC" w:rsidRDefault="00B90EEC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B90EEC"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TLM-DA_2021.01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:rsidR="00E17EAD" w:rsidRDefault="00B90EEC" w:rsidP="00833880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B90EEC">
              <w:rPr>
                <w:rFonts w:asciiTheme="minorHAnsi" w:hAnsiTheme="minorHAnsi" w:cstheme="minorHAnsi"/>
                <w:sz w:val="18"/>
                <w:szCs w:val="18"/>
              </w:rPr>
              <w:t>OBP_2021.01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:rsidR="00833880" w:rsidRPr="002E761F" w:rsidRDefault="00833880" w:rsidP="00E17EAD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:rsidR="00E17EAD" w:rsidRDefault="00E17EAD" w:rsidP="00E17EAD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2E761F">
              <w:rPr>
                <w:rFonts w:asciiTheme="minorHAnsi" w:hAnsiTheme="minorHAnsi" w:cstheme="minorHAnsi"/>
                <w:b/>
                <w:sz w:val="18"/>
                <w:szCs w:val="18"/>
              </w:rPr>
              <w:t>schematrons\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moteur :</w:t>
            </w:r>
          </w:p>
          <w:p w:rsidR="00E17EAD" w:rsidRDefault="00E17EAD" w:rsidP="00E17EAD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E17EAD">
              <w:rPr>
                <w:rFonts w:asciiTheme="minorHAnsi" w:hAnsiTheme="minorHAnsi" w:cstheme="minorHAnsi"/>
                <w:sz w:val="18"/>
                <w:szCs w:val="18"/>
              </w:rPr>
              <w:t>compilverif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.bat pour ajout des contrôles des terminologies.</w:t>
            </w:r>
          </w:p>
          <w:p w:rsidR="00C06347" w:rsidRPr="002E761F" w:rsidRDefault="00C06347" w:rsidP="00C06347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:rsidR="00C06347" w:rsidRDefault="00C06347" w:rsidP="00C06347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2E761F">
              <w:rPr>
                <w:rFonts w:asciiTheme="minorHAnsi" w:hAnsiTheme="minorHAnsi" w:cstheme="minorHAnsi"/>
                <w:b/>
                <w:sz w:val="18"/>
                <w:szCs w:val="18"/>
              </w:rPr>
              <w:t>schematrons\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profil</w:t>
            </w:r>
            <w:r w:rsidRPr="002E761F">
              <w:rPr>
                <w:rFonts w:asciiTheme="minorHAnsi" w:hAnsiTheme="minorHAnsi" w:cstheme="minorHAnsi"/>
                <w:b/>
                <w:sz w:val="18"/>
                <w:szCs w:val="18"/>
              </w:rPr>
              <w:t>s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:rsidR="00C06347" w:rsidRDefault="00C06347" w:rsidP="00C06347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Ajout d’un répertoire « Terminologies » contenant les éléments permettant le contrôle des codes utilisés dans les documents CDA pour les terminologies LOINC, CIM-10, ADICAP, CISP2</w:t>
            </w:r>
            <w:r w:rsidR="00745287">
              <w:rPr>
                <w:rFonts w:asciiTheme="minorHAnsi" w:hAnsiTheme="minorHAnsi" w:cstheme="minorHAnsi"/>
                <w:sz w:val="18"/>
                <w:szCs w:val="18"/>
              </w:rPr>
              <w:t>, TA_ASIP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.</w:t>
            </w:r>
          </w:p>
          <w:p w:rsidR="002E761F" w:rsidRPr="002E761F" w:rsidRDefault="002E761F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:rsidR="002E761F" w:rsidRDefault="002E761F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2E761F">
              <w:rPr>
                <w:rFonts w:asciiTheme="minorHAnsi" w:hAnsiTheme="minorHAnsi" w:cstheme="minorHAnsi"/>
                <w:b/>
                <w:sz w:val="18"/>
                <w:szCs w:val="18"/>
              </w:rPr>
              <w:t>schematrons\rapports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:rsidR="002E761F" w:rsidRDefault="002E761F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2E761F">
              <w:rPr>
                <w:rFonts w:asciiTheme="minorHAnsi" w:hAnsiTheme="minorHAnsi" w:cstheme="minorHAnsi"/>
                <w:sz w:val="18"/>
                <w:szCs w:val="18"/>
              </w:rPr>
              <w:t>rapportSchematronToHtml4.xsl</w:t>
            </w:r>
            <w:r w:rsidR="00D92E13">
              <w:rPr>
                <w:rFonts w:asciiTheme="minorHAnsi" w:hAnsiTheme="minorHAnsi" w:cstheme="minorHAnsi"/>
                <w:sz w:val="18"/>
                <w:szCs w:val="18"/>
              </w:rPr>
              <w:t xml:space="preserve"> (réintégration car avait été supprimé à tort)</w:t>
            </w:r>
          </w:p>
          <w:p w:rsidR="00786C15" w:rsidRPr="002E761F" w:rsidRDefault="00786C15" w:rsidP="00786C15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:rsidR="00786C15" w:rsidRDefault="00786C15" w:rsidP="00786C1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786C15">
              <w:rPr>
                <w:rFonts w:asciiTheme="minorHAnsi" w:hAnsiTheme="minorHAnsi" w:cstheme="minorHAnsi"/>
                <w:b/>
                <w:sz w:val="18"/>
                <w:szCs w:val="18"/>
              </w:rPr>
              <w:t>jeuxDeValeurs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:</w:t>
            </w:r>
          </w:p>
          <w:p w:rsidR="00786C15" w:rsidRDefault="00786C15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786C15">
              <w:rPr>
                <w:rFonts w:asciiTheme="minorHAnsi" w:hAnsiTheme="minorHAnsi" w:cstheme="minorHAnsi"/>
                <w:sz w:val="18"/>
                <w:szCs w:val="18"/>
              </w:rPr>
              <w:t>SVS.xsd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(réintégration car avait été supprimé à tort)</w:t>
            </w:r>
          </w:p>
          <w:p w:rsidR="008D5E84" w:rsidRDefault="008D5E84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Tous les JDV ont été régénérés</w:t>
            </w:r>
          </w:p>
          <w:p w:rsidR="008D5E84" w:rsidRPr="002E761F" w:rsidRDefault="008D5E84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D80AB5" w:rsidRPr="00B27B8C" w:rsidTr="0052735B">
        <w:tc>
          <w:tcPr>
            <w:tcW w:w="1182" w:type="dxa"/>
            <w:vAlign w:val="center"/>
          </w:tcPr>
          <w:p w:rsidR="00D80AB5" w:rsidRDefault="00D80AB5" w:rsidP="00177EB0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19/10/2021</w:t>
            </w:r>
          </w:p>
        </w:tc>
        <w:tc>
          <w:tcPr>
            <w:tcW w:w="935" w:type="dxa"/>
            <w:vAlign w:val="center"/>
          </w:tcPr>
          <w:p w:rsidR="00D80AB5" w:rsidRDefault="00D80AB5" w:rsidP="008C34A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2.36</w:t>
            </w:r>
          </w:p>
        </w:tc>
        <w:tc>
          <w:tcPr>
            <w:tcW w:w="7689" w:type="dxa"/>
            <w:vAlign w:val="center"/>
          </w:tcPr>
          <w:p w:rsidR="00757508" w:rsidRDefault="00757508" w:rsidP="00757508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Liste des éléments modifiés et créés</w:t>
            </w:r>
            <w:r w:rsidRPr="002131AC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:rsidR="00757508" w:rsidRDefault="00757508" w:rsidP="00757508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:rsidR="00757508" w:rsidRDefault="00757508" w:rsidP="00757508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Exemples CDA : </w:t>
            </w:r>
          </w:p>
          <w:p w:rsidR="00757508" w:rsidRPr="00757508" w:rsidRDefault="00B353A0" w:rsidP="00757508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Voir dans le tableau du paragraphe 3.2.1</w:t>
            </w:r>
          </w:p>
          <w:p w:rsidR="00757508" w:rsidRDefault="00757508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:rsidR="00757508" w:rsidRDefault="00757508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Schématrons </w:t>
            </w:r>
            <w:r w:rsidRPr="004A15C4">
              <w:rPr>
                <w:rFonts w:asciiTheme="minorHAnsi" w:hAnsiTheme="minorHAnsi" w:cstheme="minorHAnsi"/>
                <w:b/>
                <w:sz w:val="18"/>
                <w:szCs w:val="18"/>
              </w:rPr>
              <w:t>principaux :</w:t>
            </w:r>
          </w:p>
          <w:p w:rsidR="00757508" w:rsidRPr="00757508" w:rsidRDefault="00757508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757508">
              <w:rPr>
                <w:rFonts w:asciiTheme="minorHAnsi" w:hAnsiTheme="minorHAnsi" w:cstheme="minorHAnsi"/>
                <w:sz w:val="18"/>
                <w:szCs w:val="18"/>
              </w:rPr>
              <w:t>CI-SIS_CANCER-FRCP_2021.01.sch</w:t>
            </w:r>
          </w:p>
          <w:p w:rsidR="00757508" w:rsidRDefault="00757508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:rsidR="00757508" w:rsidRPr="00941A79" w:rsidRDefault="00757508" w:rsidP="00757508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schematrons\include\en-tete :</w:t>
            </w:r>
          </w:p>
          <w:p w:rsidR="00757508" w:rsidRPr="00941A79" w:rsidRDefault="00757508" w:rsidP="00757508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assignedAuthor_fr.sch</w:t>
            </w:r>
          </w:p>
          <w:p w:rsidR="00757508" w:rsidRPr="00941A79" w:rsidRDefault="00757508" w:rsidP="00757508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assignedEntity_fr.sch</w:t>
            </w:r>
          </w:p>
          <w:p w:rsidR="00757508" w:rsidRPr="00941A79" w:rsidRDefault="00757508" w:rsidP="00757508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associatedEntity_fr.sch</w:t>
            </w:r>
          </w:p>
          <w:p w:rsidR="00757508" w:rsidRPr="00757508" w:rsidRDefault="00757508" w:rsidP="00757508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757508">
              <w:rPr>
                <w:rFonts w:asciiTheme="minorHAnsi" w:hAnsiTheme="minorHAnsi" w:cstheme="minorHAnsi"/>
                <w:sz w:val="18"/>
                <w:szCs w:val="18"/>
              </w:rPr>
              <w:t>informationRecipient_fr.sch</w:t>
            </w:r>
          </w:p>
          <w:p w:rsidR="00757508" w:rsidRPr="00757508" w:rsidRDefault="00757508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757508">
              <w:rPr>
                <w:rFonts w:asciiTheme="minorHAnsi" w:hAnsiTheme="minorHAnsi" w:cstheme="minorHAnsi"/>
                <w:sz w:val="18"/>
                <w:szCs w:val="18"/>
              </w:rPr>
              <w:t>participant_fr.sch</w:t>
            </w:r>
          </w:p>
          <w:p w:rsidR="00757508" w:rsidRDefault="00757508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:rsidR="00757508" w:rsidRDefault="00757508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757508">
              <w:rPr>
                <w:rFonts w:asciiTheme="minorHAnsi" w:hAnsiTheme="minorHAnsi" w:cstheme="minorHAnsi"/>
                <w:b/>
                <w:sz w:val="18"/>
                <w:szCs w:val="18"/>
              </w:rPr>
              <w:t>schematrons\include\jeuxDeValeurs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:rsidR="00757508" w:rsidRPr="00757508" w:rsidRDefault="00757508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757508">
              <w:rPr>
                <w:rFonts w:asciiTheme="minorHAnsi" w:hAnsiTheme="minorHAnsi" w:cstheme="minorHAnsi"/>
                <w:sz w:val="18"/>
                <w:szCs w:val="18"/>
              </w:rPr>
              <w:t>JDV_administrativeGenderCode.sch</w:t>
            </w:r>
          </w:p>
          <w:p w:rsidR="00757508" w:rsidRDefault="00757508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:rsidR="00757508" w:rsidRDefault="00757508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757508">
              <w:rPr>
                <w:rFonts w:asciiTheme="minorHAnsi" w:hAnsiTheme="minorHAnsi" w:cstheme="minorHAnsi"/>
                <w:b/>
                <w:sz w:val="18"/>
                <w:szCs w:val="18"/>
              </w:rPr>
              <w:t>schematrons\include\jeuxDeValeurs\en-tête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:rsidR="00757508" w:rsidRPr="00941A79" w:rsidRDefault="00757508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JDV_encompassingEncounterCode.sch</w:t>
            </w:r>
          </w:p>
          <w:p w:rsidR="00757508" w:rsidRPr="00941A79" w:rsidRDefault="00E80021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JDV_typeCode.sch</w:t>
            </w:r>
          </w:p>
          <w:p w:rsidR="00E80021" w:rsidRPr="00941A79" w:rsidRDefault="00E80021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</w:pPr>
          </w:p>
          <w:p w:rsidR="00757508" w:rsidRPr="00941A79" w:rsidRDefault="00757508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schematrons\include\sections :</w:t>
            </w:r>
          </w:p>
          <w:p w:rsidR="00757508" w:rsidRPr="00941A79" w:rsidRDefault="00757508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S_cadrePropositionTherapeutique_ANS.sch</w:t>
            </w:r>
          </w:p>
          <w:p w:rsidR="00757508" w:rsidRPr="00941A79" w:rsidRDefault="00757508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</w:pPr>
          </w:p>
          <w:p w:rsidR="00757508" w:rsidRPr="00941A79" w:rsidRDefault="00757508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schematrons\abstract :</w:t>
            </w:r>
          </w:p>
          <w:p w:rsidR="00757508" w:rsidRPr="00941A79" w:rsidRDefault="00757508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abstractEncompassingEncounterCode.sch</w:t>
            </w:r>
          </w:p>
          <w:p w:rsidR="00757508" w:rsidRPr="00941A79" w:rsidRDefault="00757508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abstractHealthcareFacilityCode.sch</w:t>
            </w:r>
          </w:p>
          <w:p w:rsidR="00E80021" w:rsidRPr="00941A79" w:rsidRDefault="00E80021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abstractTypeCode.sch</w:t>
            </w:r>
          </w:p>
          <w:p w:rsidR="00757508" w:rsidRPr="00941A79" w:rsidRDefault="00757508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</w:pPr>
          </w:p>
          <w:p w:rsidR="00757508" w:rsidRPr="00941A79" w:rsidRDefault="00757508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schematrons\profils :</w:t>
            </w:r>
          </w:p>
          <w:p w:rsidR="00757508" w:rsidRPr="00941A79" w:rsidRDefault="00757508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CI-SIS_Modeles_ANS.sch</w:t>
            </w:r>
          </w:p>
          <w:p w:rsidR="00757508" w:rsidRDefault="00757508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757508">
              <w:rPr>
                <w:rFonts w:asciiTheme="minorHAnsi" w:hAnsiTheme="minorHAnsi" w:cstheme="minorHAnsi"/>
                <w:sz w:val="18"/>
                <w:szCs w:val="18"/>
              </w:rPr>
              <w:t>CI-SIS_StructurationMinimale.sch</w:t>
            </w:r>
          </w:p>
          <w:p w:rsidR="00E80021" w:rsidRDefault="00E80021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:rsidR="00E80021" w:rsidRDefault="00E80021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E80021">
              <w:rPr>
                <w:rFonts w:asciiTheme="minorHAnsi" w:hAnsiTheme="minorHAnsi" w:cstheme="minorHAnsi"/>
                <w:b/>
                <w:sz w:val="18"/>
                <w:szCs w:val="18"/>
              </w:rPr>
              <w:t>schematrons\profils\terminologies\terminologie</w:t>
            </w:r>
          </w:p>
          <w:p w:rsidR="00E80021" w:rsidRDefault="00E80021" w:rsidP="00E80021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E80021">
              <w:rPr>
                <w:rFonts w:asciiTheme="minorHAnsi" w:hAnsiTheme="minorHAnsi" w:cstheme="minorHAnsi"/>
                <w:sz w:val="18"/>
                <w:szCs w:val="18"/>
              </w:rPr>
              <w:t>2.16.840.1.113883.6.1.rdf</w:t>
            </w:r>
          </w:p>
        </w:tc>
      </w:tr>
      <w:tr w:rsidR="00A45FEC" w:rsidRPr="00B27B8C" w:rsidTr="0052735B">
        <w:tc>
          <w:tcPr>
            <w:tcW w:w="1182" w:type="dxa"/>
            <w:vAlign w:val="center"/>
          </w:tcPr>
          <w:p w:rsidR="00A45FEC" w:rsidRDefault="00C93B45" w:rsidP="00E3042A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10</w:t>
            </w:r>
            <w:r w:rsidR="003A1E35">
              <w:rPr>
                <w:rFonts w:asciiTheme="minorHAnsi" w:hAnsiTheme="minorHAnsi" w:cstheme="minorHAnsi"/>
                <w:sz w:val="18"/>
                <w:szCs w:val="18"/>
              </w:rPr>
              <w:t>/11/2021</w:t>
            </w:r>
          </w:p>
        </w:tc>
        <w:tc>
          <w:tcPr>
            <w:tcW w:w="935" w:type="dxa"/>
            <w:vAlign w:val="center"/>
          </w:tcPr>
          <w:p w:rsidR="00A45FEC" w:rsidRDefault="00A45FEC" w:rsidP="008C34A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2.37</w:t>
            </w:r>
          </w:p>
        </w:tc>
        <w:tc>
          <w:tcPr>
            <w:tcW w:w="7689" w:type="dxa"/>
            <w:vAlign w:val="center"/>
          </w:tcPr>
          <w:p w:rsidR="00A45FEC" w:rsidRDefault="00A45FEC" w:rsidP="00A45FEC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Liste des éléments modifiés et créés</w:t>
            </w:r>
            <w:r w:rsidRPr="002131AC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:rsidR="00941A79" w:rsidRDefault="00941A79" w:rsidP="00941A79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:rsidR="00941A79" w:rsidRDefault="00941A79" w:rsidP="00941A79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Exemples CDA : </w:t>
            </w:r>
          </w:p>
          <w:p w:rsidR="00941A79" w:rsidRPr="00757508" w:rsidRDefault="00941A79" w:rsidP="00941A79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Voir dans le tableau du paragraphe 3.2.1</w:t>
            </w:r>
          </w:p>
          <w:p w:rsidR="00941A79" w:rsidRDefault="00941A79" w:rsidP="00A45FEC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:rsidR="00A45FEC" w:rsidRDefault="00A45FEC" w:rsidP="00757508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Schématrons </w:t>
            </w:r>
            <w:r w:rsidRPr="004A15C4">
              <w:rPr>
                <w:rFonts w:asciiTheme="minorHAnsi" w:hAnsiTheme="minorHAnsi" w:cstheme="minorHAnsi"/>
                <w:b/>
                <w:sz w:val="18"/>
                <w:szCs w:val="18"/>
              </w:rPr>
              <w:t>principaux :</w:t>
            </w:r>
          </w:p>
          <w:p w:rsidR="00A45FEC" w:rsidRPr="00941A79" w:rsidRDefault="00A45FEC" w:rsidP="003A1E35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A45FEC">
              <w:rPr>
                <w:rFonts w:asciiTheme="minorHAnsi" w:hAnsiTheme="minorHAnsi" w:cstheme="minorHAnsi"/>
                <w:sz w:val="18"/>
                <w:szCs w:val="18"/>
              </w:rPr>
              <w:t>CI-SIS_PPS-PAERPA_2021.01.sch</w:t>
            </w:r>
          </w:p>
          <w:p w:rsidR="00941A79" w:rsidRDefault="00941A79" w:rsidP="00757508">
            <w:pPr>
              <w:pStyle w:val="Tableau"/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</w:rPr>
              <w:t>CI-SIS_OPH-CR-RTN_2021.01.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sch </w:t>
            </w:r>
            <w:r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:rsidR="003A1E35" w:rsidRPr="00941A79" w:rsidRDefault="003A1E35" w:rsidP="003A1E35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</w:rPr>
              <w:t>CI-SIS_SDM-MR_2021.01.sch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:rsidR="003A1E35" w:rsidRDefault="003A1E35" w:rsidP="003A1E3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:rsidR="003A1E35" w:rsidRPr="00941A79" w:rsidRDefault="003A1E35" w:rsidP="003A1E3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schematrons\include\</w:t>
            </w:r>
            <w:r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sections</w:t>
            </w:r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 :</w:t>
            </w:r>
          </w:p>
          <w:p w:rsidR="003A1E35" w:rsidRDefault="003A1E35" w:rsidP="003A1E35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S</w:t>
            </w:r>
            <w:r w:rsidRPr="003A1E35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_</w:t>
            </w:r>
            <w:r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intravenousFluidsAdministered.sch</w:t>
            </w:r>
          </w:p>
          <w:p w:rsidR="003A1E35" w:rsidRPr="003A1E35" w:rsidRDefault="003A1E35" w:rsidP="003A1E3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</w:pPr>
          </w:p>
          <w:p w:rsidR="003A1E35" w:rsidRPr="00941A79" w:rsidRDefault="003A1E35" w:rsidP="003A1E3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schematrons\include\</w:t>
            </w:r>
            <w:r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entrees</w:t>
            </w:r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 :</w:t>
            </w:r>
          </w:p>
          <w:p w:rsidR="00941A79" w:rsidRDefault="003A1E35" w:rsidP="00757508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3A1E35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E_S</w:t>
            </w:r>
            <w:r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impleObservation_fr.sch</w:t>
            </w:r>
          </w:p>
          <w:p w:rsidR="003A1E35" w:rsidRDefault="003A1E35" w:rsidP="003A1E35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3A1E35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E_S</w:t>
            </w:r>
            <w:r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impleObservation_int.sch</w:t>
            </w:r>
          </w:p>
          <w:p w:rsidR="003A1E35" w:rsidRPr="00941A79" w:rsidRDefault="003A1E35" w:rsidP="003A1E3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</w:pPr>
          </w:p>
          <w:p w:rsidR="003A1E35" w:rsidRPr="00941A79" w:rsidRDefault="003A1E35" w:rsidP="003A1E3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schematrons\include\</w:t>
            </w:r>
            <w:r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specificationsVolets</w:t>
            </w:r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:</w:t>
            </w:r>
          </w:p>
          <w:p w:rsidR="003A1E35" w:rsidRPr="003A1E35" w:rsidRDefault="003A1E35" w:rsidP="003A1E35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3A1E35">
              <w:rPr>
                <w:rFonts w:asciiTheme="minorHAnsi" w:hAnsiTheme="minorHAnsi" w:cstheme="minorHAnsi"/>
                <w:sz w:val="18"/>
                <w:szCs w:val="18"/>
              </w:rPr>
              <w:t xml:space="preserve">OPH-CR-RTN_2021.01 </w:t>
            </w:r>
            <w:r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:rsidR="003A1E35" w:rsidRPr="003A1E35" w:rsidRDefault="003A1E35" w:rsidP="003A1E35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3A1E35">
              <w:rPr>
                <w:rFonts w:asciiTheme="minorHAnsi" w:hAnsiTheme="minorHAnsi" w:cstheme="minorHAnsi"/>
                <w:sz w:val="18"/>
                <w:szCs w:val="18"/>
              </w:rPr>
              <w:t>SDM-MR_2021.01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:rsidR="00941A79" w:rsidRPr="003A1E35" w:rsidRDefault="00941A79" w:rsidP="00757508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:rsidR="00A45FEC" w:rsidRDefault="00A45FEC" w:rsidP="00757508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Feuille de style :</w:t>
            </w:r>
          </w:p>
          <w:p w:rsidR="00A45FEC" w:rsidRPr="00A45FEC" w:rsidRDefault="00A45FEC" w:rsidP="00757508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A45FEC">
              <w:rPr>
                <w:rFonts w:asciiTheme="minorHAnsi" w:hAnsiTheme="minorHAnsi" w:cstheme="minorHAnsi"/>
                <w:sz w:val="18"/>
                <w:szCs w:val="18"/>
              </w:rPr>
              <w:t>utility.xsl</w:t>
            </w:r>
          </w:p>
          <w:p w:rsidR="00A45FEC" w:rsidRDefault="00A45FEC" w:rsidP="00757508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A45FEC">
              <w:rPr>
                <w:rFonts w:asciiTheme="minorHAnsi" w:hAnsiTheme="minorHAnsi" w:cstheme="minorHAnsi"/>
                <w:sz w:val="18"/>
                <w:szCs w:val="18"/>
              </w:rPr>
              <w:t>headers.xsl</w:t>
            </w:r>
          </w:p>
          <w:p w:rsidR="003A1E35" w:rsidRDefault="003A1E35" w:rsidP="00757508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:rsidR="00C93B45" w:rsidRDefault="00C93B45" w:rsidP="00757508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Exemples IHE_XDM</w:t>
            </w:r>
          </w:p>
          <w:p w:rsidR="00C93B45" w:rsidRDefault="00C93B45" w:rsidP="00757508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</w:tc>
      </w:tr>
      <w:tr w:rsidR="00E5249E" w:rsidRPr="00B27B8C" w:rsidTr="0052735B">
        <w:tc>
          <w:tcPr>
            <w:tcW w:w="1182" w:type="dxa"/>
            <w:vAlign w:val="center"/>
          </w:tcPr>
          <w:p w:rsidR="00E5249E" w:rsidRDefault="00E5249E" w:rsidP="00E3042A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02/12/2021</w:t>
            </w:r>
          </w:p>
        </w:tc>
        <w:tc>
          <w:tcPr>
            <w:tcW w:w="935" w:type="dxa"/>
            <w:vAlign w:val="center"/>
          </w:tcPr>
          <w:p w:rsidR="00E5249E" w:rsidRDefault="00E5249E" w:rsidP="008C34A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2.38</w:t>
            </w:r>
          </w:p>
        </w:tc>
        <w:tc>
          <w:tcPr>
            <w:tcW w:w="7689" w:type="dxa"/>
            <w:vAlign w:val="center"/>
          </w:tcPr>
          <w:p w:rsidR="00E5249E" w:rsidRDefault="00E5249E" w:rsidP="00E5249E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Liste des éléments modifiés et créés</w:t>
            </w:r>
            <w:r w:rsidRPr="002131AC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:rsidR="00E5249E" w:rsidRDefault="00E5249E" w:rsidP="00E5249E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:rsidR="00E5249E" w:rsidRDefault="00E5249E" w:rsidP="00E5249E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Exemples CDA : </w:t>
            </w:r>
          </w:p>
          <w:p w:rsidR="00E5249E" w:rsidRPr="00757508" w:rsidRDefault="00E5249E" w:rsidP="00E5249E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Voir dans le tableau du paragraphe 3.2.1</w:t>
            </w:r>
          </w:p>
          <w:p w:rsidR="00E5249E" w:rsidRDefault="00E5249E" w:rsidP="00E5249E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:rsidR="00E5249E" w:rsidRDefault="00E5249E" w:rsidP="00E5249E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Schématrons </w:t>
            </w:r>
            <w:r w:rsidRPr="004A15C4">
              <w:rPr>
                <w:rFonts w:asciiTheme="minorHAnsi" w:hAnsiTheme="minorHAnsi" w:cstheme="minorHAnsi"/>
                <w:b/>
                <w:sz w:val="18"/>
                <w:szCs w:val="18"/>
              </w:rPr>
              <w:t>principaux :</w:t>
            </w:r>
          </w:p>
          <w:p w:rsidR="00E5249E" w:rsidRPr="00E5249E" w:rsidRDefault="00E5249E" w:rsidP="00A45FEC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E5249E">
              <w:rPr>
                <w:rFonts w:asciiTheme="minorHAnsi" w:hAnsiTheme="minorHAnsi" w:cstheme="minorHAnsi"/>
                <w:sz w:val="18"/>
                <w:szCs w:val="18"/>
              </w:rPr>
              <w:t>CI-SIS_CANCER-D2LM-FIDD_2021.01.sch</w:t>
            </w:r>
          </w:p>
          <w:p w:rsidR="00E5249E" w:rsidRDefault="00E5249E" w:rsidP="00A45FEC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:rsidR="00E5249E" w:rsidRDefault="00E5249E" w:rsidP="00A45FEC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E5249E">
              <w:rPr>
                <w:rFonts w:asciiTheme="minorHAnsi" w:hAnsiTheme="minorHAnsi" w:cstheme="minorHAnsi"/>
                <w:b/>
                <w:sz w:val="18"/>
                <w:szCs w:val="18"/>
              </w:rPr>
              <w:t>sc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hematrons\include\jeuxDeValeur :</w:t>
            </w:r>
          </w:p>
          <w:p w:rsidR="00E5249E" w:rsidRPr="00E5249E" w:rsidRDefault="00E5249E" w:rsidP="00A45FEC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E5249E">
              <w:rPr>
                <w:rFonts w:asciiTheme="minorHAnsi" w:hAnsiTheme="minorHAnsi" w:cstheme="minorHAnsi"/>
                <w:sz w:val="18"/>
                <w:szCs w:val="18"/>
              </w:rPr>
              <w:t>CANCER-D2LM-FIN_2021.01</w:t>
            </w:r>
          </w:p>
          <w:p w:rsidR="00E5249E" w:rsidRPr="00E5249E" w:rsidRDefault="00E5249E" w:rsidP="00E5249E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E5249E">
              <w:rPr>
                <w:rFonts w:asciiTheme="minorHAnsi" w:hAnsiTheme="minorHAnsi" w:cstheme="minorHAnsi"/>
                <w:sz w:val="18"/>
                <w:szCs w:val="18"/>
              </w:rPr>
              <w:t>CANCER-D2LM-FI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DD</w:t>
            </w:r>
            <w:r w:rsidRPr="00E5249E">
              <w:rPr>
                <w:rFonts w:asciiTheme="minorHAnsi" w:hAnsiTheme="minorHAnsi" w:cstheme="minorHAnsi"/>
                <w:sz w:val="18"/>
                <w:szCs w:val="18"/>
              </w:rPr>
              <w:t>_2021.01</w:t>
            </w:r>
          </w:p>
          <w:p w:rsidR="00E5249E" w:rsidRDefault="00E5249E" w:rsidP="00A45FEC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:rsidR="00976D95" w:rsidRDefault="00976D95" w:rsidP="00A45FEC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jeuxDeValeurs :</w:t>
            </w:r>
          </w:p>
          <w:p w:rsidR="00976D95" w:rsidRPr="00976D95" w:rsidRDefault="00976D95" w:rsidP="00A45FEC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976D95">
              <w:rPr>
                <w:rFonts w:asciiTheme="minorHAnsi" w:hAnsiTheme="minorHAnsi" w:cstheme="minorHAnsi"/>
                <w:sz w:val="18"/>
                <w:szCs w:val="18"/>
              </w:rPr>
              <w:t>JDV_J48-ProfessionNonPS-CISIS.xml</w:t>
            </w:r>
          </w:p>
          <w:p w:rsidR="00976D95" w:rsidRPr="00976D95" w:rsidRDefault="00976D95" w:rsidP="00A45FEC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976D95">
              <w:rPr>
                <w:rFonts w:asciiTheme="minorHAnsi" w:hAnsiTheme="minorHAnsi" w:cstheme="minorHAnsi"/>
                <w:sz w:val="18"/>
                <w:szCs w:val="18"/>
              </w:rPr>
              <w:t>JDV_J07-XdsTypeCode-CISIS.xml</w:t>
            </w:r>
          </w:p>
          <w:p w:rsidR="00E5249E" w:rsidRDefault="00E5249E" w:rsidP="00A45FEC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</w:tc>
      </w:tr>
    </w:tbl>
    <w:p w:rsidR="00246C05" w:rsidRPr="00B27B8C" w:rsidRDefault="00246C05" w:rsidP="00A479AE"/>
    <w:p w:rsidR="00A33056" w:rsidRPr="00A33056" w:rsidRDefault="00A33056" w:rsidP="00A33056">
      <w:pPr>
        <w:jc w:val="center"/>
        <w:rPr>
          <w:b/>
        </w:rPr>
      </w:pPr>
      <w:r w:rsidRPr="00A33056">
        <w:rPr>
          <w:b/>
        </w:rPr>
        <w:t>*** FIN DU DOCUMENT ***</w:t>
      </w:r>
    </w:p>
    <w:p w:rsidR="00A33056" w:rsidRPr="004C4D89" w:rsidRDefault="00A33056" w:rsidP="00A479AE"/>
    <w:sectPr w:rsidR="00A33056" w:rsidRPr="004C4D89" w:rsidSect="00740C3C">
      <w:headerReference w:type="default" r:id="rId40"/>
      <w:footerReference w:type="default" r:id="rId41"/>
      <w:footerReference w:type="first" r:id="rId42"/>
      <w:pgSz w:w="11906" w:h="16838"/>
      <w:pgMar w:top="1417" w:right="1417" w:bottom="1134" w:left="1417" w:header="708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D46B6" w:rsidRDefault="006D46B6" w:rsidP="00B576BD">
      <w:pPr>
        <w:spacing w:after="0"/>
      </w:pPr>
      <w:r>
        <w:separator/>
      </w:r>
    </w:p>
  </w:endnote>
  <w:endnote w:type="continuationSeparator" w:id="0">
    <w:p w:rsidR="006D46B6" w:rsidRDefault="006D46B6" w:rsidP="00B576B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76D95" w:rsidRPr="004E34E7" w:rsidRDefault="00976D95" w:rsidP="004E34E7">
    <w:pPr>
      <w:pStyle w:val="Pieddepage"/>
      <w:pBdr>
        <w:top w:val="single" w:sz="8" w:space="1" w:color="0070C0"/>
      </w:pBdr>
      <w:rPr>
        <w:rFonts w:asciiTheme="minorHAnsi" w:hAnsiTheme="minorHAnsi"/>
        <w:color w:val="0070C0"/>
        <w:sz w:val="20"/>
        <w:szCs w:val="20"/>
      </w:rPr>
    </w:pPr>
    <w:r w:rsidRPr="004E34E7">
      <w:rPr>
        <w:rFonts w:asciiTheme="minorHAnsi" w:hAnsiTheme="minorHAnsi"/>
        <w:color w:val="0070C0"/>
        <w:sz w:val="20"/>
        <w:szCs w:val="20"/>
      </w:rPr>
      <w:t xml:space="preserve">Notice </w:t>
    </w:r>
    <w:r w:rsidRPr="004E34E7">
      <w:rPr>
        <w:rFonts w:asciiTheme="minorHAnsi" w:hAnsiTheme="minorHAnsi"/>
        <w:b/>
        <w:i/>
        <w:color w:val="0070C0"/>
        <w:sz w:val="20"/>
        <w:szCs w:val="20"/>
      </w:rPr>
      <w:t>testContenuCDA</w:t>
    </w:r>
    <w:r w:rsidRPr="004E34E7">
      <w:rPr>
        <w:rFonts w:asciiTheme="minorHAnsi" w:hAnsiTheme="minorHAnsi"/>
        <w:color w:val="0070C0"/>
        <w:sz w:val="20"/>
        <w:szCs w:val="20"/>
      </w:rPr>
      <w:tab/>
    </w:r>
    <w:r w:rsidRPr="004E34E7">
      <w:rPr>
        <w:rFonts w:asciiTheme="minorHAnsi" w:hAnsiTheme="minorHAnsi"/>
        <w:color w:val="0070C0"/>
        <w:sz w:val="20"/>
        <w:szCs w:val="20"/>
      </w:rPr>
      <w:tab/>
    </w:r>
    <w:r w:rsidRPr="004E34E7">
      <w:rPr>
        <w:rFonts w:asciiTheme="minorHAnsi" w:hAnsiTheme="minorHAnsi"/>
        <w:color w:val="0070C0"/>
        <w:sz w:val="20"/>
        <w:szCs w:val="20"/>
      </w:rPr>
      <w:fldChar w:fldCharType="begin"/>
    </w:r>
    <w:r w:rsidRPr="004E34E7">
      <w:rPr>
        <w:rFonts w:asciiTheme="minorHAnsi" w:hAnsiTheme="minorHAnsi"/>
        <w:color w:val="0070C0"/>
        <w:sz w:val="20"/>
        <w:szCs w:val="20"/>
      </w:rPr>
      <w:instrText xml:space="preserve"> PAGE </w:instrText>
    </w:r>
    <w:r w:rsidRPr="004E34E7">
      <w:rPr>
        <w:rFonts w:asciiTheme="minorHAnsi" w:hAnsiTheme="minorHAnsi"/>
        <w:color w:val="0070C0"/>
        <w:sz w:val="20"/>
        <w:szCs w:val="20"/>
      </w:rPr>
      <w:fldChar w:fldCharType="separate"/>
    </w:r>
    <w:r w:rsidR="00B52AE9">
      <w:rPr>
        <w:rFonts w:asciiTheme="minorHAnsi" w:hAnsiTheme="minorHAnsi"/>
        <w:noProof/>
        <w:color w:val="0070C0"/>
        <w:sz w:val="20"/>
        <w:szCs w:val="20"/>
      </w:rPr>
      <w:t>14</w:t>
    </w:r>
    <w:r w:rsidRPr="004E34E7">
      <w:rPr>
        <w:rFonts w:asciiTheme="minorHAnsi" w:hAnsiTheme="minorHAnsi"/>
        <w:color w:val="0070C0"/>
        <w:sz w:val="20"/>
        <w:szCs w:val="20"/>
      </w:rPr>
      <w:fldChar w:fldCharType="end"/>
    </w:r>
    <w:r w:rsidRPr="004E34E7">
      <w:rPr>
        <w:rFonts w:asciiTheme="minorHAnsi" w:hAnsiTheme="minorHAnsi"/>
        <w:color w:val="0070C0"/>
        <w:sz w:val="20"/>
        <w:szCs w:val="20"/>
      </w:rPr>
      <w:t xml:space="preserve"> / </w:t>
    </w:r>
    <w:r w:rsidRPr="004E34E7">
      <w:rPr>
        <w:rFonts w:asciiTheme="minorHAnsi" w:hAnsiTheme="minorHAnsi"/>
        <w:color w:val="0070C0"/>
        <w:sz w:val="20"/>
        <w:szCs w:val="20"/>
      </w:rPr>
      <w:fldChar w:fldCharType="begin"/>
    </w:r>
    <w:r w:rsidRPr="004E34E7">
      <w:rPr>
        <w:rFonts w:asciiTheme="minorHAnsi" w:hAnsiTheme="minorHAnsi"/>
        <w:color w:val="0070C0"/>
        <w:sz w:val="20"/>
        <w:szCs w:val="20"/>
      </w:rPr>
      <w:instrText xml:space="preserve"> NUMPAGES  </w:instrText>
    </w:r>
    <w:r w:rsidRPr="004E34E7">
      <w:rPr>
        <w:rFonts w:asciiTheme="minorHAnsi" w:hAnsiTheme="minorHAnsi"/>
        <w:color w:val="0070C0"/>
        <w:sz w:val="20"/>
        <w:szCs w:val="20"/>
      </w:rPr>
      <w:fldChar w:fldCharType="separate"/>
    </w:r>
    <w:r w:rsidR="00B52AE9">
      <w:rPr>
        <w:rFonts w:asciiTheme="minorHAnsi" w:hAnsiTheme="minorHAnsi"/>
        <w:noProof/>
        <w:color w:val="0070C0"/>
        <w:sz w:val="20"/>
        <w:szCs w:val="20"/>
      </w:rPr>
      <w:t>33</w:t>
    </w:r>
    <w:r w:rsidRPr="004E34E7">
      <w:rPr>
        <w:rFonts w:asciiTheme="minorHAnsi" w:hAnsiTheme="minorHAnsi"/>
        <w:color w:val="0070C0"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76D95" w:rsidRDefault="00976D95" w:rsidP="00087FD6">
    <w:pPr>
      <w:pStyle w:val="Pieddepage"/>
      <w:pBdr>
        <w:top w:val="none" w:sz="0" w:space="0" w:color="auto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D46B6" w:rsidRDefault="006D46B6" w:rsidP="00B576BD">
      <w:pPr>
        <w:spacing w:after="0"/>
      </w:pPr>
      <w:r>
        <w:separator/>
      </w:r>
    </w:p>
  </w:footnote>
  <w:footnote w:type="continuationSeparator" w:id="0">
    <w:p w:rsidR="006D46B6" w:rsidRDefault="006D46B6" w:rsidP="00B576BD">
      <w:pPr>
        <w:spacing w:after="0"/>
      </w:pPr>
      <w:r>
        <w:continuationSeparator/>
      </w:r>
    </w:p>
  </w:footnote>
  <w:footnote w:id="1">
    <w:p w:rsidR="00976D95" w:rsidRDefault="00976D95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hyperlink r:id="rId1" w:history="1">
        <w:r w:rsidRPr="001122B8">
          <w:rPr>
            <w:rStyle w:val="Lienhypertexte"/>
          </w:rPr>
          <w:t>http://standards.iso.org/ittf/PubliclyAvailableStandards</w:t>
        </w:r>
      </w:hyperlink>
      <w:r>
        <w:t xml:space="preserve">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5250" w:type="pct"/>
      <w:jc w:val="center"/>
      <w:tblBorders>
        <w:top w:val="none" w:sz="0" w:space="0" w:color="auto"/>
        <w:left w:val="none" w:sz="0" w:space="0" w:color="auto"/>
        <w:bottom w:val="single" w:sz="8" w:space="0" w:color="0070C0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958"/>
      <w:gridCol w:w="6377"/>
      <w:gridCol w:w="1191"/>
    </w:tblGrid>
    <w:tr w:rsidR="00976D95" w:rsidRPr="0093377F" w:rsidTr="004E34E7">
      <w:trPr>
        <w:trHeight w:val="821"/>
        <w:jc w:val="center"/>
      </w:trPr>
      <w:tc>
        <w:tcPr>
          <w:tcW w:w="1028" w:type="pct"/>
          <w:vAlign w:val="center"/>
        </w:tcPr>
        <w:p w:rsidR="00976D95" w:rsidRPr="0093377F" w:rsidRDefault="00976D95" w:rsidP="004E34E7">
          <w:pPr>
            <w:jc w:val="center"/>
            <w:rPr>
              <w:bCs/>
              <w:color w:val="006AB2"/>
            </w:rPr>
          </w:pPr>
          <w:r w:rsidRPr="0093377F">
            <w:rPr>
              <w:bCs/>
              <w:noProof/>
              <w:color w:val="006AB2"/>
              <w:lang w:eastAsia="fr-FR" w:bidi="ar-SA"/>
            </w:rPr>
            <w:drawing>
              <wp:inline distT="0" distB="0" distL="0" distR="0" wp14:anchorId="47029EB9" wp14:editId="4A8FEF15">
                <wp:extent cx="1325540" cy="264159"/>
                <wp:effectExtent l="0" t="0" r="0" b="3175"/>
                <wp:docPr id="6296" name="Image 629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LOGO_ANS_2020_Largeur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5540" cy="2641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47" w:type="pct"/>
          <w:vAlign w:val="center"/>
        </w:tcPr>
        <w:p w:rsidR="00976D95" w:rsidRPr="0063315B" w:rsidRDefault="00976D95" w:rsidP="004E34E7">
          <w:pPr>
            <w:jc w:val="center"/>
            <w:rPr>
              <w:color w:val="006AB2"/>
            </w:rPr>
          </w:pPr>
          <w:r w:rsidRPr="004E34E7">
            <w:rPr>
              <w:color w:val="006AB2"/>
            </w:rPr>
            <w:t>CI-SIS_T</w:t>
          </w:r>
          <w:r>
            <w:rPr>
              <w:color w:val="006AB2"/>
            </w:rPr>
            <w:t>estContenu</w:t>
          </w:r>
          <w:r w:rsidRPr="004E34E7">
            <w:rPr>
              <w:color w:val="006AB2"/>
            </w:rPr>
            <w:t>CDA-LISEZ-MOI</w:t>
          </w:r>
        </w:p>
      </w:tc>
      <w:tc>
        <w:tcPr>
          <w:tcW w:w="625" w:type="pct"/>
          <w:vAlign w:val="center"/>
        </w:tcPr>
        <w:p w:rsidR="00976D95" w:rsidRPr="00814E84" w:rsidRDefault="00976D95" w:rsidP="00B52AE9">
          <w:pPr>
            <w:jc w:val="center"/>
            <w:rPr>
              <w:color w:val="006AB2"/>
              <w:sz w:val="18"/>
            </w:rPr>
          </w:pPr>
          <w:r>
            <w:rPr>
              <w:color w:val="006AB2"/>
              <w:sz w:val="18"/>
            </w:rPr>
            <w:t>0</w:t>
          </w:r>
          <w:r w:rsidR="00B52AE9">
            <w:rPr>
              <w:color w:val="006AB2"/>
              <w:sz w:val="18"/>
            </w:rPr>
            <w:t>2</w:t>
          </w:r>
          <w:r>
            <w:rPr>
              <w:color w:val="006AB2"/>
              <w:sz w:val="18"/>
            </w:rPr>
            <w:t>/12</w:t>
          </w:r>
          <w:r w:rsidRPr="00814E84">
            <w:rPr>
              <w:color w:val="006AB2"/>
              <w:sz w:val="18"/>
            </w:rPr>
            <w:t>/2021</w:t>
          </w:r>
        </w:p>
      </w:tc>
    </w:tr>
  </w:tbl>
  <w:p w:rsidR="00976D95" w:rsidRPr="00E71056" w:rsidRDefault="00976D95" w:rsidP="004E34E7">
    <w:pPr>
      <w:pStyle w:val="En-tte"/>
      <w:pBdr>
        <w:bottom w:val="none" w:sz="0" w:space="0" w:color="auto"/>
      </w:pBdr>
      <w:rPr>
        <w:rFonts w:asciiTheme="minorHAnsi" w:hAnsiTheme="minorHAnsi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9330D"/>
    <w:multiLevelType w:val="hybridMultilevel"/>
    <w:tmpl w:val="7B76BDD8"/>
    <w:lvl w:ilvl="0" w:tplc="040C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6121213"/>
    <w:multiLevelType w:val="hybridMultilevel"/>
    <w:tmpl w:val="3E8859BA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8857494"/>
    <w:multiLevelType w:val="hybridMultilevel"/>
    <w:tmpl w:val="3AB6D41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90103C"/>
    <w:multiLevelType w:val="hybridMultilevel"/>
    <w:tmpl w:val="4F3E92C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833425"/>
    <w:multiLevelType w:val="hybridMultilevel"/>
    <w:tmpl w:val="3A5C57A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073022"/>
    <w:multiLevelType w:val="hybridMultilevel"/>
    <w:tmpl w:val="05CA5DA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A903B9"/>
    <w:multiLevelType w:val="hybridMultilevel"/>
    <w:tmpl w:val="AE5452F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5F2DE9"/>
    <w:multiLevelType w:val="hybridMultilevel"/>
    <w:tmpl w:val="D7DEE066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6574548"/>
    <w:multiLevelType w:val="hybridMultilevel"/>
    <w:tmpl w:val="40B248B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4D72E9"/>
    <w:multiLevelType w:val="hybridMultilevel"/>
    <w:tmpl w:val="4FCCB0E4"/>
    <w:lvl w:ilvl="0" w:tplc="040C0003">
      <w:start w:val="1"/>
      <w:numFmt w:val="bullet"/>
      <w:lvlText w:val="o"/>
      <w:lvlJc w:val="left"/>
      <w:pPr>
        <w:ind w:left="785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8708BE"/>
    <w:multiLevelType w:val="hybridMultilevel"/>
    <w:tmpl w:val="025CC890"/>
    <w:lvl w:ilvl="0" w:tplc="040C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DE50B6"/>
    <w:multiLevelType w:val="hybridMultilevel"/>
    <w:tmpl w:val="358A617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E96DAE"/>
    <w:multiLevelType w:val="hybridMultilevel"/>
    <w:tmpl w:val="D1F2A9F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5018AB"/>
    <w:multiLevelType w:val="hybridMultilevel"/>
    <w:tmpl w:val="30E08CD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B50084"/>
    <w:multiLevelType w:val="hybridMultilevel"/>
    <w:tmpl w:val="D666904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DC6BED"/>
    <w:multiLevelType w:val="hybridMultilevel"/>
    <w:tmpl w:val="62AE366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79020C"/>
    <w:multiLevelType w:val="hybridMultilevel"/>
    <w:tmpl w:val="8E061168"/>
    <w:lvl w:ilvl="0" w:tplc="245AF04C">
      <w:start w:val="1"/>
      <w:numFmt w:val="bullet"/>
      <w:pStyle w:val="Grandelistepuces"/>
      <w:lvlText w:val=""/>
      <w:lvlJc w:val="left"/>
      <w:pPr>
        <w:ind w:left="720" w:hanging="360"/>
      </w:pPr>
      <w:rPr>
        <w:rFonts w:ascii="Wingdings" w:hAnsi="Wingdings" w:hint="default"/>
        <w:color w:val="4F81BD" w:themeColor="accent1"/>
        <w:sz w:val="24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7968AB"/>
    <w:multiLevelType w:val="hybridMultilevel"/>
    <w:tmpl w:val="487E79D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A41717"/>
    <w:multiLevelType w:val="hybridMultilevel"/>
    <w:tmpl w:val="085AD0F2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37E463D9"/>
    <w:multiLevelType w:val="hybridMultilevel"/>
    <w:tmpl w:val="AC04B7EC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FB12CF4"/>
    <w:multiLevelType w:val="hybridMultilevel"/>
    <w:tmpl w:val="9082699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BD25AC"/>
    <w:multiLevelType w:val="hybridMultilevel"/>
    <w:tmpl w:val="CB980C6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BF51F5"/>
    <w:multiLevelType w:val="hybridMultilevel"/>
    <w:tmpl w:val="CDB8C5B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7F96B44"/>
    <w:multiLevelType w:val="hybridMultilevel"/>
    <w:tmpl w:val="A3D6E3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8261745"/>
    <w:multiLevelType w:val="hybridMultilevel"/>
    <w:tmpl w:val="C6D0C9B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0D5EE2"/>
    <w:multiLevelType w:val="hybridMultilevel"/>
    <w:tmpl w:val="9B9C595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0E1F75"/>
    <w:multiLevelType w:val="hybridMultilevel"/>
    <w:tmpl w:val="E22407F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5F036C"/>
    <w:multiLevelType w:val="hybridMultilevel"/>
    <w:tmpl w:val="0A26B24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11A2BE9"/>
    <w:multiLevelType w:val="hybridMultilevel"/>
    <w:tmpl w:val="2D6A83E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1D4D04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30" w15:restartNumberingAfterBreak="0">
    <w:nsid w:val="539A0415"/>
    <w:multiLevelType w:val="hybridMultilevel"/>
    <w:tmpl w:val="AF30473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63A280B"/>
    <w:multiLevelType w:val="hybridMultilevel"/>
    <w:tmpl w:val="1258279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1333BE1"/>
    <w:multiLevelType w:val="hybridMultilevel"/>
    <w:tmpl w:val="B7EA398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5200CA"/>
    <w:multiLevelType w:val="hybridMultilevel"/>
    <w:tmpl w:val="E6CE2E8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51C203F"/>
    <w:multiLevelType w:val="hybridMultilevel"/>
    <w:tmpl w:val="938C03F0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667D0AA7"/>
    <w:multiLevelType w:val="hybridMultilevel"/>
    <w:tmpl w:val="D5A0EB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8A96998"/>
    <w:multiLevelType w:val="hybridMultilevel"/>
    <w:tmpl w:val="79E4AD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A0F2083"/>
    <w:multiLevelType w:val="hybridMultilevel"/>
    <w:tmpl w:val="0D389A0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B3D62C4"/>
    <w:multiLevelType w:val="hybridMultilevel"/>
    <w:tmpl w:val="DBA624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4BB798F"/>
    <w:multiLevelType w:val="hybridMultilevel"/>
    <w:tmpl w:val="5238A7B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0A039E"/>
    <w:multiLevelType w:val="hybridMultilevel"/>
    <w:tmpl w:val="D976097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89E07FB"/>
    <w:multiLevelType w:val="hybridMultilevel"/>
    <w:tmpl w:val="D0F4AC46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796A396E"/>
    <w:multiLevelType w:val="hybridMultilevel"/>
    <w:tmpl w:val="C5D6538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97957E0"/>
    <w:multiLevelType w:val="multilevel"/>
    <w:tmpl w:val="F7CE22B4"/>
    <w:lvl w:ilvl="0">
      <w:start w:val="1"/>
      <w:numFmt w:val="bullet"/>
      <w:lvlText w:val="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-585" w:hanging="576"/>
      </w:pPr>
    </w:lvl>
    <w:lvl w:ilvl="2">
      <w:start w:val="1"/>
      <w:numFmt w:val="decimal"/>
      <w:lvlText w:val="%1.%2.%3"/>
      <w:lvlJc w:val="left"/>
      <w:pPr>
        <w:ind w:left="-441" w:hanging="720"/>
      </w:pPr>
    </w:lvl>
    <w:lvl w:ilvl="3">
      <w:start w:val="1"/>
      <w:numFmt w:val="decimal"/>
      <w:lvlText w:val="%1.%2.%3.%4"/>
      <w:lvlJc w:val="left"/>
      <w:pPr>
        <w:ind w:left="-297" w:hanging="864"/>
      </w:pPr>
    </w:lvl>
    <w:lvl w:ilvl="4">
      <w:start w:val="1"/>
      <w:numFmt w:val="decimal"/>
      <w:lvlText w:val="%1.%2.%3.%4.%5"/>
      <w:lvlJc w:val="left"/>
      <w:pPr>
        <w:ind w:left="-153" w:hanging="1008"/>
      </w:pPr>
    </w:lvl>
    <w:lvl w:ilvl="5">
      <w:start w:val="1"/>
      <w:numFmt w:val="decimal"/>
      <w:lvlText w:val="%1.%2.%3.%4.%5.%6"/>
      <w:lvlJc w:val="left"/>
      <w:pPr>
        <w:ind w:left="-9" w:hanging="1152"/>
      </w:pPr>
    </w:lvl>
    <w:lvl w:ilvl="6">
      <w:start w:val="1"/>
      <w:numFmt w:val="decimal"/>
      <w:lvlText w:val="%1.%2.%3.%4.%5.%6.%7"/>
      <w:lvlJc w:val="left"/>
      <w:pPr>
        <w:ind w:left="135" w:hanging="1296"/>
      </w:pPr>
    </w:lvl>
    <w:lvl w:ilvl="7">
      <w:start w:val="1"/>
      <w:numFmt w:val="decimal"/>
      <w:lvlText w:val="%1.%2.%3.%4.%5.%6.%7.%8"/>
      <w:lvlJc w:val="left"/>
      <w:pPr>
        <w:ind w:left="279" w:hanging="1440"/>
      </w:pPr>
    </w:lvl>
    <w:lvl w:ilvl="8">
      <w:start w:val="1"/>
      <w:numFmt w:val="decimal"/>
      <w:lvlText w:val="%1.%2.%3.%4.%5.%6.%7.%8.%9"/>
      <w:lvlJc w:val="left"/>
      <w:pPr>
        <w:ind w:left="423" w:hanging="1584"/>
      </w:pPr>
    </w:lvl>
  </w:abstractNum>
  <w:abstractNum w:abstractNumId="44" w15:restartNumberingAfterBreak="0">
    <w:nsid w:val="79FD2D3E"/>
    <w:multiLevelType w:val="hybridMultilevel"/>
    <w:tmpl w:val="DFF4484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F4E3431"/>
    <w:multiLevelType w:val="hybridMultilevel"/>
    <w:tmpl w:val="09AC5E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11"/>
  </w:num>
  <w:num w:numId="3">
    <w:abstractNumId w:val="19"/>
  </w:num>
  <w:num w:numId="4">
    <w:abstractNumId w:val="34"/>
  </w:num>
  <w:num w:numId="5">
    <w:abstractNumId w:val="10"/>
  </w:num>
  <w:num w:numId="6">
    <w:abstractNumId w:val="27"/>
  </w:num>
  <w:num w:numId="7">
    <w:abstractNumId w:val="7"/>
  </w:num>
  <w:num w:numId="8">
    <w:abstractNumId w:val="16"/>
  </w:num>
  <w:num w:numId="9">
    <w:abstractNumId w:val="43"/>
  </w:num>
  <w:num w:numId="10">
    <w:abstractNumId w:val="9"/>
  </w:num>
  <w:num w:numId="11">
    <w:abstractNumId w:val="20"/>
  </w:num>
  <w:num w:numId="12">
    <w:abstractNumId w:val="0"/>
  </w:num>
  <w:num w:numId="13">
    <w:abstractNumId w:val="25"/>
  </w:num>
  <w:num w:numId="14">
    <w:abstractNumId w:val="41"/>
  </w:num>
  <w:num w:numId="15">
    <w:abstractNumId w:val="18"/>
  </w:num>
  <w:num w:numId="16">
    <w:abstractNumId w:val="39"/>
  </w:num>
  <w:num w:numId="17">
    <w:abstractNumId w:val="1"/>
  </w:num>
  <w:num w:numId="18">
    <w:abstractNumId w:val="38"/>
  </w:num>
  <w:num w:numId="19">
    <w:abstractNumId w:val="17"/>
  </w:num>
  <w:num w:numId="20">
    <w:abstractNumId w:val="28"/>
  </w:num>
  <w:num w:numId="21">
    <w:abstractNumId w:val="24"/>
  </w:num>
  <w:num w:numId="22">
    <w:abstractNumId w:val="35"/>
  </w:num>
  <w:num w:numId="23">
    <w:abstractNumId w:val="4"/>
  </w:num>
  <w:num w:numId="24">
    <w:abstractNumId w:val="42"/>
  </w:num>
  <w:num w:numId="25">
    <w:abstractNumId w:val="45"/>
  </w:num>
  <w:num w:numId="26">
    <w:abstractNumId w:val="40"/>
  </w:num>
  <w:num w:numId="27">
    <w:abstractNumId w:val="6"/>
  </w:num>
  <w:num w:numId="28">
    <w:abstractNumId w:val="8"/>
  </w:num>
  <w:num w:numId="29">
    <w:abstractNumId w:val="13"/>
  </w:num>
  <w:num w:numId="30">
    <w:abstractNumId w:val="31"/>
  </w:num>
  <w:num w:numId="31">
    <w:abstractNumId w:val="36"/>
  </w:num>
  <w:num w:numId="32">
    <w:abstractNumId w:val="33"/>
  </w:num>
  <w:num w:numId="33">
    <w:abstractNumId w:val="37"/>
  </w:num>
  <w:num w:numId="34">
    <w:abstractNumId w:val="26"/>
  </w:num>
  <w:num w:numId="35">
    <w:abstractNumId w:val="32"/>
  </w:num>
  <w:num w:numId="36">
    <w:abstractNumId w:val="21"/>
  </w:num>
  <w:num w:numId="37">
    <w:abstractNumId w:val="3"/>
  </w:num>
  <w:num w:numId="38">
    <w:abstractNumId w:val="14"/>
  </w:num>
  <w:num w:numId="39">
    <w:abstractNumId w:val="30"/>
  </w:num>
  <w:num w:numId="40">
    <w:abstractNumId w:val="2"/>
  </w:num>
  <w:num w:numId="41">
    <w:abstractNumId w:val="12"/>
  </w:num>
  <w:num w:numId="42">
    <w:abstractNumId w:val="5"/>
  </w:num>
  <w:num w:numId="43">
    <w:abstractNumId w:val="22"/>
  </w:num>
  <w:num w:numId="44">
    <w:abstractNumId w:val="44"/>
  </w:num>
  <w:num w:numId="45">
    <w:abstractNumId w:val="15"/>
  </w:num>
  <w:num w:numId="46">
    <w:abstractNumId w:val="23"/>
  </w:num>
  <w:num w:numId="47">
    <w:abstractNumId w:val="29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activeWritingStyle w:appName="MSWord" w:lang="fr-FR" w:vendorID="64" w:dllVersion="131078" w:nlCheck="1" w:checkStyle="0"/>
  <w:activeWritingStyle w:appName="MSWord" w:lang="en-US" w:vendorID="64" w:dllVersion="131078" w:nlCheck="1" w:checkStyle="1"/>
  <w:activeWritingStyle w:appName="MSWord" w:lang="es-ES_tradnl" w:vendorID="64" w:dllVersion="131078" w:nlCheck="1" w:checkStyle="0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0992"/>
    <w:rsid w:val="00001435"/>
    <w:rsid w:val="00001CDB"/>
    <w:rsid w:val="00007132"/>
    <w:rsid w:val="000135CE"/>
    <w:rsid w:val="00016523"/>
    <w:rsid w:val="000205A0"/>
    <w:rsid w:val="000211E4"/>
    <w:rsid w:val="00022FDC"/>
    <w:rsid w:val="0002625B"/>
    <w:rsid w:val="00026A5F"/>
    <w:rsid w:val="00027866"/>
    <w:rsid w:val="000303BB"/>
    <w:rsid w:val="00035DE2"/>
    <w:rsid w:val="00041B7B"/>
    <w:rsid w:val="000440B6"/>
    <w:rsid w:val="0004546E"/>
    <w:rsid w:val="0004710E"/>
    <w:rsid w:val="000520A9"/>
    <w:rsid w:val="000531B3"/>
    <w:rsid w:val="00054E1F"/>
    <w:rsid w:val="000562F3"/>
    <w:rsid w:val="0005724B"/>
    <w:rsid w:val="0006124B"/>
    <w:rsid w:val="00062073"/>
    <w:rsid w:val="00062B27"/>
    <w:rsid w:val="00062E6E"/>
    <w:rsid w:val="000710F8"/>
    <w:rsid w:val="00075FFE"/>
    <w:rsid w:val="00076379"/>
    <w:rsid w:val="000766E0"/>
    <w:rsid w:val="00077ABC"/>
    <w:rsid w:val="0008139D"/>
    <w:rsid w:val="00081F4F"/>
    <w:rsid w:val="00084922"/>
    <w:rsid w:val="00087847"/>
    <w:rsid w:val="00087FD6"/>
    <w:rsid w:val="00093E71"/>
    <w:rsid w:val="0009567C"/>
    <w:rsid w:val="000A0C2E"/>
    <w:rsid w:val="000A3FAB"/>
    <w:rsid w:val="000A52AD"/>
    <w:rsid w:val="000A64C8"/>
    <w:rsid w:val="000B0078"/>
    <w:rsid w:val="000B1F11"/>
    <w:rsid w:val="000B277C"/>
    <w:rsid w:val="000C3D60"/>
    <w:rsid w:val="000C7C2E"/>
    <w:rsid w:val="000D12FE"/>
    <w:rsid w:val="000D7F79"/>
    <w:rsid w:val="000E05CB"/>
    <w:rsid w:val="000E4A66"/>
    <w:rsid w:val="000E7593"/>
    <w:rsid w:val="000F580E"/>
    <w:rsid w:val="00100ADF"/>
    <w:rsid w:val="00101B1A"/>
    <w:rsid w:val="00102B94"/>
    <w:rsid w:val="00110A82"/>
    <w:rsid w:val="00110B63"/>
    <w:rsid w:val="00112E3B"/>
    <w:rsid w:val="001142B0"/>
    <w:rsid w:val="00114D5E"/>
    <w:rsid w:val="00120B62"/>
    <w:rsid w:val="00125774"/>
    <w:rsid w:val="00130C3E"/>
    <w:rsid w:val="00134180"/>
    <w:rsid w:val="001451DA"/>
    <w:rsid w:val="00146A9F"/>
    <w:rsid w:val="00151F52"/>
    <w:rsid w:val="0015561F"/>
    <w:rsid w:val="001571FB"/>
    <w:rsid w:val="00161D90"/>
    <w:rsid w:val="00166014"/>
    <w:rsid w:val="0017093D"/>
    <w:rsid w:val="00170BA4"/>
    <w:rsid w:val="00171AF5"/>
    <w:rsid w:val="00171CF0"/>
    <w:rsid w:val="00173AB1"/>
    <w:rsid w:val="00173C84"/>
    <w:rsid w:val="00174F5C"/>
    <w:rsid w:val="00176784"/>
    <w:rsid w:val="00177EB0"/>
    <w:rsid w:val="00180335"/>
    <w:rsid w:val="00181953"/>
    <w:rsid w:val="00182529"/>
    <w:rsid w:val="00185402"/>
    <w:rsid w:val="001865E8"/>
    <w:rsid w:val="001911D7"/>
    <w:rsid w:val="00191843"/>
    <w:rsid w:val="00191FDE"/>
    <w:rsid w:val="0019218D"/>
    <w:rsid w:val="0019587F"/>
    <w:rsid w:val="00196CA8"/>
    <w:rsid w:val="00197CBF"/>
    <w:rsid w:val="001A2BB4"/>
    <w:rsid w:val="001A3407"/>
    <w:rsid w:val="001B1ECF"/>
    <w:rsid w:val="001C031E"/>
    <w:rsid w:val="001C7388"/>
    <w:rsid w:val="001C75CC"/>
    <w:rsid w:val="001C7F3A"/>
    <w:rsid w:val="001D0354"/>
    <w:rsid w:val="001D3ECD"/>
    <w:rsid w:val="001D7630"/>
    <w:rsid w:val="001E213C"/>
    <w:rsid w:val="001E2CB4"/>
    <w:rsid w:val="001E2EF2"/>
    <w:rsid w:val="001E3C26"/>
    <w:rsid w:val="001E51A1"/>
    <w:rsid w:val="001E57C5"/>
    <w:rsid w:val="001F5A09"/>
    <w:rsid w:val="001F668F"/>
    <w:rsid w:val="001F7E03"/>
    <w:rsid w:val="0020298C"/>
    <w:rsid w:val="002049E0"/>
    <w:rsid w:val="00210514"/>
    <w:rsid w:val="00210A35"/>
    <w:rsid w:val="002131AC"/>
    <w:rsid w:val="00214D11"/>
    <w:rsid w:val="0021607B"/>
    <w:rsid w:val="00217FD1"/>
    <w:rsid w:val="002213C7"/>
    <w:rsid w:val="00221478"/>
    <w:rsid w:val="00235E69"/>
    <w:rsid w:val="00237C66"/>
    <w:rsid w:val="002401DE"/>
    <w:rsid w:val="00241ADB"/>
    <w:rsid w:val="00244BE6"/>
    <w:rsid w:val="00244EB1"/>
    <w:rsid w:val="00246C05"/>
    <w:rsid w:val="00250509"/>
    <w:rsid w:val="002505DD"/>
    <w:rsid w:val="00255C55"/>
    <w:rsid w:val="002631B4"/>
    <w:rsid w:val="0026400E"/>
    <w:rsid w:val="00264D76"/>
    <w:rsid w:val="00270AD0"/>
    <w:rsid w:val="002724C1"/>
    <w:rsid w:val="00274FD0"/>
    <w:rsid w:val="00283B97"/>
    <w:rsid w:val="00286CAD"/>
    <w:rsid w:val="00295EC6"/>
    <w:rsid w:val="0029653F"/>
    <w:rsid w:val="002A0718"/>
    <w:rsid w:val="002A1281"/>
    <w:rsid w:val="002A593F"/>
    <w:rsid w:val="002B3619"/>
    <w:rsid w:val="002B72B9"/>
    <w:rsid w:val="002C1DA9"/>
    <w:rsid w:val="002C4B0E"/>
    <w:rsid w:val="002C75E9"/>
    <w:rsid w:val="002D51A8"/>
    <w:rsid w:val="002D5EBE"/>
    <w:rsid w:val="002D79D6"/>
    <w:rsid w:val="002E09E8"/>
    <w:rsid w:val="002E761F"/>
    <w:rsid w:val="002E79B0"/>
    <w:rsid w:val="002F4A56"/>
    <w:rsid w:val="00300752"/>
    <w:rsid w:val="00301DD6"/>
    <w:rsid w:val="00301E2D"/>
    <w:rsid w:val="00302029"/>
    <w:rsid w:val="00302035"/>
    <w:rsid w:val="00306870"/>
    <w:rsid w:val="00306C7C"/>
    <w:rsid w:val="00306FD8"/>
    <w:rsid w:val="0031050B"/>
    <w:rsid w:val="00312639"/>
    <w:rsid w:val="00312FD4"/>
    <w:rsid w:val="003161FD"/>
    <w:rsid w:val="00322020"/>
    <w:rsid w:val="0032527A"/>
    <w:rsid w:val="00327381"/>
    <w:rsid w:val="003278EB"/>
    <w:rsid w:val="003308C6"/>
    <w:rsid w:val="00330C87"/>
    <w:rsid w:val="003333F7"/>
    <w:rsid w:val="00333E00"/>
    <w:rsid w:val="00334C2E"/>
    <w:rsid w:val="00337F25"/>
    <w:rsid w:val="00341097"/>
    <w:rsid w:val="0034142C"/>
    <w:rsid w:val="00341E3D"/>
    <w:rsid w:val="003420F8"/>
    <w:rsid w:val="00342D31"/>
    <w:rsid w:val="00345CF9"/>
    <w:rsid w:val="00345DC0"/>
    <w:rsid w:val="00351FC5"/>
    <w:rsid w:val="003521BA"/>
    <w:rsid w:val="00353D9D"/>
    <w:rsid w:val="00356C8C"/>
    <w:rsid w:val="0036169C"/>
    <w:rsid w:val="0036239B"/>
    <w:rsid w:val="00364B74"/>
    <w:rsid w:val="00365E67"/>
    <w:rsid w:val="0037153F"/>
    <w:rsid w:val="00371ADA"/>
    <w:rsid w:val="00374909"/>
    <w:rsid w:val="00376F59"/>
    <w:rsid w:val="00382405"/>
    <w:rsid w:val="00382419"/>
    <w:rsid w:val="00383791"/>
    <w:rsid w:val="00384734"/>
    <w:rsid w:val="00395006"/>
    <w:rsid w:val="00395D1B"/>
    <w:rsid w:val="00397BC9"/>
    <w:rsid w:val="003A1E35"/>
    <w:rsid w:val="003A1F9F"/>
    <w:rsid w:val="003A248C"/>
    <w:rsid w:val="003A3B1F"/>
    <w:rsid w:val="003B4490"/>
    <w:rsid w:val="003C037E"/>
    <w:rsid w:val="003C1342"/>
    <w:rsid w:val="003C27BF"/>
    <w:rsid w:val="003C4016"/>
    <w:rsid w:val="003C46CD"/>
    <w:rsid w:val="003C4793"/>
    <w:rsid w:val="003C62A4"/>
    <w:rsid w:val="003C7966"/>
    <w:rsid w:val="003D2CE9"/>
    <w:rsid w:val="003D65B0"/>
    <w:rsid w:val="003F1D24"/>
    <w:rsid w:val="003F5472"/>
    <w:rsid w:val="003F70FD"/>
    <w:rsid w:val="00402D0E"/>
    <w:rsid w:val="00411D82"/>
    <w:rsid w:val="004170AF"/>
    <w:rsid w:val="00421197"/>
    <w:rsid w:val="00424414"/>
    <w:rsid w:val="00424C09"/>
    <w:rsid w:val="00427459"/>
    <w:rsid w:val="00430FE4"/>
    <w:rsid w:val="004330A8"/>
    <w:rsid w:val="00433F4A"/>
    <w:rsid w:val="004345DE"/>
    <w:rsid w:val="00436213"/>
    <w:rsid w:val="00440B3C"/>
    <w:rsid w:val="00441245"/>
    <w:rsid w:val="00441E44"/>
    <w:rsid w:val="00443FB3"/>
    <w:rsid w:val="004458C7"/>
    <w:rsid w:val="00457279"/>
    <w:rsid w:val="00460EDD"/>
    <w:rsid w:val="0046182C"/>
    <w:rsid w:val="004623D6"/>
    <w:rsid w:val="00462411"/>
    <w:rsid w:val="004625B6"/>
    <w:rsid w:val="004636DB"/>
    <w:rsid w:val="00470C6B"/>
    <w:rsid w:val="00472856"/>
    <w:rsid w:val="00475394"/>
    <w:rsid w:val="00475F45"/>
    <w:rsid w:val="004835CE"/>
    <w:rsid w:val="00484702"/>
    <w:rsid w:val="00486736"/>
    <w:rsid w:val="00487395"/>
    <w:rsid w:val="00492366"/>
    <w:rsid w:val="0049426F"/>
    <w:rsid w:val="0049549D"/>
    <w:rsid w:val="004A15C4"/>
    <w:rsid w:val="004A3C6C"/>
    <w:rsid w:val="004A7294"/>
    <w:rsid w:val="004B230B"/>
    <w:rsid w:val="004B6669"/>
    <w:rsid w:val="004C4D89"/>
    <w:rsid w:val="004C5C88"/>
    <w:rsid w:val="004C6461"/>
    <w:rsid w:val="004C6607"/>
    <w:rsid w:val="004D3F6A"/>
    <w:rsid w:val="004E1FDB"/>
    <w:rsid w:val="004E2764"/>
    <w:rsid w:val="004E34E7"/>
    <w:rsid w:val="004E648A"/>
    <w:rsid w:val="004F0112"/>
    <w:rsid w:val="004F379E"/>
    <w:rsid w:val="004F41FD"/>
    <w:rsid w:val="004F56DC"/>
    <w:rsid w:val="0050555F"/>
    <w:rsid w:val="0050649D"/>
    <w:rsid w:val="00506B11"/>
    <w:rsid w:val="005102F3"/>
    <w:rsid w:val="00512CA2"/>
    <w:rsid w:val="00516206"/>
    <w:rsid w:val="00523E48"/>
    <w:rsid w:val="00525FC3"/>
    <w:rsid w:val="0052650E"/>
    <w:rsid w:val="0052735B"/>
    <w:rsid w:val="00527617"/>
    <w:rsid w:val="00530FC0"/>
    <w:rsid w:val="00531663"/>
    <w:rsid w:val="00543889"/>
    <w:rsid w:val="00543A66"/>
    <w:rsid w:val="00543E8C"/>
    <w:rsid w:val="00544CD4"/>
    <w:rsid w:val="0055057D"/>
    <w:rsid w:val="0055058E"/>
    <w:rsid w:val="00550E17"/>
    <w:rsid w:val="0056320D"/>
    <w:rsid w:val="0056406B"/>
    <w:rsid w:val="005651EB"/>
    <w:rsid w:val="005667B6"/>
    <w:rsid w:val="00573C49"/>
    <w:rsid w:val="005751E9"/>
    <w:rsid w:val="0058004E"/>
    <w:rsid w:val="00583B36"/>
    <w:rsid w:val="00583CFA"/>
    <w:rsid w:val="00585CBF"/>
    <w:rsid w:val="0059043C"/>
    <w:rsid w:val="00590FD5"/>
    <w:rsid w:val="00593DFB"/>
    <w:rsid w:val="00595374"/>
    <w:rsid w:val="005958F4"/>
    <w:rsid w:val="005A111E"/>
    <w:rsid w:val="005A6922"/>
    <w:rsid w:val="005A6EC4"/>
    <w:rsid w:val="005A7669"/>
    <w:rsid w:val="005B17F6"/>
    <w:rsid w:val="005B18FB"/>
    <w:rsid w:val="005B45BE"/>
    <w:rsid w:val="005C3CED"/>
    <w:rsid w:val="005C785C"/>
    <w:rsid w:val="005D254A"/>
    <w:rsid w:val="005D3AFB"/>
    <w:rsid w:val="005D5025"/>
    <w:rsid w:val="005E05DC"/>
    <w:rsid w:val="005E1658"/>
    <w:rsid w:val="005E24AE"/>
    <w:rsid w:val="005E254B"/>
    <w:rsid w:val="005E3052"/>
    <w:rsid w:val="005E4AEA"/>
    <w:rsid w:val="005E535F"/>
    <w:rsid w:val="005E75DB"/>
    <w:rsid w:val="005F01E7"/>
    <w:rsid w:val="005F2A6C"/>
    <w:rsid w:val="00602707"/>
    <w:rsid w:val="00604A76"/>
    <w:rsid w:val="00604FC5"/>
    <w:rsid w:val="00605710"/>
    <w:rsid w:val="00605D49"/>
    <w:rsid w:val="006106D8"/>
    <w:rsid w:val="00610AB3"/>
    <w:rsid w:val="00616073"/>
    <w:rsid w:val="00621BA4"/>
    <w:rsid w:val="00624D26"/>
    <w:rsid w:val="00631222"/>
    <w:rsid w:val="00633A0E"/>
    <w:rsid w:val="00637713"/>
    <w:rsid w:val="00640322"/>
    <w:rsid w:val="00642216"/>
    <w:rsid w:val="00643CEE"/>
    <w:rsid w:val="006450C7"/>
    <w:rsid w:val="006455E6"/>
    <w:rsid w:val="00647779"/>
    <w:rsid w:val="00650107"/>
    <w:rsid w:val="0065298F"/>
    <w:rsid w:val="006654A4"/>
    <w:rsid w:val="006671F7"/>
    <w:rsid w:val="006677CF"/>
    <w:rsid w:val="006678D6"/>
    <w:rsid w:val="006730BB"/>
    <w:rsid w:val="00677E85"/>
    <w:rsid w:val="00680699"/>
    <w:rsid w:val="00680B48"/>
    <w:rsid w:val="00681CC3"/>
    <w:rsid w:val="0068464C"/>
    <w:rsid w:val="00690019"/>
    <w:rsid w:val="0069022A"/>
    <w:rsid w:val="00692603"/>
    <w:rsid w:val="0069305E"/>
    <w:rsid w:val="00696565"/>
    <w:rsid w:val="00696CA3"/>
    <w:rsid w:val="006A0CA4"/>
    <w:rsid w:val="006A625B"/>
    <w:rsid w:val="006A744C"/>
    <w:rsid w:val="006B00F5"/>
    <w:rsid w:val="006B42E5"/>
    <w:rsid w:val="006B4AB2"/>
    <w:rsid w:val="006B626B"/>
    <w:rsid w:val="006B68F5"/>
    <w:rsid w:val="006C03F1"/>
    <w:rsid w:val="006C1629"/>
    <w:rsid w:val="006C2B80"/>
    <w:rsid w:val="006C579C"/>
    <w:rsid w:val="006D1ABB"/>
    <w:rsid w:val="006D46B6"/>
    <w:rsid w:val="006D5143"/>
    <w:rsid w:val="006E3D8D"/>
    <w:rsid w:val="006F0B2B"/>
    <w:rsid w:val="006F2199"/>
    <w:rsid w:val="006F2735"/>
    <w:rsid w:val="006F62F8"/>
    <w:rsid w:val="00705881"/>
    <w:rsid w:val="00705D63"/>
    <w:rsid w:val="00710923"/>
    <w:rsid w:val="00710AAB"/>
    <w:rsid w:val="00720D69"/>
    <w:rsid w:val="00721D0E"/>
    <w:rsid w:val="00726A77"/>
    <w:rsid w:val="00727C2F"/>
    <w:rsid w:val="007314A1"/>
    <w:rsid w:val="007328D7"/>
    <w:rsid w:val="00734B23"/>
    <w:rsid w:val="00734DAB"/>
    <w:rsid w:val="0073682F"/>
    <w:rsid w:val="00740C3C"/>
    <w:rsid w:val="00742CE8"/>
    <w:rsid w:val="00742E25"/>
    <w:rsid w:val="00743F61"/>
    <w:rsid w:val="00745287"/>
    <w:rsid w:val="00745395"/>
    <w:rsid w:val="007559D1"/>
    <w:rsid w:val="00756C2F"/>
    <w:rsid w:val="00757508"/>
    <w:rsid w:val="007711C2"/>
    <w:rsid w:val="00771742"/>
    <w:rsid w:val="00772DEA"/>
    <w:rsid w:val="00774A6B"/>
    <w:rsid w:val="00774DC7"/>
    <w:rsid w:val="00775F48"/>
    <w:rsid w:val="00777439"/>
    <w:rsid w:val="00780452"/>
    <w:rsid w:val="007821FA"/>
    <w:rsid w:val="00782728"/>
    <w:rsid w:val="00786927"/>
    <w:rsid w:val="00786C15"/>
    <w:rsid w:val="00786FFC"/>
    <w:rsid w:val="00791225"/>
    <w:rsid w:val="007940F8"/>
    <w:rsid w:val="00794AFD"/>
    <w:rsid w:val="007A1A4D"/>
    <w:rsid w:val="007A695F"/>
    <w:rsid w:val="007B604B"/>
    <w:rsid w:val="007B635D"/>
    <w:rsid w:val="007B6F5F"/>
    <w:rsid w:val="007C1AF3"/>
    <w:rsid w:val="007C5F25"/>
    <w:rsid w:val="007C6007"/>
    <w:rsid w:val="007D1337"/>
    <w:rsid w:val="007D19A5"/>
    <w:rsid w:val="007D23D6"/>
    <w:rsid w:val="007D409A"/>
    <w:rsid w:val="007D5653"/>
    <w:rsid w:val="007E12E0"/>
    <w:rsid w:val="007E1B0C"/>
    <w:rsid w:val="007E3316"/>
    <w:rsid w:val="007E6D08"/>
    <w:rsid w:val="007E6E3A"/>
    <w:rsid w:val="007E7432"/>
    <w:rsid w:val="007F1279"/>
    <w:rsid w:val="007F2530"/>
    <w:rsid w:val="007F4F63"/>
    <w:rsid w:val="007F5148"/>
    <w:rsid w:val="007F774E"/>
    <w:rsid w:val="008026A8"/>
    <w:rsid w:val="00804514"/>
    <w:rsid w:val="0081459C"/>
    <w:rsid w:val="00814B34"/>
    <w:rsid w:val="00814E84"/>
    <w:rsid w:val="00820BAA"/>
    <w:rsid w:val="00822D82"/>
    <w:rsid w:val="00825E0B"/>
    <w:rsid w:val="00825FCC"/>
    <w:rsid w:val="008275BE"/>
    <w:rsid w:val="0083029F"/>
    <w:rsid w:val="0083235F"/>
    <w:rsid w:val="00833880"/>
    <w:rsid w:val="00834FB6"/>
    <w:rsid w:val="00835418"/>
    <w:rsid w:val="00836737"/>
    <w:rsid w:val="00841AF9"/>
    <w:rsid w:val="00844D09"/>
    <w:rsid w:val="00850274"/>
    <w:rsid w:val="00850E88"/>
    <w:rsid w:val="0085393D"/>
    <w:rsid w:val="00854530"/>
    <w:rsid w:val="00856079"/>
    <w:rsid w:val="00862FA6"/>
    <w:rsid w:val="00863E20"/>
    <w:rsid w:val="00866023"/>
    <w:rsid w:val="008660DA"/>
    <w:rsid w:val="00866736"/>
    <w:rsid w:val="00867E39"/>
    <w:rsid w:val="00870865"/>
    <w:rsid w:val="00870CDD"/>
    <w:rsid w:val="008762FB"/>
    <w:rsid w:val="00894837"/>
    <w:rsid w:val="00895357"/>
    <w:rsid w:val="00896383"/>
    <w:rsid w:val="00897588"/>
    <w:rsid w:val="008A13C4"/>
    <w:rsid w:val="008A66EB"/>
    <w:rsid w:val="008B2D2D"/>
    <w:rsid w:val="008B2E1F"/>
    <w:rsid w:val="008B3C9F"/>
    <w:rsid w:val="008B4E05"/>
    <w:rsid w:val="008B5433"/>
    <w:rsid w:val="008B54CA"/>
    <w:rsid w:val="008B562B"/>
    <w:rsid w:val="008B58DE"/>
    <w:rsid w:val="008B62EE"/>
    <w:rsid w:val="008B6940"/>
    <w:rsid w:val="008B75CC"/>
    <w:rsid w:val="008C051C"/>
    <w:rsid w:val="008C051F"/>
    <w:rsid w:val="008C34AB"/>
    <w:rsid w:val="008C39F2"/>
    <w:rsid w:val="008C7F3B"/>
    <w:rsid w:val="008D216A"/>
    <w:rsid w:val="008D2896"/>
    <w:rsid w:val="008D35A9"/>
    <w:rsid w:val="008D5E84"/>
    <w:rsid w:val="008D6045"/>
    <w:rsid w:val="008E0992"/>
    <w:rsid w:val="008E306F"/>
    <w:rsid w:val="008E5998"/>
    <w:rsid w:val="008E5A87"/>
    <w:rsid w:val="008F2FC8"/>
    <w:rsid w:val="008F5A6F"/>
    <w:rsid w:val="0090270A"/>
    <w:rsid w:val="0090517E"/>
    <w:rsid w:val="00906D9A"/>
    <w:rsid w:val="009117B4"/>
    <w:rsid w:val="009117D9"/>
    <w:rsid w:val="00920496"/>
    <w:rsid w:val="009213D6"/>
    <w:rsid w:val="00921A61"/>
    <w:rsid w:val="00922F9B"/>
    <w:rsid w:val="00925898"/>
    <w:rsid w:val="00930431"/>
    <w:rsid w:val="00930E88"/>
    <w:rsid w:val="00931A37"/>
    <w:rsid w:val="00932F5F"/>
    <w:rsid w:val="00937EF8"/>
    <w:rsid w:val="00940292"/>
    <w:rsid w:val="00941A79"/>
    <w:rsid w:val="00942499"/>
    <w:rsid w:val="0094340F"/>
    <w:rsid w:val="00946EF5"/>
    <w:rsid w:val="009508D7"/>
    <w:rsid w:val="0095179D"/>
    <w:rsid w:val="00951FF7"/>
    <w:rsid w:val="0095266C"/>
    <w:rsid w:val="00952C4A"/>
    <w:rsid w:val="00956F4B"/>
    <w:rsid w:val="0095759F"/>
    <w:rsid w:val="009601CF"/>
    <w:rsid w:val="00960647"/>
    <w:rsid w:val="009648E5"/>
    <w:rsid w:val="00966E1B"/>
    <w:rsid w:val="00970ACE"/>
    <w:rsid w:val="0097527A"/>
    <w:rsid w:val="00976D95"/>
    <w:rsid w:val="00977D1B"/>
    <w:rsid w:val="0098055F"/>
    <w:rsid w:val="00981111"/>
    <w:rsid w:val="009906EC"/>
    <w:rsid w:val="00996478"/>
    <w:rsid w:val="009A1B78"/>
    <w:rsid w:val="009A23BF"/>
    <w:rsid w:val="009A3887"/>
    <w:rsid w:val="009A4B20"/>
    <w:rsid w:val="009A6616"/>
    <w:rsid w:val="009A68B2"/>
    <w:rsid w:val="009B339D"/>
    <w:rsid w:val="009B3C63"/>
    <w:rsid w:val="009B61FB"/>
    <w:rsid w:val="009B6DCA"/>
    <w:rsid w:val="009C1ACE"/>
    <w:rsid w:val="009D1ECF"/>
    <w:rsid w:val="009D2093"/>
    <w:rsid w:val="009D30D9"/>
    <w:rsid w:val="009E1A47"/>
    <w:rsid w:val="009E5469"/>
    <w:rsid w:val="009E7AF5"/>
    <w:rsid w:val="009F24A0"/>
    <w:rsid w:val="009F310B"/>
    <w:rsid w:val="009F3D56"/>
    <w:rsid w:val="009F4915"/>
    <w:rsid w:val="00A01AF7"/>
    <w:rsid w:val="00A03249"/>
    <w:rsid w:val="00A05444"/>
    <w:rsid w:val="00A0741A"/>
    <w:rsid w:val="00A22115"/>
    <w:rsid w:val="00A31F49"/>
    <w:rsid w:val="00A32464"/>
    <w:rsid w:val="00A33056"/>
    <w:rsid w:val="00A34024"/>
    <w:rsid w:val="00A3506A"/>
    <w:rsid w:val="00A3741E"/>
    <w:rsid w:val="00A4250F"/>
    <w:rsid w:val="00A4317A"/>
    <w:rsid w:val="00A45FEC"/>
    <w:rsid w:val="00A4618B"/>
    <w:rsid w:val="00A479AE"/>
    <w:rsid w:val="00A53076"/>
    <w:rsid w:val="00A5568F"/>
    <w:rsid w:val="00A60DAD"/>
    <w:rsid w:val="00A60DF6"/>
    <w:rsid w:val="00A61B07"/>
    <w:rsid w:val="00A6342F"/>
    <w:rsid w:val="00A64E69"/>
    <w:rsid w:val="00A654FF"/>
    <w:rsid w:val="00A67D13"/>
    <w:rsid w:val="00A74800"/>
    <w:rsid w:val="00A7728D"/>
    <w:rsid w:val="00A80337"/>
    <w:rsid w:val="00A861AA"/>
    <w:rsid w:val="00A8678D"/>
    <w:rsid w:val="00A86EF6"/>
    <w:rsid w:val="00A87A40"/>
    <w:rsid w:val="00A906D0"/>
    <w:rsid w:val="00A9153B"/>
    <w:rsid w:val="00A97F27"/>
    <w:rsid w:val="00AA3702"/>
    <w:rsid w:val="00AA49ED"/>
    <w:rsid w:val="00AA54CD"/>
    <w:rsid w:val="00AA69BC"/>
    <w:rsid w:val="00AA7B36"/>
    <w:rsid w:val="00AB1BD0"/>
    <w:rsid w:val="00AB21A9"/>
    <w:rsid w:val="00AB3032"/>
    <w:rsid w:val="00AB64B6"/>
    <w:rsid w:val="00AC044F"/>
    <w:rsid w:val="00AC0503"/>
    <w:rsid w:val="00AC0913"/>
    <w:rsid w:val="00AC2AFD"/>
    <w:rsid w:val="00AC2CC8"/>
    <w:rsid w:val="00AC2FAE"/>
    <w:rsid w:val="00AC6E97"/>
    <w:rsid w:val="00AD0D9C"/>
    <w:rsid w:val="00AD4B46"/>
    <w:rsid w:val="00AE034E"/>
    <w:rsid w:val="00AE4CF7"/>
    <w:rsid w:val="00AE5D42"/>
    <w:rsid w:val="00AE7B91"/>
    <w:rsid w:val="00AF28A4"/>
    <w:rsid w:val="00AF455B"/>
    <w:rsid w:val="00AF7F18"/>
    <w:rsid w:val="00B00725"/>
    <w:rsid w:val="00B03801"/>
    <w:rsid w:val="00B07CFE"/>
    <w:rsid w:val="00B07D21"/>
    <w:rsid w:val="00B14DE2"/>
    <w:rsid w:val="00B1512E"/>
    <w:rsid w:val="00B22731"/>
    <w:rsid w:val="00B247CF"/>
    <w:rsid w:val="00B24992"/>
    <w:rsid w:val="00B2523D"/>
    <w:rsid w:val="00B27B8C"/>
    <w:rsid w:val="00B3488D"/>
    <w:rsid w:val="00B353A0"/>
    <w:rsid w:val="00B3571C"/>
    <w:rsid w:val="00B35EBF"/>
    <w:rsid w:val="00B43126"/>
    <w:rsid w:val="00B45473"/>
    <w:rsid w:val="00B45ABA"/>
    <w:rsid w:val="00B469EC"/>
    <w:rsid w:val="00B50A6A"/>
    <w:rsid w:val="00B52AE9"/>
    <w:rsid w:val="00B52FB0"/>
    <w:rsid w:val="00B54653"/>
    <w:rsid w:val="00B576BD"/>
    <w:rsid w:val="00B7044A"/>
    <w:rsid w:val="00B71CFA"/>
    <w:rsid w:val="00B71E45"/>
    <w:rsid w:val="00B74A86"/>
    <w:rsid w:val="00B7525D"/>
    <w:rsid w:val="00B75853"/>
    <w:rsid w:val="00B7708C"/>
    <w:rsid w:val="00B7723A"/>
    <w:rsid w:val="00B77DBE"/>
    <w:rsid w:val="00B82215"/>
    <w:rsid w:val="00B829EF"/>
    <w:rsid w:val="00B82BB6"/>
    <w:rsid w:val="00B8604C"/>
    <w:rsid w:val="00B86E82"/>
    <w:rsid w:val="00B9028D"/>
    <w:rsid w:val="00B90326"/>
    <w:rsid w:val="00B90EEC"/>
    <w:rsid w:val="00B942B1"/>
    <w:rsid w:val="00B9442B"/>
    <w:rsid w:val="00BB1543"/>
    <w:rsid w:val="00BB32B0"/>
    <w:rsid w:val="00BB5460"/>
    <w:rsid w:val="00BB7CAB"/>
    <w:rsid w:val="00BC018D"/>
    <w:rsid w:val="00BC2A8B"/>
    <w:rsid w:val="00BC549D"/>
    <w:rsid w:val="00BC61AF"/>
    <w:rsid w:val="00BC6333"/>
    <w:rsid w:val="00BC6E8F"/>
    <w:rsid w:val="00BC7FB5"/>
    <w:rsid w:val="00BD0E85"/>
    <w:rsid w:val="00BD1428"/>
    <w:rsid w:val="00BD3148"/>
    <w:rsid w:val="00BD51D6"/>
    <w:rsid w:val="00BD57FB"/>
    <w:rsid w:val="00BD5C80"/>
    <w:rsid w:val="00BD7928"/>
    <w:rsid w:val="00BE3BB3"/>
    <w:rsid w:val="00BF2C33"/>
    <w:rsid w:val="00BF2DE6"/>
    <w:rsid w:val="00BF61F8"/>
    <w:rsid w:val="00BF6D22"/>
    <w:rsid w:val="00C0046A"/>
    <w:rsid w:val="00C01EAC"/>
    <w:rsid w:val="00C02687"/>
    <w:rsid w:val="00C02CD8"/>
    <w:rsid w:val="00C034B7"/>
    <w:rsid w:val="00C039BE"/>
    <w:rsid w:val="00C06347"/>
    <w:rsid w:val="00C0749E"/>
    <w:rsid w:val="00C075DF"/>
    <w:rsid w:val="00C07A7A"/>
    <w:rsid w:val="00C126CB"/>
    <w:rsid w:val="00C16721"/>
    <w:rsid w:val="00C21654"/>
    <w:rsid w:val="00C22184"/>
    <w:rsid w:val="00C24824"/>
    <w:rsid w:val="00C254BE"/>
    <w:rsid w:val="00C26E2E"/>
    <w:rsid w:val="00C3162F"/>
    <w:rsid w:val="00C3189B"/>
    <w:rsid w:val="00C31DC6"/>
    <w:rsid w:val="00C33F85"/>
    <w:rsid w:val="00C3414B"/>
    <w:rsid w:val="00C36065"/>
    <w:rsid w:val="00C365BC"/>
    <w:rsid w:val="00C3716A"/>
    <w:rsid w:val="00C406B4"/>
    <w:rsid w:val="00C41A36"/>
    <w:rsid w:val="00C43D48"/>
    <w:rsid w:val="00C47292"/>
    <w:rsid w:val="00C476DF"/>
    <w:rsid w:val="00C503C0"/>
    <w:rsid w:val="00C51D37"/>
    <w:rsid w:val="00C5293B"/>
    <w:rsid w:val="00C52980"/>
    <w:rsid w:val="00C615B8"/>
    <w:rsid w:val="00C64425"/>
    <w:rsid w:val="00C66EAF"/>
    <w:rsid w:val="00C71541"/>
    <w:rsid w:val="00C71569"/>
    <w:rsid w:val="00C73139"/>
    <w:rsid w:val="00C8291E"/>
    <w:rsid w:val="00C85BF0"/>
    <w:rsid w:val="00C86A7B"/>
    <w:rsid w:val="00C90423"/>
    <w:rsid w:val="00C9238C"/>
    <w:rsid w:val="00C9355C"/>
    <w:rsid w:val="00C939BF"/>
    <w:rsid w:val="00C93B45"/>
    <w:rsid w:val="00C94A19"/>
    <w:rsid w:val="00C9639D"/>
    <w:rsid w:val="00CA0286"/>
    <w:rsid w:val="00CA02A6"/>
    <w:rsid w:val="00CA0671"/>
    <w:rsid w:val="00CA2DA8"/>
    <w:rsid w:val="00CA3E9E"/>
    <w:rsid w:val="00CA4896"/>
    <w:rsid w:val="00CA5958"/>
    <w:rsid w:val="00CA6A83"/>
    <w:rsid w:val="00CB2828"/>
    <w:rsid w:val="00CB5F98"/>
    <w:rsid w:val="00CB7FB7"/>
    <w:rsid w:val="00CC3076"/>
    <w:rsid w:val="00CC5F3C"/>
    <w:rsid w:val="00CC6F2A"/>
    <w:rsid w:val="00CD16C2"/>
    <w:rsid w:val="00CD4BF5"/>
    <w:rsid w:val="00CD6362"/>
    <w:rsid w:val="00CE0028"/>
    <w:rsid w:val="00CE0D95"/>
    <w:rsid w:val="00CE138B"/>
    <w:rsid w:val="00CE22EC"/>
    <w:rsid w:val="00CE7A42"/>
    <w:rsid w:val="00CF2C6E"/>
    <w:rsid w:val="00CF2F6C"/>
    <w:rsid w:val="00CF3C5F"/>
    <w:rsid w:val="00CF4F7E"/>
    <w:rsid w:val="00CF5000"/>
    <w:rsid w:val="00CF5CAC"/>
    <w:rsid w:val="00CF6955"/>
    <w:rsid w:val="00D051FD"/>
    <w:rsid w:val="00D115F3"/>
    <w:rsid w:val="00D13E49"/>
    <w:rsid w:val="00D14DD7"/>
    <w:rsid w:val="00D172CA"/>
    <w:rsid w:val="00D200D3"/>
    <w:rsid w:val="00D22668"/>
    <w:rsid w:val="00D23989"/>
    <w:rsid w:val="00D24882"/>
    <w:rsid w:val="00D33614"/>
    <w:rsid w:val="00D351DF"/>
    <w:rsid w:val="00D36D17"/>
    <w:rsid w:val="00D36F4D"/>
    <w:rsid w:val="00D37332"/>
    <w:rsid w:val="00D410AC"/>
    <w:rsid w:val="00D42A36"/>
    <w:rsid w:val="00D45F2B"/>
    <w:rsid w:val="00D47003"/>
    <w:rsid w:val="00D4771E"/>
    <w:rsid w:val="00D531E2"/>
    <w:rsid w:val="00D54817"/>
    <w:rsid w:val="00D54EB7"/>
    <w:rsid w:val="00D61E3E"/>
    <w:rsid w:val="00D62FC9"/>
    <w:rsid w:val="00D634D1"/>
    <w:rsid w:val="00D71E81"/>
    <w:rsid w:val="00D74446"/>
    <w:rsid w:val="00D76520"/>
    <w:rsid w:val="00D77314"/>
    <w:rsid w:val="00D807F2"/>
    <w:rsid w:val="00D80AB5"/>
    <w:rsid w:val="00D82CE0"/>
    <w:rsid w:val="00D82E19"/>
    <w:rsid w:val="00D867F6"/>
    <w:rsid w:val="00D86CBF"/>
    <w:rsid w:val="00D9105D"/>
    <w:rsid w:val="00D92254"/>
    <w:rsid w:val="00D92E13"/>
    <w:rsid w:val="00D92ECB"/>
    <w:rsid w:val="00D931EC"/>
    <w:rsid w:val="00D94545"/>
    <w:rsid w:val="00D94F2F"/>
    <w:rsid w:val="00D95685"/>
    <w:rsid w:val="00D96E2B"/>
    <w:rsid w:val="00DA0F6D"/>
    <w:rsid w:val="00DA5FF2"/>
    <w:rsid w:val="00DB21C5"/>
    <w:rsid w:val="00DB2653"/>
    <w:rsid w:val="00DC04DE"/>
    <w:rsid w:val="00DC3F54"/>
    <w:rsid w:val="00DC4A0C"/>
    <w:rsid w:val="00DC5173"/>
    <w:rsid w:val="00DC6EF0"/>
    <w:rsid w:val="00DD032A"/>
    <w:rsid w:val="00DD0709"/>
    <w:rsid w:val="00DD5C3A"/>
    <w:rsid w:val="00DD7687"/>
    <w:rsid w:val="00DE1B4E"/>
    <w:rsid w:val="00DE3F2E"/>
    <w:rsid w:val="00DF46B4"/>
    <w:rsid w:val="00E01819"/>
    <w:rsid w:val="00E01BBB"/>
    <w:rsid w:val="00E02560"/>
    <w:rsid w:val="00E04655"/>
    <w:rsid w:val="00E078FA"/>
    <w:rsid w:val="00E1125B"/>
    <w:rsid w:val="00E12772"/>
    <w:rsid w:val="00E13735"/>
    <w:rsid w:val="00E17EAD"/>
    <w:rsid w:val="00E20535"/>
    <w:rsid w:val="00E212D8"/>
    <w:rsid w:val="00E23394"/>
    <w:rsid w:val="00E2526F"/>
    <w:rsid w:val="00E3042A"/>
    <w:rsid w:val="00E305A4"/>
    <w:rsid w:val="00E32771"/>
    <w:rsid w:val="00E346BE"/>
    <w:rsid w:val="00E35291"/>
    <w:rsid w:val="00E42B04"/>
    <w:rsid w:val="00E46465"/>
    <w:rsid w:val="00E46CA1"/>
    <w:rsid w:val="00E46FD9"/>
    <w:rsid w:val="00E508C7"/>
    <w:rsid w:val="00E51D4F"/>
    <w:rsid w:val="00E5249E"/>
    <w:rsid w:val="00E55F2A"/>
    <w:rsid w:val="00E56FFF"/>
    <w:rsid w:val="00E57454"/>
    <w:rsid w:val="00E674D4"/>
    <w:rsid w:val="00E71056"/>
    <w:rsid w:val="00E77E1D"/>
    <w:rsid w:val="00E80021"/>
    <w:rsid w:val="00E83A24"/>
    <w:rsid w:val="00E852BC"/>
    <w:rsid w:val="00E911DB"/>
    <w:rsid w:val="00E95243"/>
    <w:rsid w:val="00E97A5D"/>
    <w:rsid w:val="00EA0310"/>
    <w:rsid w:val="00EB0335"/>
    <w:rsid w:val="00EB3E25"/>
    <w:rsid w:val="00EB622D"/>
    <w:rsid w:val="00EB6C73"/>
    <w:rsid w:val="00EB6F13"/>
    <w:rsid w:val="00EC13C1"/>
    <w:rsid w:val="00EC46E4"/>
    <w:rsid w:val="00EC49E2"/>
    <w:rsid w:val="00EC55A0"/>
    <w:rsid w:val="00ED4461"/>
    <w:rsid w:val="00ED4E15"/>
    <w:rsid w:val="00ED5AA6"/>
    <w:rsid w:val="00EE14CD"/>
    <w:rsid w:val="00EE3434"/>
    <w:rsid w:val="00EE657E"/>
    <w:rsid w:val="00EF1FE7"/>
    <w:rsid w:val="00EF257A"/>
    <w:rsid w:val="00EF7DC0"/>
    <w:rsid w:val="00F01608"/>
    <w:rsid w:val="00F01CE6"/>
    <w:rsid w:val="00F052E8"/>
    <w:rsid w:val="00F06D10"/>
    <w:rsid w:val="00F2195B"/>
    <w:rsid w:val="00F23233"/>
    <w:rsid w:val="00F2351D"/>
    <w:rsid w:val="00F2461C"/>
    <w:rsid w:val="00F24A14"/>
    <w:rsid w:val="00F25787"/>
    <w:rsid w:val="00F300BE"/>
    <w:rsid w:val="00F314AB"/>
    <w:rsid w:val="00F32BD0"/>
    <w:rsid w:val="00F34560"/>
    <w:rsid w:val="00F3792C"/>
    <w:rsid w:val="00F421C1"/>
    <w:rsid w:val="00F438FE"/>
    <w:rsid w:val="00F519B3"/>
    <w:rsid w:val="00F5297A"/>
    <w:rsid w:val="00F543E7"/>
    <w:rsid w:val="00F55EDB"/>
    <w:rsid w:val="00F560C9"/>
    <w:rsid w:val="00F63E53"/>
    <w:rsid w:val="00F64522"/>
    <w:rsid w:val="00F662B1"/>
    <w:rsid w:val="00F66CAD"/>
    <w:rsid w:val="00F674C7"/>
    <w:rsid w:val="00F70679"/>
    <w:rsid w:val="00F722F3"/>
    <w:rsid w:val="00F731C2"/>
    <w:rsid w:val="00F74B57"/>
    <w:rsid w:val="00F85931"/>
    <w:rsid w:val="00F869A1"/>
    <w:rsid w:val="00F90323"/>
    <w:rsid w:val="00F9165A"/>
    <w:rsid w:val="00F946E6"/>
    <w:rsid w:val="00F95F35"/>
    <w:rsid w:val="00F96C4A"/>
    <w:rsid w:val="00FA0AAC"/>
    <w:rsid w:val="00FA1780"/>
    <w:rsid w:val="00FA1923"/>
    <w:rsid w:val="00FA4829"/>
    <w:rsid w:val="00FA571E"/>
    <w:rsid w:val="00FB05B3"/>
    <w:rsid w:val="00FC431A"/>
    <w:rsid w:val="00FC4796"/>
    <w:rsid w:val="00FC4B79"/>
    <w:rsid w:val="00FD10FF"/>
    <w:rsid w:val="00FD2FA0"/>
    <w:rsid w:val="00FD3522"/>
    <w:rsid w:val="00FD4C1D"/>
    <w:rsid w:val="00FE1A15"/>
    <w:rsid w:val="00FE26D2"/>
    <w:rsid w:val="00FE41E6"/>
    <w:rsid w:val="00FE52BE"/>
    <w:rsid w:val="00FE7690"/>
    <w:rsid w:val="00FE7F46"/>
    <w:rsid w:val="00FF0CE6"/>
    <w:rsid w:val="00FF16FF"/>
    <w:rsid w:val="00FF4758"/>
    <w:rsid w:val="00FF7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BD92DB4"/>
  <w15:docId w15:val="{7FC7D164-68CF-4364-81CF-8F5E728FC6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fr-F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B2828"/>
    <w:pPr>
      <w:spacing w:after="120"/>
      <w:jc w:val="both"/>
    </w:pPr>
    <w:rPr>
      <w:rFonts w:ascii="Arial" w:hAnsi="Arial"/>
      <w:sz w:val="22"/>
      <w:szCs w:val="22"/>
      <w:lang w:bidi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775F48"/>
    <w:pPr>
      <w:keepNext/>
      <w:keepLines/>
      <w:numPr>
        <w:numId w:val="1"/>
      </w:numPr>
      <w:spacing w:before="480"/>
      <w:outlineLvl w:val="0"/>
    </w:pPr>
    <w:rPr>
      <w:b/>
      <w:bCs/>
      <w:sz w:val="42"/>
      <w:szCs w:val="28"/>
    </w:rPr>
  </w:style>
  <w:style w:type="paragraph" w:styleId="Titre2">
    <w:name w:val="heading 2"/>
    <w:basedOn w:val="Normal"/>
    <w:next w:val="Normal"/>
    <w:link w:val="Titre2Car"/>
    <w:uiPriority w:val="9"/>
    <w:qFormat/>
    <w:rsid w:val="009F310B"/>
    <w:pPr>
      <w:keepNext/>
      <w:keepLines/>
      <w:numPr>
        <w:ilvl w:val="1"/>
        <w:numId w:val="1"/>
      </w:numPr>
      <w:spacing w:before="200"/>
      <w:outlineLvl w:val="1"/>
    </w:pPr>
    <w:rPr>
      <w:b/>
      <w:bCs/>
      <w:sz w:val="34"/>
      <w:szCs w:val="26"/>
    </w:rPr>
  </w:style>
  <w:style w:type="paragraph" w:styleId="Titre3">
    <w:name w:val="heading 3"/>
    <w:basedOn w:val="Normal"/>
    <w:next w:val="Normal"/>
    <w:link w:val="Titre3Car"/>
    <w:uiPriority w:val="9"/>
    <w:qFormat/>
    <w:rsid w:val="009F310B"/>
    <w:pPr>
      <w:keepNext/>
      <w:keepLines/>
      <w:numPr>
        <w:ilvl w:val="2"/>
        <w:numId w:val="1"/>
      </w:numPr>
      <w:spacing w:before="200"/>
      <w:outlineLvl w:val="2"/>
    </w:pPr>
    <w:rPr>
      <w:b/>
      <w:bCs/>
      <w:sz w:val="26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9F310B"/>
    <w:pPr>
      <w:keepNext/>
      <w:keepLines/>
      <w:numPr>
        <w:ilvl w:val="3"/>
        <w:numId w:val="1"/>
      </w:numPr>
      <w:spacing w:before="200"/>
      <w:outlineLvl w:val="3"/>
    </w:pPr>
    <w:rPr>
      <w:b/>
      <w:bCs/>
      <w:i/>
      <w:iCs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CB2828"/>
    <w:pPr>
      <w:keepNext/>
      <w:keepLines/>
      <w:numPr>
        <w:ilvl w:val="4"/>
        <w:numId w:val="1"/>
      </w:numPr>
      <w:spacing w:before="200"/>
      <w:outlineLvl w:val="4"/>
    </w:pPr>
    <w:rPr>
      <w:color w:val="243F6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062E6E"/>
    <w:pPr>
      <w:keepNext/>
      <w:keepLines/>
      <w:numPr>
        <w:ilvl w:val="5"/>
        <w:numId w:val="1"/>
      </w:numPr>
      <w:spacing w:before="200" w:after="0"/>
      <w:outlineLvl w:val="5"/>
    </w:pPr>
    <w:rPr>
      <w:rFonts w:ascii="Cambria" w:hAnsi="Cambria"/>
      <w:i/>
      <w:iCs/>
      <w:color w:val="243F6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062E6E"/>
    <w:pPr>
      <w:keepNext/>
      <w:keepLines/>
      <w:numPr>
        <w:ilvl w:val="6"/>
        <w:numId w:val="1"/>
      </w:numPr>
      <w:spacing w:before="200" w:after="0"/>
      <w:outlineLvl w:val="6"/>
    </w:pPr>
    <w:rPr>
      <w:rFonts w:ascii="Cambria" w:hAnsi="Cambria"/>
      <w:i/>
      <w:iCs/>
      <w:color w:val="40404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062E6E"/>
    <w:pPr>
      <w:keepNext/>
      <w:keepLines/>
      <w:numPr>
        <w:ilvl w:val="7"/>
        <w:numId w:val="1"/>
      </w:numPr>
      <w:spacing w:before="200" w:after="0"/>
      <w:outlineLvl w:val="7"/>
    </w:pPr>
    <w:rPr>
      <w:rFonts w:ascii="Cambria" w:hAnsi="Cambria"/>
      <w:color w:val="4F81BD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062E6E"/>
    <w:pPr>
      <w:keepNext/>
      <w:keepLines/>
      <w:numPr>
        <w:ilvl w:val="8"/>
        <w:numId w:val="1"/>
      </w:numPr>
      <w:spacing w:before="200" w:after="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3"/>
    <w:qFormat/>
    <w:rsid w:val="003C7966"/>
    <w:pPr>
      <w:pBdr>
        <w:bottom w:val="single" w:sz="4" w:space="1" w:color="auto"/>
      </w:pBd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3"/>
    <w:rsid w:val="003C7966"/>
    <w:rPr>
      <w:sz w:val="22"/>
      <w:szCs w:val="22"/>
      <w:lang w:eastAsia="en-US" w:bidi="en-US"/>
    </w:rPr>
  </w:style>
  <w:style w:type="paragraph" w:styleId="Pieddepage">
    <w:name w:val="footer"/>
    <w:basedOn w:val="Normal"/>
    <w:link w:val="PieddepageCar"/>
    <w:uiPriority w:val="4"/>
    <w:qFormat/>
    <w:rsid w:val="00EC13C1"/>
    <w:pPr>
      <w:pBdr>
        <w:top w:val="single" w:sz="8" w:space="1" w:color="auto"/>
      </w:pBd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4"/>
    <w:rsid w:val="00EC13C1"/>
    <w:rPr>
      <w:sz w:val="22"/>
      <w:szCs w:val="22"/>
      <w:lang w:eastAsia="en-US" w:bidi="en-US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576BD"/>
    <w:pPr>
      <w:spacing w:after="0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576BD"/>
    <w:rPr>
      <w:rFonts w:ascii="Tahoma" w:hAnsi="Tahoma" w:cs="Tahoma"/>
      <w:sz w:val="16"/>
      <w:szCs w:val="16"/>
      <w:lang w:eastAsia="en-US"/>
    </w:rPr>
  </w:style>
  <w:style w:type="table" w:styleId="Grilledutableau">
    <w:name w:val="Table Grid"/>
    <w:basedOn w:val="TableauNormal"/>
    <w:uiPriority w:val="39"/>
    <w:rsid w:val="00062E6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itre1Car">
    <w:name w:val="Titre 1 Car"/>
    <w:basedOn w:val="Policepardfaut"/>
    <w:link w:val="Titre1"/>
    <w:uiPriority w:val="9"/>
    <w:rsid w:val="00775F48"/>
    <w:rPr>
      <w:rFonts w:ascii="Arial" w:hAnsi="Arial"/>
      <w:b/>
      <w:bCs/>
      <w:sz w:val="42"/>
      <w:szCs w:val="28"/>
      <w:lang w:bidi="en-US"/>
    </w:rPr>
  </w:style>
  <w:style w:type="character" w:customStyle="1" w:styleId="Titre2Car">
    <w:name w:val="Titre 2 Car"/>
    <w:basedOn w:val="Policepardfaut"/>
    <w:link w:val="Titre2"/>
    <w:uiPriority w:val="9"/>
    <w:rsid w:val="009F310B"/>
    <w:rPr>
      <w:rFonts w:ascii="Arial" w:hAnsi="Arial"/>
      <w:b/>
      <w:bCs/>
      <w:sz w:val="34"/>
      <w:szCs w:val="26"/>
      <w:lang w:bidi="en-US"/>
    </w:rPr>
  </w:style>
  <w:style w:type="character" w:customStyle="1" w:styleId="Titre3Car">
    <w:name w:val="Titre 3 Car"/>
    <w:basedOn w:val="Policepardfaut"/>
    <w:link w:val="Titre3"/>
    <w:uiPriority w:val="9"/>
    <w:rsid w:val="009F310B"/>
    <w:rPr>
      <w:rFonts w:ascii="Arial" w:hAnsi="Arial"/>
      <w:b/>
      <w:bCs/>
      <w:sz w:val="26"/>
      <w:szCs w:val="22"/>
      <w:lang w:bidi="en-US"/>
    </w:rPr>
  </w:style>
  <w:style w:type="character" w:customStyle="1" w:styleId="Titre4Car">
    <w:name w:val="Titre 4 Car"/>
    <w:basedOn w:val="Policepardfaut"/>
    <w:link w:val="Titre4"/>
    <w:uiPriority w:val="9"/>
    <w:rsid w:val="009F310B"/>
    <w:rPr>
      <w:rFonts w:ascii="Arial" w:hAnsi="Arial"/>
      <w:b/>
      <w:bCs/>
      <w:i/>
      <w:iCs/>
      <w:sz w:val="22"/>
      <w:szCs w:val="22"/>
      <w:lang w:bidi="en-US"/>
    </w:rPr>
  </w:style>
  <w:style w:type="character" w:customStyle="1" w:styleId="Titre5Car">
    <w:name w:val="Titre 5 Car"/>
    <w:basedOn w:val="Policepardfaut"/>
    <w:link w:val="Titre5"/>
    <w:uiPriority w:val="9"/>
    <w:rsid w:val="00CB2828"/>
    <w:rPr>
      <w:rFonts w:ascii="Arial" w:hAnsi="Arial"/>
      <w:color w:val="243F60"/>
      <w:sz w:val="22"/>
      <w:szCs w:val="22"/>
      <w:lang w:bidi="en-US"/>
    </w:rPr>
  </w:style>
  <w:style w:type="character" w:customStyle="1" w:styleId="Titre6Car">
    <w:name w:val="Titre 6 Car"/>
    <w:basedOn w:val="Policepardfaut"/>
    <w:link w:val="Titre6"/>
    <w:uiPriority w:val="9"/>
    <w:semiHidden/>
    <w:rsid w:val="00062E6E"/>
    <w:rPr>
      <w:rFonts w:ascii="Cambria" w:hAnsi="Cambria"/>
      <w:i/>
      <w:iCs/>
      <w:color w:val="243F60"/>
      <w:sz w:val="22"/>
      <w:szCs w:val="22"/>
      <w:lang w:bidi="en-US"/>
    </w:rPr>
  </w:style>
  <w:style w:type="character" w:customStyle="1" w:styleId="Titre7Car">
    <w:name w:val="Titre 7 Car"/>
    <w:basedOn w:val="Policepardfaut"/>
    <w:link w:val="Titre7"/>
    <w:uiPriority w:val="9"/>
    <w:semiHidden/>
    <w:rsid w:val="00062E6E"/>
    <w:rPr>
      <w:rFonts w:ascii="Cambria" w:hAnsi="Cambria"/>
      <w:i/>
      <w:iCs/>
      <w:color w:val="404040"/>
      <w:sz w:val="22"/>
      <w:szCs w:val="22"/>
      <w:lang w:bidi="en-US"/>
    </w:rPr>
  </w:style>
  <w:style w:type="character" w:customStyle="1" w:styleId="Titre8Car">
    <w:name w:val="Titre 8 Car"/>
    <w:basedOn w:val="Policepardfaut"/>
    <w:link w:val="Titre8"/>
    <w:uiPriority w:val="9"/>
    <w:semiHidden/>
    <w:rsid w:val="00062E6E"/>
    <w:rPr>
      <w:rFonts w:ascii="Cambria" w:hAnsi="Cambria"/>
      <w:color w:val="4F81BD"/>
      <w:lang w:bidi="en-US"/>
    </w:rPr>
  </w:style>
  <w:style w:type="character" w:customStyle="1" w:styleId="Titre9Car">
    <w:name w:val="Titre 9 Car"/>
    <w:basedOn w:val="Policepardfaut"/>
    <w:link w:val="Titre9"/>
    <w:uiPriority w:val="9"/>
    <w:semiHidden/>
    <w:rsid w:val="00062E6E"/>
    <w:rPr>
      <w:rFonts w:ascii="Cambria" w:hAnsi="Cambria"/>
      <w:i/>
      <w:iCs/>
      <w:color w:val="404040"/>
      <w:lang w:bidi="en-US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062E6E"/>
    <w:rPr>
      <w:b/>
      <w:bCs/>
      <w:color w:val="4F81BD"/>
      <w:sz w:val="18"/>
      <w:szCs w:val="18"/>
    </w:rPr>
  </w:style>
  <w:style w:type="paragraph" w:styleId="Titre">
    <w:name w:val="Title"/>
    <w:aliases w:val="Title principal"/>
    <w:basedOn w:val="Normal"/>
    <w:next w:val="Normal"/>
    <w:link w:val="TitreCar"/>
    <w:uiPriority w:val="5"/>
    <w:qFormat/>
    <w:rsid w:val="00DC3F54"/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pacing w:after="240" w:line="360" w:lineRule="auto"/>
      <w:contextualSpacing/>
      <w:jc w:val="center"/>
    </w:pPr>
    <w:rPr>
      <w:b/>
      <w:spacing w:val="5"/>
      <w:kern w:val="28"/>
      <w:sz w:val="32"/>
      <w:szCs w:val="52"/>
    </w:rPr>
  </w:style>
  <w:style w:type="character" w:customStyle="1" w:styleId="TitreCar">
    <w:name w:val="Titre Car"/>
    <w:aliases w:val="Title principal Car"/>
    <w:basedOn w:val="Policepardfaut"/>
    <w:link w:val="Titre"/>
    <w:uiPriority w:val="5"/>
    <w:rsid w:val="00DC3F54"/>
    <w:rPr>
      <w:b/>
      <w:spacing w:val="5"/>
      <w:kern w:val="28"/>
      <w:sz w:val="32"/>
      <w:szCs w:val="52"/>
      <w:lang w:eastAsia="en-US" w:bidi="en-US"/>
    </w:rPr>
  </w:style>
  <w:style w:type="paragraph" w:customStyle="1" w:styleId="Enttepremirepage">
    <w:name w:val="En tête première page"/>
    <w:basedOn w:val="En-tte"/>
    <w:uiPriority w:val="4"/>
    <w:qFormat/>
    <w:rsid w:val="00EC13C1"/>
    <w:pPr>
      <w:pBdr>
        <w:bottom w:val="none" w:sz="0" w:space="0" w:color="auto"/>
      </w:pBdr>
    </w:pPr>
  </w:style>
  <w:style w:type="paragraph" w:customStyle="1" w:styleId="Pieddepagepremirepage">
    <w:name w:val="Pied de page première page"/>
    <w:basedOn w:val="Pieddepage"/>
    <w:uiPriority w:val="4"/>
    <w:qFormat/>
    <w:rsid w:val="00EC13C1"/>
    <w:pPr>
      <w:pBdr>
        <w:top w:val="none" w:sz="0" w:space="0" w:color="auto"/>
      </w:pBdr>
    </w:pPr>
  </w:style>
  <w:style w:type="character" w:styleId="lev">
    <w:name w:val="Strong"/>
    <w:basedOn w:val="Policepardfaut"/>
    <w:uiPriority w:val="22"/>
    <w:qFormat/>
    <w:rsid w:val="00062E6E"/>
    <w:rPr>
      <w:b/>
      <w:bCs/>
    </w:rPr>
  </w:style>
  <w:style w:type="character" w:styleId="Accentuation">
    <w:name w:val="Emphasis"/>
    <w:basedOn w:val="Policepardfaut"/>
    <w:uiPriority w:val="20"/>
    <w:qFormat/>
    <w:rsid w:val="00CB2828"/>
    <w:rPr>
      <w:rFonts w:ascii="Arial" w:hAnsi="Arial"/>
      <w:i/>
      <w:iCs/>
    </w:rPr>
  </w:style>
  <w:style w:type="paragraph" w:styleId="Sansinterligne">
    <w:name w:val="No Spacing"/>
    <w:uiPriority w:val="1"/>
    <w:qFormat/>
    <w:rsid w:val="00CB2828"/>
    <w:rPr>
      <w:rFonts w:ascii="Arial" w:hAnsi="Arial"/>
      <w:sz w:val="22"/>
      <w:szCs w:val="22"/>
      <w:lang w:bidi="en-US"/>
    </w:rPr>
  </w:style>
  <w:style w:type="paragraph" w:styleId="Paragraphedeliste">
    <w:name w:val="List Paragraph"/>
    <w:basedOn w:val="Normal"/>
    <w:uiPriority w:val="34"/>
    <w:qFormat/>
    <w:rsid w:val="00062E6E"/>
    <w:pPr>
      <w:ind w:left="720"/>
      <w:contextualSpacing/>
    </w:pPr>
  </w:style>
  <w:style w:type="paragraph" w:styleId="Citation">
    <w:name w:val="Quote"/>
    <w:basedOn w:val="Normal"/>
    <w:next w:val="Normal"/>
    <w:link w:val="CitationCar"/>
    <w:uiPriority w:val="29"/>
    <w:qFormat/>
    <w:rsid w:val="00062E6E"/>
    <w:rPr>
      <w:i/>
      <w:iCs/>
      <w:color w:val="000000"/>
    </w:rPr>
  </w:style>
  <w:style w:type="character" w:customStyle="1" w:styleId="CitationCar">
    <w:name w:val="Citation Car"/>
    <w:basedOn w:val="Policepardfaut"/>
    <w:link w:val="Citation"/>
    <w:uiPriority w:val="29"/>
    <w:rsid w:val="00062E6E"/>
    <w:rPr>
      <w:i/>
      <w:iCs/>
      <w:color w:val="000000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062E6E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062E6E"/>
    <w:rPr>
      <w:b/>
      <w:bCs/>
      <w:i/>
      <w:iCs/>
      <w:color w:val="4F81BD"/>
    </w:rPr>
  </w:style>
  <w:style w:type="character" w:styleId="Emphaseple">
    <w:name w:val="Subtle Emphasis"/>
    <w:basedOn w:val="Policepardfaut"/>
    <w:uiPriority w:val="19"/>
    <w:qFormat/>
    <w:rsid w:val="00CB2828"/>
    <w:rPr>
      <w:rFonts w:ascii="Arial" w:hAnsi="Arial"/>
      <w:i/>
      <w:iCs/>
      <w:color w:val="808080"/>
    </w:rPr>
  </w:style>
  <w:style w:type="character" w:styleId="Emphaseintense">
    <w:name w:val="Intense Emphasis"/>
    <w:basedOn w:val="Policepardfaut"/>
    <w:uiPriority w:val="21"/>
    <w:qFormat/>
    <w:rsid w:val="00D77314"/>
    <w:rPr>
      <w:rFonts w:ascii="Calibri" w:hAnsi="Calibri"/>
      <w:b/>
      <w:bCs/>
      <w:i/>
      <w:iCs/>
      <w:color w:val="4F81BD"/>
    </w:rPr>
  </w:style>
  <w:style w:type="character" w:styleId="Rfrenceple">
    <w:name w:val="Subtle Reference"/>
    <w:basedOn w:val="Policepardfaut"/>
    <w:uiPriority w:val="31"/>
    <w:qFormat/>
    <w:rsid w:val="00062E6E"/>
    <w:rPr>
      <w:smallCaps/>
      <w:color w:val="C0504D"/>
      <w:u w:val="single"/>
    </w:rPr>
  </w:style>
  <w:style w:type="character" w:styleId="Rfrenceintense">
    <w:name w:val="Intense Reference"/>
    <w:basedOn w:val="Policepardfaut"/>
    <w:uiPriority w:val="32"/>
    <w:qFormat/>
    <w:rsid w:val="00062E6E"/>
    <w:rPr>
      <w:b/>
      <w:bCs/>
      <w:smallCaps/>
      <w:color w:val="C0504D"/>
      <w:spacing w:val="5"/>
      <w:u w:val="single"/>
    </w:rPr>
  </w:style>
  <w:style w:type="character" w:styleId="Titredulivre">
    <w:name w:val="Book Title"/>
    <w:basedOn w:val="Policepardfaut"/>
    <w:uiPriority w:val="33"/>
    <w:qFormat/>
    <w:rsid w:val="00062E6E"/>
    <w:rPr>
      <w:b/>
      <w:bCs/>
      <w:smallCaps/>
      <w:spacing w:val="5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062E6E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EB3E25"/>
    <w:pPr>
      <w:tabs>
        <w:tab w:val="left" w:pos="440"/>
        <w:tab w:val="right" w:leader="dot" w:pos="9062"/>
      </w:tabs>
      <w:spacing w:before="120" w:after="0"/>
    </w:pPr>
  </w:style>
  <w:style w:type="paragraph" w:styleId="TM2">
    <w:name w:val="toc 2"/>
    <w:basedOn w:val="Normal"/>
    <w:next w:val="Normal"/>
    <w:autoRedefine/>
    <w:uiPriority w:val="39"/>
    <w:unhideWhenUsed/>
    <w:rsid w:val="00EB3E25"/>
    <w:pPr>
      <w:tabs>
        <w:tab w:val="left" w:pos="880"/>
        <w:tab w:val="right" w:leader="dot" w:pos="9062"/>
      </w:tabs>
      <w:spacing w:after="0"/>
      <w:ind w:left="221"/>
    </w:pPr>
  </w:style>
  <w:style w:type="paragraph" w:styleId="TM3">
    <w:name w:val="toc 3"/>
    <w:basedOn w:val="Normal"/>
    <w:next w:val="Normal"/>
    <w:autoRedefine/>
    <w:uiPriority w:val="39"/>
    <w:unhideWhenUsed/>
    <w:rsid w:val="00EB3E25"/>
    <w:pPr>
      <w:tabs>
        <w:tab w:val="left" w:pos="1320"/>
        <w:tab w:val="right" w:leader="dot" w:pos="9062"/>
      </w:tabs>
      <w:spacing w:after="0"/>
      <w:ind w:left="442"/>
    </w:pPr>
  </w:style>
  <w:style w:type="character" w:styleId="Lienhypertexte">
    <w:name w:val="Hyperlink"/>
    <w:basedOn w:val="Policepardfaut"/>
    <w:uiPriority w:val="99"/>
    <w:unhideWhenUsed/>
    <w:rsid w:val="00D92254"/>
    <w:rPr>
      <w:color w:val="0000FF"/>
      <w:u w:val="singl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F3792C"/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F3792C"/>
    <w:rPr>
      <w:lang w:val="en-US" w:eastAsia="en-US" w:bidi="en-US"/>
    </w:rPr>
  </w:style>
  <w:style w:type="character" w:styleId="Appelnotedebasdep">
    <w:name w:val="footnote reference"/>
    <w:basedOn w:val="Policepardfaut"/>
    <w:uiPriority w:val="99"/>
    <w:semiHidden/>
    <w:unhideWhenUsed/>
    <w:rsid w:val="00F3792C"/>
    <w:rPr>
      <w:vertAlign w:val="superscript"/>
    </w:rPr>
  </w:style>
  <w:style w:type="paragraph" w:customStyle="1" w:styleId="Tableau">
    <w:name w:val="Tableau"/>
    <w:basedOn w:val="Sansinterligne"/>
    <w:uiPriority w:val="10"/>
    <w:qFormat/>
    <w:rsid w:val="0083029F"/>
  </w:style>
  <w:style w:type="paragraph" w:customStyle="1" w:styleId="Sommaire">
    <w:name w:val="Sommaire"/>
    <w:basedOn w:val="Normal"/>
    <w:uiPriority w:val="10"/>
    <w:qFormat/>
    <w:rsid w:val="009D30D9"/>
    <w:rPr>
      <w:b/>
      <w:sz w:val="42"/>
      <w:szCs w:val="42"/>
    </w:rPr>
  </w:style>
  <w:style w:type="paragraph" w:customStyle="1" w:styleId="Enttepaysage">
    <w:name w:val="En tête paysage"/>
    <w:basedOn w:val="En-tte"/>
    <w:uiPriority w:val="4"/>
    <w:semiHidden/>
    <w:qFormat/>
    <w:rsid w:val="00302035"/>
  </w:style>
  <w:style w:type="paragraph" w:customStyle="1" w:styleId="Pieddepagepaysage">
    <w:name w:val="Pied de page paysage"/>
    <w:basedOn w:val="Pieddepage"/>
    <w:uiPriority w:val="4"/>
    <w:semiHidden/>
    <w:qFormat/>
    <w:rsid w:val="00302035"/>
    <w:pPr>
      <w:tabs>
        <w:tab w:val="clear" w:pos="9072"/>
        <w:tab w:val="right" w:pos="14034"/>
      </w:tabs>
    </w:pPr>
  </w:style>
  <w:style w:type="paragraph" w:styleId="Sous-titre">
    <w:name w:val="Subtitle"/>
    <w:basedOn w:val="Normal"/>
    <w:next w:val="Normal"/>
    <w:link w:val="Sous-titreCar"/>
    <w:uiPriority w:val="11"/>
    <w:qFormat/>
    <w:rsid w:val="00CB2828"/>
    <w:pPr>
      <w:numPr>
        <w:ilvl w:val="1"/>
      </w:numPr>
    </w:pPr>
    <w:rPr>
      <w:rFonts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CB2828"/>
    <w:rPr>
      <w:rFonts w:ascii="Arial" w:eastAsiaTheme="majorEastAsia" w:hAnsi="Arial" w:cstheme="majorBidi"/>
      <w:i/>
      <w:iCs/>
      <w:color w:val="4F81BD" w:themeColor="accent1"/>
      <w:spacing w:val="15"/>
      <w:sz w:val="24"/>
      <w:szCs w:val="24"/>
      <w:lang w:eastAsia="en-US" w:bidi="en-US"/>
    </w:rPr>
  </w:style>
  <w:style w:type="character" w:styleId="Lienhypertextesuivivisit">
    <w:name w:val="FollowedHyperlink"/>
    <w:basedOn w:val="Policepardfaut"/>
    <w:uiPriority w:val="99"/>
    <w:semiHidden/>
    <w:unhideWhenUsed/>
    <w:rsid w:val="00F9165A"/>
    <w:rPr>
      <w:color w:val="800080" w:themeColor="followedHyperlink"/>
      <w:u w:val="single"/>
    </w:rPr>
  </w:style>
  <w:style w:type="character" w:styleId="Marquedecommentaire">
    <w:name w:val="annotation reference"/>
    <w:basedOn w:val="Policepardfaut"/>
    <w:uiPriority w:val="99"/>
    <w:semiHidden/>
    <w:unhideWhenUsed/>
    <w:rsid w:val="00D42A36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unhideWhenUsed/>
    <w:rsid w:val="00D42A36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rsid w:val="00D42A36"/>
    <w:rPr>
      <w:rFonts w:ascii="Arial" w:hAnsi="Arial"/>
      <w:lang w:eastAsia="en-US" w:bidi="en-US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D42A36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D42A36"/>
    <w:rPr>
      <w:rFonts w:ascii="Arial" w:hAnsi="Arial"/>
      <w:b/>
      <w:bCs/>
      <w:lang w:eastAsia="en-US" w:bidi="en-US"/>
    </w:rPr>
  </w:style>
  <w:style w:type="paragraph" w:customStyle="1" w:styleId="Default">
    <w:name w:val="Default"/>
    <w:rsid w:val="00E346BE"/>
    <w:pPr>
      <w:autoSpaceDE w:val="0"/>
      <w:autoSpaceDN w:val="0"/>
      <w:adjustRightInd w:val="0"/>
    </w:pPr>
    <w:rPr>
      <w:rFonts w:cs="Calibri"/>
      <w:color w:val="000000"/>
      <w:sz w:val="24"/>
      <w:szCs w:val="24"/>
    </w:rPr>
  </w:style>
  <w:style w:type="character" w:customStyle="1" w:styleId="st1">
    <w:name w:val="st1"/>
    <w:basedOn w:val="Policepardfaut"/>
    <w:rsid w:val="00BD7928"/>
  </w:style>
  <w:style w:type="paragraph" w:customStyle="1" w:styleId="Grandelistepuces">
    <w:name w:val="Grande liste à puces"/>
    <w:basedOn w:val="Normal"/>
    <w:next w:val="Normal"/>
    <w:uiPriority w:val="6"/>
    <w:qFormat/>
    <w:rsid w:val="00A01AF7"/>
    <w:pPr>
      <w:numPr>
        <w:numId w:val="8"/>
      </w:numPr>
      <w:tabs>
        <w:tab w:val="left" w:pos="300"/>
      </w:tabs>
      <w:suppressAutoHyphens/>
      <w:spacing w:before="40" w:after="40"/>
      <w:jc w:val="left"/>
    </w:pPr>
    <w:rPr>
      <w:rFonts w:asciiTheme="minorHAnsi" w:hAnsiTheme="minorHAnsi"/>
      <w:sz w:val="24"/>
      <w:szCs w:val="24"/>
      <w:lang w:eastAsia="fr-FR" w:bidi="ar-SA"/>
    </w:rPr>
  </w:style>
  <w:style w:type="paragraph" w:styleId="NormalWeb">
    <w:name w:val="Normal (Web)"/>
    <w:basedOn w:val="Normal"/>
    <w:uiPriority w:val="99"/>
    <w:unhideWhenUsed/>
    <w:rsid w:val="008C39F2"/>
    <w:pPr>
      <w:spacing w:before="100" w:beforeAutospacing="1" w:after="100" w:afterAutospacing="1"/>
      <w:jc w:val="left"/>
    </w:pPr>
    <w:rPr>
      <w:rFonts w:ascii="Times New Roman" w:eastAsiaTheme="minorEastAsia" w:hAnsi="Times New Roman"/>
      <w:sz w:val="24"/>
      <w:szCs w:val="24"/>
      <w:lang w:eastAsia="fr-FR" w:bidi="ar-SA"/>
    </w:rPr>
  </w:style>
  <w:style w:type="paragraph" w:customStyle="1" w:styleId="Pgarde-T3">
    <w:name w:val="Pgarde - T3"/>
    <w:basedOn w:val="Normal"/>
    <w:uiPriority w:val="19"/>
    <w:rsid w:val="004E34E7"/>
    <w:pPr>
      <w:spacing w:before="360" w:after="0"/>
      <w:ind w:left="680" w:right="454"/>
    </w:pPr>
    <w:rPr>
      <w:rFonts w:eastAsiaTheme="minorHAnsi" w:cstheme="minorBidi"/>
      <w:color w:val="FFFFFF" w:themeColor="background1"/>
      <w:sz w:val="36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295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6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0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2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9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ci-sis@esante.gouv.fr" TargetMode="External"/><Relationship Id="rId18" Type="http://schemas.openxmlformats.org/officeDocument/2006/relationships/hyperlink" Target="http://www.schematron.com/" TargetMode="External"/><Relationship Id="rId26" Type="http://schemas.openxmlformats.org/officeDocument/2006/relationships/image" Target="media/image16.png"/><Relationship Id="rId39" Type="http://schemas.openxmlformats.org/officeDocument/2006/relationships/hyperlink" Target="https://github.com/HL7/cda-core-xsl/releases/tag/v4.0.2-beta10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0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hyperlink" Target="https://esante.gouv.fr/interoperabilite/ci-sis/espace-publication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hyperlink" Target="http://www.mozilla.org/MPL/MPL-1.0.html" TargetMode="External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hyperlink" Target="http://www.saxonica.com/license/license.xml" TargetMode="External"/><Relationship Id="rId36" Type="http://schemas.openxmlformats.org/officeDocument/2006/relationships/image" Target="media/image22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hyperlink" Target="http://www.saxonica.com/welcome/welcome.xml" TargetMode="External"/><Relationship Id="rId30" Type="http://schemas.openxmlformats.org/officeDocument/2006/relationships/hyperlink" Target="http://schematron.com/" TargetMode="External"/><Relationship Id="rId35" Type="http://schemas.openxmlformats.org/officeDocument/2006/relationships/image" Target="media/image21.png"/><Relationship Id="rId43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://standards.iso.org/ittf/PubliclyAvailableStandard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macary\Application%20Data\Microsoft\Templates\ASIP-COMMUN\ASIP_STANDARD_DOC_100530_v0.7.0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77FE4A-916A-4312-A39A-AAFB68722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ASIP_STANDARD_DOC_100530_v0.7.0.dotx</Template>
  <TotalTime>245</TotalTime>
  <Pages>33</Pages>
  <Words>8800</Words>
  <Characters>48406</Characters>
  <Application>Microsoft Office Word</Application>
  <DocSecurity>0</DocSecurity>
  <Lines>403</Lines>
  <Paragraphs>114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ASIP</Company>
  <LinksUpToDate>false</LinksUpToDate>
  <CharactersWithSpaces>57092</CharactersWithSpaces>
  <SharedDoc>false</SharedDoc>
  <HLinks>
    <vt:vector size="24" baseType="variant">
      <vt:variant>
        <vt:i4>1114161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_Toc219794342</vt:lpwstr>
      </vt:variant>
      <vt:variant>
        <vt:i4>1114161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_Toc219794341</vt:lpwstr>
      </vt:variant>
      <vt:variant>
        <vt:i4>1114161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_Toc219794340</vt:lpwstr>
      </vt:variant>
      <vt:variant>
        <vt:i4>1441841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_Toc219794339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ASIP</dc:creator>
  <cp:lastModifiedBy>Alain PERIE</cp:lastModifiedBy>
  <cp:revision>20</cp:revision>
  <cp:lastPrinted>2021-03-16T09:21:00Z</cp:lastPrinted>
  <dcterms:created xsi:type="dcterms:W3CDTF">2021-10-19T08:52:00Z</dcterms:created>
  <dcterms:modified xsi:type="dcterms:W3CDTF">2021-12-02T11:52:00Z</dcterms:modified>
</cp:coreProperties>
</file>